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331078"/>
    <w:p w14:paraId="590514F0" w14:textId="77777777" w:rsidR="00655899" w:rsidRDefault="002326B3">
      <w:pPr>
        <w:rPr>
          <w:rFonts w:ascii="Cambria" w:eastAsiaTheme="majorEastAsia" w:hAnsi="Cambria"/>
          <w:b/>
          <w:bCs/>
          <w:sz w:val="28"/>
        </w:rPr>
      </w:pPr>
      <w:r>
        <w:rPr>
          <w:rFonts w:ascii="Arial" w:hAnsi="Arial" w:cs="Arial"/>
          <w:noProof/>
          <w:sz w:val="36"/>
        </w:rPr>
        <mc:AlternateContent>
          <mc:Choice Requires="wpg">
            <w:drawing>
              <wp:anchor distT="0" distB="0" distL="114300" distR="114300" simplePos="0" relativeHeight="251674624" behindDoc="0" locked="0" layoutInCell="1" allowOverlap="1" wp14:anchorId="40D737EE" wp14:editId="7D26EA58">
                <wp:simplePos x="0" y="0"/>
                <wp:positionH relativeFrom="column">
                  <wp:posOffset>353060</wp:posOffset>
                </wp:positionH>
                <wp:positionV relativeFrom="paragraph">
                  <wp:posOffset>425450</wp:posOffset>
                </wp:positionV>
                <wp:extent cx="5029834" cy="7378699"/>
                <wp:effectExtent l="0" t="0" r="0" b="0"/>
                <wp:wrapThrough wrapText="bothSides">
                  <wp:wrapPolygon edited="0">
                    <wp:start x="5018" y="0"/>
                    <wp:lineTo x="4145" y="74"/>
                    <wp:lineTo x="4255" y="372"/>
                    <wp:lineTo x="6218" y="1190"/>
                    <wp:lineTo x="6218" y="1487"/>
                    <wp:lineTo x="7745" y="2380"/>
                    <wp:lineTo x="8073" y="2900"/>
                    <wp:lineTo x="9382" y="3569"/>
                    <wp:lineTo x="5127" y="4015"/>
                    <wp:lineTo x="4364" y="4164"/>
                    <wp:lineTo x="4582" y="4982"/>
                    <wp:lineTo x="9818" y="5949"/>
                    <wp:lineTo x="10800" y="5949"/>
                    <wp:lineTo x="2945" y="6692"/>
                    <wp:lineTo x="1636" y="6916"/>
                    <wp:lineTo x="1636" y="13980"/>
                    <wp:lineTo x="2618" y="14277"/>
                    <wp:lineTo x="5236" y="14277"/>
                    <wp:lineTo x="109" y="15244"/>
                    <wp:lineTo x="109" y="15913"/>
                    <wp:lineTo x="7091" y="16657"/>
                    <wp:lineTo x="10800" y="16657"/>
                    <wp:lineTo x="6218" y="17029"/>
                    <wp:lineTo x="5455" y="17177"/>
                    <wp:lineTo x="5455" y="18218"/>
                    <wp:lineTo x="9273" y="19036"/>
                    <wp:lineTo x="10800" y="19036"/>
                    <wp:lineTo x="6000" y="20226"/>
                    <wp:lineTo x="6000" y="21490"/>
                    <wp:lineTo x="15382" y="21490"/>
                    <wp:lineTo x="15382" y="20226"/>
                    <wp:lineTo x="10800" y="19036"/>
                    <wp:lineTo x="12327" y="19036"/>
                    <wp:lineTo x="16036" y="18218"/>
                    <wp:lineTo x="16145" y="17252"/>
                    <wp:lineTo x="15600" y="17103"/>
                    <wp:lineTo x="10800" y="16657"/>
                    <wp:lineTo x="14509" y="16657"/>
                    <wp:lineTo x="21382" y="15913"/>
                    <wp:lineTo x="21491" y="15244"/>
                    <wp:lineTo x="16145" y="14277"/>
                    <wp:lineTo x="19309" y="14277"/>
                    <wp:lineTo x="20291" y="13980"/>
                    <wp:lineTo x="20400" y="6916"/>
                    <wp:lineTo x="10800" y="5949"/>
                    <wp:lineTo x="11564" y="5949"/>
                    <wp:lineTo x="16582" y="4908"/>
                    <wp:lineTo x="16582" y="4759"/>
                    <wp:lineTo x="17455" y="4164"/>
                    <wp:lineTo x="17018" y="4015"/>
                    <wp:lineTo x="11564" y="3569"/>
                    <wp:lineTo x="12545" y="3049"/>
                    <wp:lineTo x="13200" y="2380"/>
                    <wp:lineTo x="14727" y="1413"/>
                    <wp:lineTo x="14727" y="1190"/>
                    <wp:lineTo x="16582" y="372"/>
                    <wp:lineTo x="16800" y="74"/>
                    <wp:lineTo x="15927" y="0"/>
                    <wp:lineTo x="5018" y="0"/>
                  </wp:wrapPolygon>
                </wp:wrapThrough>
                <wp:docPr id="6" name="Group 6"/>
                <wp:cNvGraphicFramePr/>
                <a:graphic xmlns:a="http://schemas.openxmlformats.org/drawingml/2006/main">
                  <a:graphicData uri="http://schemas.microsoft.com/office/word/2010/wordprocessingGroup">
                    <wpg:wgp>
                      <wpg:cNvGrpSpPr/>
                      <wpg:grpSpPr>
                        <a:xfrm>
                          <a:off x="0" y="0"/>
                          <a:ext cx="5029834" cy="7378699"/>
                          <a:chOff x="0" y="0"/>
                          <a:chExt cx="5029834" cy="7378699"/>
                        </a:xfrm>
                      </wpg:grpSpPr>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339725" y="2336799"/>
                            <a:ext cx="4427220" cy="2498028"/>
                          </a:xfrm>
                          <a:prstGeom prst="rect">
                            <a:avLst/>
                          </a:prstGeom>
                          <a:noFill/>
                          <a:ln w="9525">
                            <a:noFill/>
                            <a:miter lim="800000"/>
                            <a:headEnd/>
                            <a:tailEnd/>
                          </a:ln>
                        </wps:spPr>
                        <wps:txbx>
                          <w:txbxContent>
                            <w:p w14:paraId="6A2A52FB" w14:textId="5024034C" w:rsidR="00B90483" w:rsidRDefault="00B90483" w:rsidP="000462AE">
                              <w:pPr>
                                <w:jc w:val="center"/>
                                <w:rPr>
                                  <w:rStyle w:val="Strong"/>
                                  <w:b w:val="0"/>
                                  <w:color w:val="FFFFFF" w:themeColor="background1"/>
                                  <w:sz w:val="52"/>
                                  <w:szCs w:val="52"/>
                                </w:rPr>
                              </w:pPr>
                              <w:r>
                                <w:rPr>
                                  <w:rStyle w:val="Strong"/>
                                  <w:b w:val="0"/>
                                  <w:color w:val="FFFFFF" w:themeColor="background1"/>
                                  <w:sz w:val="52"/>
                                  <w:szCs w:val="52"/>
                                  <w:lang w:val="en-GB"/>
                                </w:rPr>
                                <w:t>S-DW-API</w:t>
                              </w:r>
                            </w:p>
                            <w:sdt>
                              <w:sdtPr>
                                <w:rPr>
                                  <w:rStyle w:val="Strong"/>
                                  <w:b w:val="0"/>
                                  <w:color w:val="FFFFFF" w:themeColor="background1"/>
                                  <w:sz w:val="52"/>
                                  <w:szCs w:val="5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14:paraId="74BE509B" w14:textId="77777777"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lang w:val="en-GB"/>
                                    </w:rPr>
                                    <w:t>Service Design Document</w:t>
                                  </w:r>
                                </w:p>
                              </w:sdtContent>
                            </w:sdt>
                            <w:p w14:paraId="442739F4" w14:textId="77777777"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rPr>
                                <w:t>For</w:t>
                              </w:r>
                            </w:p>
                            <w:p w14:paraId="2FE711FE" w14:textId="74631059"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rPr>
                                <w:fldChar w:fldCharType="begin"/>
                              </w:r>
                              <w:r w:rsidRPr="0047376B">
                                <w:rPr>
                                  <w:rStyle w:val="Strong"/>
                                  <w:b w:val="0"/>
                                  <w:color w:val="FFFFFF" w:themeColor="background1"/>
                                  <w:sz w:val="52"/>
                                  <w:szCs w:val="52"/>
                                </w:rPr>
                                <w:instrText xml:space="preserve"> DOCPROPERTY "Subject"  \* MERGEFORMAT </w:instrText>
                              </w:r>
                              <w:r w:rsidRPr="0047376B">
                                <w:rPr>
                                  <w:rStyle w:val="Strong"/>
                                  <w:b w:val="0"/>
                                  <w:color w:val="FFFFFF" w:themeColor="background1"/>
                                  <w:sz w:val="52"/>
                                  <w:szCs w:val="52"/>
                                </w:rPr>
                                <w:fldChar w:fldCharType="separate"/>
                              </w:r>
                              <w:r>
                                <w:rPr>
                                  <w:rStyle w:val="Strong"/>
                                  <w:b w:val="0"/>
                                  <w:color w:val="FFFFFF" w:themeColor="background1"/>
                                  <w:sz w:val="52"/>
                                  <w:szCs w:val="52"/>
                                </w:rPr>
                                <w:t>FATFACE - Demandware Integration</w:t>
                              </w:r>
                              <w:r w:rsidRPr="0047376B">
                                <w:rPr>
                                  <w:rStyle w:val="Strong"/>
                                  <w:b w:val="0"/>
                                  <w:color w:val="FFFFFF" w:themeColor="background1"/>
                                  <w:sz w:val="52"/>
                                  <w:szCs w:val="5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14:paraId="6ECC9F20" w14:textId="4A861C50" w:rsidR="00B90483" w:rsidRPr="005E23B6" w:rsidRDefault="00B90483"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28-JUN-2017</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3619" cy="518159"/>
                          </a:xfrm>
                          <a:prstGeom prst="rect">
                            <a:avLst/>
                          </a:prstGeom>
                          <a:noFill/>
                          <a:ln w="9525">
                            <a:noFill/>
                            <a:miter lim="800000"/>
                            <a:headEnd/>
                            <a:tailEnd/>
                          </a:ln>
                        </wps:spPr>
                        <wps:txbx>
                          <w:txbxContent>
                            <w:p w14:paraId="457810B2" w14:textId="77777777" w:rsidR="00B90483" w:rsidRPr="005E23B6" w:rsidRDefault="00B90483"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2A2562B8" w14:textId="77777777" w:rsidR="00B90483" w:rsidRPr="005E23B6" w:rsidRDefault="00B90483"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1244600" y="5831339"/>
                            <a:ext cx="2527934" cy="458469"/>
                          </a:xfrm>
                          <a:prstGeom prst="rect">
                            <a:avLst/>
                          </a:prstGeom>
                          <a:noFill/>
                          <a:ln w="9525">
                            <a:noFill/>
                            <a:miter lim="800000"/>
                            <a:headEnd/>
                            <a:tailEnd/>
                          </a:ln>
                        </wps:spPr>
                        <wps:txbx>
                          <w:txbxContent>
                            <w:p w14:paraId="44172156" w14:textId="07E9978A" w:rsidR="00B90483" w:rsidRPr="00735CB2" w:rsidRDefault="00B90483" w:rsidP="00CF15DA">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WW/PD/REC/SDD/HYD01/FFLL1</w:t>
                              </w:r>
                              <w:r w:rsidRPr="00735CB2">
                                <w:rPr>
                                  <w:rFonts w:ascii="Cambria" w:hAnsi="Cambria"/>
                                  <w:color w:val="FFFFFF" w:themeColor="background1"/>
                                </w:rPr>
                                <w:fldChar w:fldCharType="end"/>
                              </w:r>
                            </w:p>
                            <w:p w14:paraId="4666C52C" w14:textId="77777777" w:rsidR="00B90483" w:rsidRPr="00735CB2" w:rsidRDefault="00B90483" w:rsidP="00CF15DA">
                              <w:pPr>
                                <w:jc w:val="center"/>
                                <w:rPr>
                                  <w:rFonts w:ascii="Cambria" w:hAnsi="Cambria"/>
                                  <w:color w:val="FFFFFF" w:themeColor="background1"/>
                                </w:rPr>
                              </w:pPr>
                              <w:r w:rsidRPr="00735CB2">
                                <w:rPr>
                                  <w:rFonts w:ascii="Cambria" w:hAnsi="Cambria"/>
                                  <w:color w:val="FFFFFF" w:themeColor="background1"/>
                                </w:rPr>
                                <w:t xml:space="preserve">Status: </w:t>
                              </w: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"Status"  \* MERGEFORMAT </w:instrText>
                              </w:r>
                              <w:r w:rsidRPr="00735CB2">
                                <w:rPr>
                                  <w:rFonts w:ascii="Cambria" w:hAnsi="Cambria"/>
                                  <w:color w:val="FFFFFF" w:themeColor="background1"/>
                                </w:rPr>
                                <w:fldChar w:fldCharType="separate"/>
                              </w:r>
                              <w:r>
                                <w:rPr>
                                  <w:rFonts w:ascii="Cambria" w:hAnsi="Cambria"/>
                                  <w:color w:val="FFFFFF" w:themeColor="background1"/>
                                </w:rPr>
                                <w:t>Restricted</w:t>
                              </w:r>
                              <w:r w:rsidRPr="00735CB2">
                                <w:rPr>
                                  <w:rFonts w:ascii="Cambria" w:hAnsi="Cambria"/>
                                  <w:color w:val="FFFFFF" w:themeColor="background1"/>
                                </w:rPr>
                                <w:fldChar w:fldCharType="end"/>
                              </w:r>
                            </w:p>
                          </w:txbxContent>
                        </wps:txbx>
                        <wps:bodyPr rot="0" vert="horz" wrap="square" lIns="91440" tIns="45720" rIns="91440" bIns="45720" anchor="t" anchorCtr="0">
                          <a:spAutoFit/>
                        </wps:bodyPr>
                      </wps:wsp>
                      <wps:wsp>
                        <wps:cNvPr id="5" name="Text Box 5"/>
                        <wps:cNvSpPr txBox="1"/>
                        <wps:spPr>
                          <a:xfrm>
                            <a:off x="0" y="5168456"/>
                            <a:ext cx="5029834" cy="309244"/>
                          </a:xfrm>
                          <a:prstGeom prst="rect">
                            <a:avLst/>
                          </a:prstGeom>
                          <a:noFill/>
                          <a:ln w="9525">
                            <a:noFill/>
                            <a:miter lim="800000"/>
                            <a:headEnd/>
                            <a:tailEnd/>
                          </a:ln>
                        </wps:spPr>
                        <wps:txbx>
                          <w:txbxContent>
                            <w:p w14:paraId="733E602D" w14:textId="77777777" w:rsidR="00B90483" w:rsidRPr="00735CB2" w:rsidRDefault="00B90483" w:rsidP="00735CB2">
                              <w:pPr>
                                <w:jc w:val="center"/>
                                <w:rPr>
                                  <w:rFonts w:ascii="Cambria" w:hAnsi="Cambria"/>
                                  <w:color w:val="FFFFFF" w:themeColor="background1"/>
                                  <w:sz w:val="28"/>
                                  <w:szCs w:val="28"/>
                                </w:rPr>
                              </w:pPr>
                              <w:r>
                                <w:rPr>
                                  <w:rFonts w:ascii="Cambria" w:hAnsi="Cambria"/>
                                  <w:color w:val="FFFFFF" w:themeColor="background1"/>
                                  <w:sz w:val="28"/>
                                  <w:szCs w:val="28"/>
                                </w:rPr>
                                <w:t>Prepared</w:t>
                              </w:r>
                              <w:r w:rsidRPr="00735CB2">
                                <w:rPr>
                                  <w:rFonts w:ascii="Cambria" w:hAnsi="Cambria"/>
                                  <w:color w:val="FFFFFF" w:themeColor="background1"/>
                                  <w:sz w:val="28"/>
                                  <w:szCs w:val="28"/>
                                </w:rPr>
                                <w:t xml:space="preserve">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0D737EE" id="Group 6" o:spid="_x0000_s1026" style="position:absolute;margin-left:27.8pt;margin-top:33.5pt;width:396.05pt;height:581pt;z-index:251674624;mso-height-relative:margin" coordsize="5029834,73786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00;width:2986405;height:1739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M&#10;SKbFAAAA2wAAAA8AAABkcnMvZG93bnJldi54bWxEj0trwzAQhO+F/gexhd4aOQ/ycK2EUggNgRzi&#10;9pLb1tpYxtbKWIrj/PuoUMhxmJlvmGwz2Eb01PnKsYLxKAFBXDhdcang53v7tgThA7LGxjEpuJGH&#10;zfr5KcNUuysfqc9DKSKEfYoKTAhtKqUvDFn0I9cSR+/sOoshyq6UusNrhNtGTpJkLi1WHBcMtvRp&#10;qKjzi1Uw+V3dDp7r2SrfH8+nRf9ltZkq9foyfLyDCDSER/i/vdMKpmP4+xJ/gF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jEimxQAAANsAAAAPAAAAAAAAAAAAAAAAAJwC&#10;AABkcnMvZG93bnJldi54bWxQSwUGAAAAAAQABAD3AAAAjgMAAAAA&#10;">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left:339725;top:2336799;width:4427220;height:24980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p w14:paraId="6A2A52FB" w14:textId="5024034C" w:rsidR="00B90483" w:rsidRDefault="00B90483" w:rsidP="000462AE">
                        <w:pPr>
                          <w:jc w:val="center"/>
                          <w:rPr>
                            <w:rStyle w:val="Strong"/>
                            <w:b w:val="0"/>
                            <w:color w:val="FFFFFF" w:themeColor="background1"/>
                            <w:sz w:val="52"/>
                            <w:szCs w:val="52"/>
                          </w:rPr>
                        </w:pPr>
                        <w:r>
                          <w:rPr>
                            <w:rStyle w:val="Strong"/>
                            <w:b w:val="0"/>
                            <w:color w:val="FFFFFF" w:themeColor="background1"/>
                            <w:sz w:val="52"/>
                            <w:szCs w:val="52"/>
                            <w:lang w:val="en-GB"/>
                          </w:rPr>
                          <w:t>S-DW-API</w:t>
                        </w:r>
                      </w:p>
                      <w:sdt>
                        <w:sdtPr>
                          <w:rPr>
                            <w:rStyle w:val="Strong"/>
                            <w:b w:val="0"/>
                            <w:color w:val="FFFFFF" w:themeColor="background1"/>
                            <w:sz w:val="52"/>
                            <w:szCs w:val="5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Content>
                          <w:p w14:paraId="74BE509B" w14:textId="77777777"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lang w:val="en-GB"/>
                              </w:rPr>
                              <w:t>Service Design Document</w:t>
                            </w:r>
                          </w:p>
                        </w:sdtContent>
                      </w:sdt>
                      <w:p w14:paraId="442739F4" w14:textId="77777777"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rPr>
                          <w:t>For</w:t>
                        </w:r>
                      </w:p>
                      <w:p w14:paraId="2FE711FE" w14:textId="74631059" w:rsidR="00B90483" w:rsidRPr="0047376B" w:rsidRDefault="00B90483" w:rsidP="000462AE">
                        <w:pPr>
                          <w:jc w:val="center"/>
                          <w:rPr>
                            <w:rStyle w:val="Strong"/>
                            <w:b w:val="0"/>
                            <w:color w:val="FFFFFF" w:themeColor="background1"/>
                            <w:sz w:val="52"/>
                            <w:szCs w:val="52"/>
                          </w:rPr>
                        </w:pPr>
                        <w:r w:rsidRPr="0047376B">
                          <w:rPr>
                            <w:rStyle w:val="Strong"/>
                            <w:b w:val="0"/>
                            <w:color w:val="FFFFFF" w:themeColor="background1"/>
                            <w:sz w:val="52"/>
                            <w:szCs w:val="52"/>
                          </w:rPr>
                          <w:fldChar w:fldCharType="begin"/>
                        </w:r>
                        <w:r w:rsidRPr="0047376B">
                          <w:rPr>
                            <w:rStyle w:val="Strong"/>
                            <w:b w:val="0"/>
                            <w:color w:val="FFFFFF" w:themeColor="background1"/>
                            <w:sz w:val="52"/>
                            <w:szCs w:val="52"/>
                          </w:rPr>
                          <w:instrText xml:space="preserve"> DOCPROPERTY "Subject"  \* MERGEFORMAT </w:instrText>
                        </w:r>
                        <w:r w:rsidRPr="0047376B">
                          <w:rPr>
                            <w:rStyle w:val="Strong"/>
                            <w:b w:val="0"/>
                            <w:color w:val="FFFFFF" w:themeColor="background1"/>
                            <w:sz w:val="52"/>
                            <w:szCs w:val="52"/>
                          </w:rPr>
                          <w:fldChar w:fldCharType="separate"/>
                        </w:r>
                        <w:r>
                          <w:rPr>
                            <w:rStyle w:val="Strong"/>
                            <w:b w:val="0"/>
                            <w:color w:val="FFFFFF" w:themeColor="background1"/>
                            <w:sz w:val="52"/>
                            <w:szCs w:val="52"/>
                          </w:rPr>
                          <w:t>FATFACE - Demandware Integration</w:t>
                        </w:r>
                        <w:r w:rsidRPr="0047376B">
                          <w:rPr>
                            <w:rStyle w:val="Strong"/>
                            <w:b w:val="0"/>
                            <w:color w:val="FFFFFF" w:themeColor="background1"/>
                            <w:sz w:val="52"/>
                            <w:szCs w:val="52"/>
                          </w:rPr>
                          <w:fldChar w:fldCharType="end"/>
                        </w:r>
                      </w:p>
                    </w:txbxContent>
                  </v:textbox>
                </v:shape>
                <v:shape id="Text Box 2" o:spid="_x0000_s1029" type="#_x0000_t202" style="position:absolute;left:1193800;top:4762500;width:2629535;height:408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6ECC9F20" w14:textId="4A861C50" w:rsidR="00B90483" w:rsidRPr="005E23B6" w:rsidRDefault="00B90483"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28-JUN-2017</w:t>
                        </w:r>
                        <w:r>
                          <w:rPr>
                            <w:rFonts w:ascii="Cambria" w:hAnsi="Cambria"/>
                            <w:color w:val="FFFFFF" w:themeColor="background1"/>
                            <w:sz w:val="28"/>
                            <w:szCs w:val="28"/>
                          </w:rPr>
                          <w:fldChar w:fldCharType="end"/>
                        </w:r>
                      </w:p>
                    </w:txbxContent>
                  </v:textbox>
                </v:shape>
                <v:shape id="Text Box 3" o:spid="_x0000_s1030" type="#_x0000_t202" style="position:absolute;left:1358900;top:6860540;width:2293619;height:5181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hZgwQAA&#10;ANoAAAAPAAAAZHJzL2Rvd25yZXYueG1sRI9Pa8JAFMTvBb/D8gRvdWOl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WYMEAAADaAAAADwAAAAAAAAAAAAAAAACXAgAAZHJzL2Rvd25y&#10;ZXYueG1sUEsFBgAAAAAEAAQA9QAAAIUDAAAAAA==&#10;" filled="f" stroked="f">
                  <v:textbox style="mso-fit-shape-to-text:t">
                    <w:txbxContent>
                      <w:p w14:paraId="457810B2" w14:textId="77777777" w:rsidR="00B90483" w:rsidRPr="005E23B6" w:rsidRDefault="00B90483"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2A2562B8" w14:textId="77777777" w:rsidR="00B90483" w:rsidRPr="005E23B6" w:rsidRDefault="00B90483"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1244600;top:5831339;width:2527934;height:458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44UwQAA&#10;ANoAAAAPAAAAZHJzL2Rvd25yZXYueG1sRI9Pa8JAFMTvBb/D8gRvdWOx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uOFMEAAADaAAAADwAAAAAAAAAAAAAAAACXAgAAZHJzL2Rvd25y&#10;ZXYueG1sUEsFBgAAAAAEAAQA9QAAAIUDAAAAAA==&#10;" filled="f" stroked="f">
                  <v:textbox style="mso-fit-shape-to-text:t">
                    <w:txbxContent>
                      <w:p w14:paraId="44172156" w14:textId="07E9978A" w:rsidR="00B90483" w:rsidRPr="00735CB2" w:rsidRDefault="00B90483" w:rsidP="00CF15DA">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WW/PD/REC/SDD/HYD01/FFLL1</w:t>
                        </w:r>
                        <w:r w:rsidRPr="00735CB2">
                          <w:rPr>
                            <w:rFonts w:ascii="Cambria" w:hAnsi="Cambria"/>
                            <w:color w:val="FFFFFF" w:themeColor="background1"/>
                          </w:rPr>
                          <w:fldChar w:fldCharType="end"/>
                        </w:r>
                      </w:p>
                      <w:p w14:paraId="4666C52C" w14:textId="77777777" w:rsidR="00B90483" w:rsidRPr="00735CB2" w:rsidRDefault="00B90483" w:rsidP="00CF15DA">
                        <w:pPr>
                          <w:jc w:val="center"/>
                          <w:rPr>
                            <w:rFonts w:ascii="Cambria" w:hAnsi="Cambria"/>
                            <w:color w:val="FFFFFF" w:themeColor="background1"/>
                          </w:rPr>
                        </w:pPr>
                        <w:r w:rsidRPr="00735CB2">
                          <w:rPr>
                            <w:rFonts w:ascii="Cambria" w:hAnsi="Cambria"/>
                            <w:color w:val="FFFFFF" w:themeColor="background1"/>
                          </w:rPr>
                          <w:t xml:space="preserve">Status: </w:t>
                        </w: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"Status"  \* MERGEFORMAT </w:instrText>
                        </w:r>
                        <w:r w:rsidRPr="00735CB2">
                          <w:rPr>
                            <w:rFonts w:ascii="Cambria" w:hAnsi="Cambria"/>
                            <w:color w:val="FFFFFF" w:themeColor="background1"/>
                          </w:rPr>
                          <w:fldChar w:fldCharType="separate"/>
                        </w:r>
                        <w:r>
                          <w:rPr>
                            <w:rFonts w:ascii="Cambria" w:hAnsi="Cambria"/>
                            <w:color w:val="FFFFFF" w:themeColor="background1"/>
                          </w:rPr>
                          <w:t>Restricted</w:t>
                        </w:r>
                        <w:r w:rsidRPr="00735CB2">
                          <w:rPr>
                            <w:rFonts w:ascii="Cambria" w:hAnsi="Cambria"/>
                            <w:color w:val="FFFFFF" w:themeColor="background1"/>
                          </w:rPr>
                          <w:fldChar w:fldCharType="end"/>
                        </w:r>
                      </w:p>
                    </w:txbxContent>
                  </v:textbox>
                </v:shape>
                <v:shape id="Text Box 5" o:spid="_x0000_s1032" type="#_x0000_t202" style="position:absolute;top:5168456;width:5029834;height:309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uPwAAA&#10;ANoAAAAPAAAAZHJzL2Rvd25yZXYueG1sRI9Ba8JAFITvBf/D8gRvdWPBIqmriLbgwUs1vT+yz2ww&#10;+zZkX038964geBxm5htmuR58o67UxTqwgdk0A0VcBltzZaA4/bwvQEVBttgEJgM3irBejd6WmNvQ&#10;8y9dj1KpBOGYowEn0uZax9KRxzgNLXHyzqHzKEl2lbYd9gnuG/2RZZ/aY81pwWFLW0fl5fjvDYjY&#10;zexWfPu4/xsOu95l5RwLYybjYfMFSmiQV/jZ3lsDc3hcSTdAr+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RyuPwAAAANoAAAAPAAAAAAAAAAAAAAAAAJcCAABkcnMvZG93bnJl&#10;di54bWxQSwUGAAAAAAQABAD1AAAAhAMAAAAA&#10;" filled="f" stroked="f">
                  <v:textbox style="mso-fit-shape-to-text:t">
                    <w:txbxContent>
                      <w:p w14:paraId="733E602D" w14:textId="77777777" w:rsidR="00B90483" w:rsidRPr="00735CB2" w:rsidRDefault="00B90483" w:rsidP="00735CB2">
                        <w:pPr>
                          <w:jc w:val="center"/>
                          <w:rPr>
                            <w:rFonts w:ascii="Cambria" w:hAnsi="Cambria"/>
                            <w:color w:val="FFFFFF" w:themeColor="background1"/>
                            <w:sz w:val="28"/>
                            <w:szCs w:val="28"/>
                          </w:rPr>
                        </w:pPr>
                        <w:r>
                          <w:rPr>
                            <w:rFonts w:ascii="Cambria" w:hAnsi="Cambria"/>
                            <w:color w:val="FFFFFF" w:themeColor="background1"/>
                            <w:sz w:val="28"/>
                            <w:szCs w:val="28"/>
                          </w:rPr>
                          <w:t>Prepared</w:t>
                        </w:r>
                        <w:r w:rsidRPr="00735CB2">
                          <w:rPr>
                            <w:rFonts w:ascii="Cambria" w:hAnsi="Cambria"/>
                            <w:color w:val="FFFFFF" w:themeColor="background1"/>
                            <w:sz w:val="28"/>
                            <w:szCs w:val="28"/>
                          </w:rPr>
                          <w:t xml:space="preserve">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v:textbox>
                </v:shape>
                <w10:wrap type="through"/>
              </v:group>
            </w:pict>
          </mc:Fallback>
        </mc:AlternateContent>
      </w:r>
      <w:r w:rsidR="00944CBF">
        <w:rPr>
          <w:rFonts w:ascii="Arial" w:hAnsi="Arial" w:cs="Arial"/>
          <w:noProof/>
          <w:sz w:val="36"/>
        </w:rPr>
        <mc:AlternateContent>
          <mc:Choice Requires="wps">
            <w:drawing>
              <wp:anchor distT="0" distB="0" distL="114300" distR="114300" simplePos="0" relativeHeight="251675648" behindDoc="0" locked="0" layoutInCell="1" allowOverlap="1" wp14:anchorId="0275BAB6" wp14:editId="7988970E">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300F67" w14:textId="77777777" w:rsidR="00B90483" w:rsidRDefault="00B90483"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1406B5">
                              <w:rPr>
                                <w:rFonts w:ascii="Calibri" w:hAnsi="Calibri"/>
                                <w:i/>
                                <w:iCs/>
                                <w:noProof/>
                                <w:color w:val="FFFFFF" w:themeColor="background1"/>
                                <w:sz w:val="20"/>
                                <w:szCs w:val="20"/>
                              </w:rPr>
                              <w:t>2017</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3CB9E5D" w14:textId="77777777" w:rsidR="00B90483" w:rsidRPr="00942D0B" w:rsidRDefault="00B90483"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05871541" w14:textId="77777777" w:rsidR="00B90483" w:rsidRPr="00942D0B" w:rsidRDefault="00B90483"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75BAB6" id="_x0000_t202" coordsize="21600,21600" o:spt="202" path="m0,0l0,21600,21600,21600,21600,0xe">
                <v:stroke joinstyle="miter"/>
                <v:path gradientshapeok="t" o:connecttype="rect"/>
              </v:shapetype>
              <v:shape id="Text Box 7" o:spid="_x0000_s1033" type="#_x0000_t202" style="position:absolute;margin-left:0;margin-top:9in;width:486pt;height:90.2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" filled="f" stroked="f">
                <v:textbox>
                  <w:txbxContent>
                    <w:p w14:paraId="09300F67" w14:textId="77777777" w:rsidR="00B90483" w:rsidRDefault="00B90483"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1406B5">
                        <w:rPr>
                          <w:rFonts w:ascii="Calibri" w:hAnsi="Calibri"/>
                          <w:i/>
                          <w:iCs/>
                          <w:noProof/>
                          <w:color w:val="FFFFFF" w:themeColor="background1"/>
                          <w:sz w:val="20"/>
                          <w:szCs w:val="20"/>
                        </w:rPr>
                        <w:t>2017</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3CB9E5D" w14:textId="77777777" w:rsidR="00B90483" w:rsidRPr="00942D0B" w:rsidRDefault="00B90483"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05871541" w14:textId="77777777" w:rsidR="00B90483" w:rsidRPr="00942D0B" w:rsidRDefault="00B90483" w:rsidP="00942D0B">
                      <w:pPr>
                        <w:rPr>
                          <w:rFonts w:asciiTheme="minorHAnsi" w:hAnsiTheme="minorHAnsi"/>
                          <w:color w:val="FFFFFF" w:themeColor="background1"/>
                        </w:rPr>
                      </w:pPr>
                    </w:p>
                  </w:txbxContent>
                </v:textbox>
                <w10:wrap type="square" anchorx="margin"/>
              </v:shape>
            </w:pict>
          </mc:Fallback>
        </mc:AlternateContent>
      </w:r>
      <w:r w:rsidR="00655899" w:rsidRPr="00404AC5">
        <w:rPr>
          <w:rFonts w:ascii="Arial" w:hAnsi="Arial" w:cs="Arial"/>
          <w:noProof/>
          <w:sz w:val="36"/>
        </w:rPr>
        <w:drawing>
          <wp:anchor distT="0" distB="0" distL="114300" distR="114300" simplePos="0" relativeHeight="251658240" behindDoc="1" locked="0" layoutInCell="1" allowOverlap="1" wp14:anchorId="0817E41C" wp14:editId="1796BF7F">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899">
        <w:br w:type="page"/>
      </w:r>
    </w:p>
    <w:bookmarkEnd w:id="0"/>
    <w:p w14:paraId="3301274F" w14:textId="77777777" w:rsidR="00BC609C" w:rsidRPr="00BE6137" w:rsidRDefault="00BC609C" w:rsidP="00BC609C">
      <w:pPr>
        <w:spacing w:after="120"/>
        <w:rPr>
          <w:rStyle w:val="Strong"/>
        </w:rPr>
      </w:pPr>
      <w:r w:rsidRPr="00620CA7">
        <w:rPr>
          <w:rStyle w:val="Strong"/>
        </w:rPr>
        <w:lastRenderedPageBreak/>
        <w:t>DISTRIBUTION</w:t>
      </w:r>
      <w:r w:rsidRPr="00BE6137">
        <w:rPr>
          <w:rStyle w:val="Strong"/>
        </w:rPr>
        <w:t xml:space="preserve"> LIST</w:t>
      </w:r>
    </w:p>
    <w:tbl>
      <w:tblPr>
        <w:tblStyle w:val="WHISHWORKS"/>
        <w:tblW w:w="9175" w:type="dxa"/>
        <w:tblLook w:val="0420" w:firstRow="1" w:lastRow="0" w:firstColumn="0" w:lastColumn="0" w:noHBand="0" w:noVBand="1"/>
      </w:tblPr>
      <w:tblGrid>
        <w:gridCol w:w="365"/>
        <w:gridCol w:w="2559"/>
        <w:gridCol w:w="4550"/>
        <w:gridCol w:w="1701"/>
      </w:tblGrid>
      <w:tr w:rsidR="00BC609C" w:rsidRPr="00375B8C" w14:paraId="740755BB" w14:textId="77777777" w:rsidTr="003855E7">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4E4DDFA9" w14:textId="77777777" w:rsidR="00BC609C" w:rsidRPr="00375B8C" w:rsidRDefault="004E26DC" w:rsidP="004E26DC">
            <w:pPr>
              <w:pStyle w:val="TOCHeading"/>
              <w:jc w:val="left"/>
              <w:rPr>
                <w:b/>
                <w:color w:val="FFFFFF" w:themeColor="background1"/>
                <w:sz w:val="24"/>
                <w:lang w:val="en-GB"/>
              </w:rPr>
            </w:pPr>
            <w:r>
              <w:rPr>
                <w:b/>
                <w:color w:val="FFFFFF" w:themeColor="background1"/>
                <w:sz w:val="24"/>
                <w:lang w:val="en-GB"/>
              </w:rPr>
              <w:t>#</w:t>
            </w:r>
          </w:p>
        </w:tc>
        <w:tc>
          <w:tcPr>
            <w:tcW w:w="2559" w:type="dxa"/>
          </w:tcPr>
          <w:p w14:paraId="1C8A27B2" w14:textId="77777777" w:rsidR="00BC609C" w:rsidRPr="00375B8C" w:rsidRDefault="00BC609C" w:rsidP="004E26DC">
            <w:pPr>
              <w:pStyle w:val="TOCHeading"/>
              <w:jc w:val="left"/>
              <w:rPr>
                <w:b/>
                <w:color w:val="FFFFFF" w:themeColor="background1"/>
                <w:sz w:val="24"/>
                <w:lang w:val="en-GB"/>
              </w:rPr>
            </w:pPr>
            <w:r w:rsidRPr="00375B8C">
              <w:rPr>
                <w:b/>
                <w:color w:val="FFFFFF" w:themeColor="background1"/>
                <w:sz w:val="24"/>
                <w:lang w:val="en-GB"/>
              </w:rPr>
              <w:t>Name</w:t>
            </w:r>
          </w:p>
        </w:tc>
        <w:tc>
          <w:tcPr>
            <w:tcW w:w="4550" w:type="dxa"/>
          </w:tcPr>
          <w:p w14:paraId="7B218E35" w14:textId="77777777" w:rsidR="00BC609C" w:rsidRPr="00375B8C" w:rsidRDefault="00BC609C" w:rsidP="004E26DC">
            <w:pPr>
              <w:pStyle w:val="TOCHeading"/>
              <w:jc w:val="left"/>
              <w:rPr>
                <w:b/>
                <w:color w:val="FFFFFF" w:themeColor="background1"/>
                <w:sz w:val="24"/>
                <w:lang w:val="en-GB"/>
              </w:rPr>
            </w:pPr>
            <w:r w:rsidRPr="00375B8C">
              <w:rPr>
                <w:b/>
                <w:color w:val="FFFFFF" w:themeColor="background1"/>
                <w:sz w:val="24"/>
                <w:lang w:val="en-GB"/>
              </w:rPr>
              <w:t>Contact Details</w:t>
            </w:r>
          </w:p>
        </w:tc>
        <w:tc>
          <w:tcPr>
            <w:tcW w:w="1701" w:type="dxa"/>
          </w:tcPr>
          <w:p w14:paraId="51599072" w14:textId="77777777" w:rsidR="00BC609C" w:rsidRPr="00375B8C" w:rsidRDefault="00BC609C" w:rsidP="004E26DC">
            <w:pPr>
              <w:pStyle w:val="TOCHeading"/>
              <w:jc w:val="left"/>
              <w:rPr>
                <w:b/>
                <w:color w:val="FFFFFF" w:themeColor="background1"/>
                <w:sz w:val="24"/>
                <w:lang w:val="en-GB"/>
              </w:rPr>
            </w:pPr>
            <w:r w:rsidRPr="00375B8C">
              <w:rPr>
                <w:b/>
                <w:color w:val="FFFFFF" w:themeColor="background1"/>
                <w:sz w:val="24"/>
                <w:lang w:val="en-GB"/>
              </w:rPr>
              <w:t>Purpose</w:t>
            </w:r>
          </w:p>
        </w:tc>
      </w:tr>
      <w:tr w:rsidR="00EC022D" w:rsidRPr="00F8500D" w14:paraId="78280842" w14:textId="77777777" w:rsidTr="003855E7">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5870CB7C" w14:textId="29A280D6" w:rsidR="00EC022D" w:rsidRPr="00D23F9C" w:rsidRDefault="00EC022D" w:rsidP="004E26DC">
            <w:pPr>
              <w:rPr>
                <w:rFonts w:eastAsia="Times New Roman" w:cs="Arial"/>
                <w:bCs/>
                <w:lang w:val="en-GB"/>
              </w:rPr>
            </w:pPr>
            <w:r>
              <w:rPr>
                <w:rFonts w:eastAsia="Times New Roman" w:cs="Arial"/>
                <w:bCs/>
                <w:lang w:val="en-GB"/>
              </w:rPr>
              <w:t>1</w:t>
            </w:r>
          </w:p>
        </w:tc>
        <w:tc>
          <w:tcPr>
            <w:tcW w:w="2559" w:type="dxa"/>
          </w:tcPr>
          <w:p w14:paraId="7A3B4B41" w14:textId="4D535179" w:rsidR="00EC022D" w:rsidRPr="00D23F9C" w:rsidRDefault="00EC022D" w:rsidP="004E26DC">
            <w:pPr>
              <w:rPr>
                <w:rFonts w:eastAsia="Times New Roman" w:cs="Arial"/>
                <w:bCs/>
                <w:lang w:val="en-GB"/>
              </w:rPr>
            </w:pPr>
            <w:r>
              <w:rPr>
                <w:rFonts w:eastAsia="Times New Roman" w:cs="Arial"/>
                <w:bCs/>
                <w:lang w:val="en-GB"/>
              </w:rPr>
              <w:t>Mark Jones</w:t>
            </w:r>
          </w:p>
        </w:tc>
        <w:tc>
          <w:tcPr>
            <w:tcW w:w="4550" w:type="dxa"/>
          </w:tcPr>
          <w:p w14:paraId="4FC2FC71" w14:textId="39DD09A4" w:rsidR="00EC022D" w:rsidRPr="00D23F9C" w:rsidRDefault="00EC022D" w:rsidP="004E26DC">
            <w:pPr>
              <w:rPr>
                <w:rFonts w:eastAsia="Times New Roman" w:cs="Arial"/>
                <w:bCs/>
                <w:lang w:val="en-GB"/>
              </w:rPr>
            </w:pPr>
            <w:r w:rsidRPr="004B258F">
              <w:rPr>
                <w:rFonts w:eastAsia="Times New Roman" w:cs="Arial"/>
                <w:bCs/>
                <w:lang w:val="en-GB"/>
              </w:rPr>
              <w:t>mark.jones@fatface.com</w:t>
            </w:r>
          </w:p>
        </w:tc>
        <w:tc>
          <w:tcPr>
            <w:tcW w:w="1701" w:type="dxa"/>
          </w:tcPr>
          <w:p w14:paraId="065B5066" w14:textId="58F25D1D" w:rsidR="00EC022D" w:rsidRPr="00D23F9C" w:rsidRDefault="00EC022D" w:rsidP="004E26DC">
            <w:pPr>
              <w:rPr>
                <w:rFonts w:eastAsia="Times New Roman" w:cs="Arial"/>
                <w:bCs/>
                <w:lang w:val="en-GB"/>
              </w:rPr>
            </w:pPr>
            <w:r w:rsidRPr="00116261">
              <w:rPr>
                <w:rFonts w:eastAsia="Times New Roman" w:cs="Arial"/>
                <w:bCs/>
                <w:lang w:val="en-GB"/>
              </w:rPr>
              <w:t>Reviewer</w:t>
            </w:r>
          </w:p>
        </w:tc>
      </w:tr>
      <w:tr w:rsidR="00EC022D" w:rsidRPr="00F8500D" w14:paraId="749AD985" w14:textId="77777777" w:rsidTr="003855E7">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2D1B673" w14:textId="2804C92B" w:rsidR="00EC022D" w:rsidRPr="00D23F9C" w:rsidRDefault="00EC022D" w:rsidP="004E26DC">
            <w:pPr>
              <w:rPr>
                <w:rFonts w:eastAsia="Times New Roman" w:cs="Arial"/>
                <w:bCs/>
                <w:lang w:val="en-GB"/>
              </w:rPr>
            </w:pPr>
            <w:r>
              <w:rPr>
                <w:rFonts w:eastAsia="Times New Roman" w:cs="Arial"/>
                <w:bCs/>
                <w:lang w:val="en-GB"/>
              </w:rPr>
              <w:t>2</w:t>
            </w:r>
          </w:p>
        </w:tc>
        <w:tc>
          <w:tcPr>
            <w:tcW w:w="2559" w:type="dxa"/>
          </w:tcPr>
          <w:p w14:paraId="325137F7" w14:textId="34170DD7" w:rsidR="00EC022D" w:rsidRPr="00D23F9C" w:rsidRDefault="00EC022D" w:rsidP="004E26DC">
            <w:pPr>
              <w:rPr>
                <w:rFonts w:eastAsia="Times New Roman" w:cs="Arial"/>
                <w:bCs/>
                <w:lang w:val="en-GB"/>
              </w:rPr>
            </w:pPr>
            <w:r>
              <w:rPr>
                <w:rFonts w:eastAsia="Times New Roman" w:cs="Arial"/>
                <w:bCs/>
                <w:lang w:val="en-GB"/>
              </w:rPr>
              <w:t>Samin Sarkar</w:t>
            </w:r>
          </w:p>
        </w:tc>
        <w:tc>
          <w:tcPr>
            <w:tcW w:w="4550" w:type="dxa"/>
          </w:tcPr>
          <w:p w14:paraId="70DCBE91" w14:textId="483E7DCB" w:rsidR="00EC022D" w:rsidRPr="00D23F9C" w:rsidRDefault="00EC022D" w:rsidP="004E26DC">
            <w:pPr>
              <w:rPr>
                <w:rFonts w:eastAsia="Times New Roman" w:cs="Arial"/>
                <w:bCs/>
                <w:lang w:val="en-GB"/>
              </w:rPr>
            </w:pPr>
            <w:r w:rsidRPr="004B258F">
              <w:rPr>
                <w:rFonts w:eastAsia="Times New Roman" w:cs="Arial"/>
                <w:bCs/>
                <w:lang w:val="en-GB"/>
              </w:rPr>
              <w:t>samin.sarkar@fatface.com</w:t>
            </w:r>
          </w:p>
        </w:tc>
        <w:tc>
          <w:tcPr>
            <w:tcW w:w="1701" w:type="dxa"/>
          </w:tcPr>
          <w:p w14:paraId="5F87B796" w14:textId="054CF857" w:rsidR="00EC022D" w:rsidRPr="00D23F9C" w:rsidRDefault="00EC022D" w:rsidP="004E26DC">
            <w:pPr>
              <w:rPr>
                <w:rFonts w:eastAsia="Times New Roman" w:cs="Arial"/>
                <w:bCs/>
                <w:lang w:val="en-GB"/>
              </w:rPr>
            </w:pPr>
            <w:r w:rsidRPr="00116261">
              <w:rPr>
                <w:rFonts w:eastAsia="Times New Roman" w:cs="Arial"/>
                <w:bCs/>
                <w:lang w:val="en-GB"/>
              </w:rPr>
              <w:t>Reviewer</w:t>
            </w:r>
          </w:p>
        </w:tc>
      </w:tr>
      <w:tr w:rsidR="00EC022D" w:rsidRPr="00F8500D" w14:paraId="6CE8E844" w14:textId="77777777" w:rsidTr="003855E7">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7397AFF6" w14:textId="48FBA3F1" w:rsidR="00EC022D" w:rsidRPr="00D23F9C" w:rsidRDefault="00EC022D" w:rsidP="004E26DC">
            <w:pPr>
              <w:rPr>
                <w:rFonts w:eastAsia="Times New Roman" w:cs="Arial"/>
                <w:bCs/>
                <w:lang w:val="en-GB"/>
              </w:rPr>
            </w:pPr>
            <w:r>
              <w:rPr>
                <w:rFonts w:eastAsia="Times New Roman" w:cs="Arial"/>
                <w:bCs/>
                <w:lang w:val="en-GB"/>
              </w:rPr>
              <w:t>3</w:t>
            </w:r>
          </w:p>
        </w:tc>
        <w:tc>
          <w:tcPr>
            <w:tcW w:w="2559" w:type="dxa"/>
          </w:tcPr>
          <w:p w14:paraId="1D4658E5" w14:textId="707F9AC2" w:rsidR="00EC022D" w:rsidRPr="00D23F9C" w:rsidRDefault="00EC022D" w:rsidP="004E26DC">
            <w:pPr>
              <w:rPr>
                <w:rFonts w:eastAsia="Times New Roman" w:cs="Arial"/>
                <w:bCs/>
                <w:lang w:val="en-GB"/>
              </w:rPr>
            </w:pPr>
            <w:r>
              <w:rPr>
                <w:rFonts w:eastAsia="Times New Roman" w:cs="Arial"/>
                <w:bCs/>
                <w:lang w:val="en-GB"/>
              </w:rPr>
              <w:t>Gary Bolton</w:t>
            </w:r>
          </w:p>
        </w:tc>
        <w:tc>
          <w:tcPr>
            <w:tcW w:w="4550" w:type="dxa"/>
          </w:tcPr>
          <w:p w14:paraId="2ECD0BA7" w14:textId="2667DFAF" w:rsidR="00EC022D" w:rsidRPr="00D23F9C" w:rsidRDefault="00EC022D" w:rsidP="004E26DC">
            <w:pPr>
              <w:rPr>
                <w:rFonts w:eastAsia="Times New Roman" w:cs="Arial"/>
                <w:bCs/>
                <w:lang w:val="en-GB"/>
              </w:rPr>
            </w:pPr>
            <w:r w:rsidRPr="005C3546">
              <w:rPr>
                <w:rFonts w:eastAsia="Times New Roman" w:cs="Arial"/>
                <w:bCs/>
                <w:lang w:val="en-GB"/>
              </w:rPr>
              <w:t>gary.bolton@fatface.com</w:t>
            </w:r>
          </w:p>
        </w:tc>
        <w:tc>
          <w:tcPr>
            <w:tcW w:w="1701" w:type="dxa"/>
          </w:tcPr>
          <w:p w14:paraId="0B44E3EE" w14:textId="7BEA6258" w:rsidR="00EC022D" w:rsidRPr="00D23F9C" w:rsidRDefault="00EC022D" w:rsidP="004E26DC">
            <w:pPr>
              <w:rPr>
                <w:rFonts w:eastAsia="Times New Roman" w:cs="Arial"/>
                <w:bCs/>
                <w:lang w:val="en-GB"/>
              </w:rPr>
            </w:pPr>
            <w:r>
              <w:rPr>
                <w:rFonts w:eastAsia="Times New Roman" w:cs="Arial"/>
                <w:bCs/>
                <w:lang w:val="en-GB"/>
              </w:rPr>
              <w:t>Reviewer</w:t>
            </w:r>
          </w:p>
        </w:tc>
      </w:tr>
      <w:tr w:rsidR="00EC022D" w:rsidRPr="00F8500D" w14:paraId="4F7E84DF" w14:textId="77777777" w:rsidTr="003855E7">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E236B7E" w14:textId="46BF3245" w:rsidR="00EC022D" w:rsidRPr="00D23F9C" w:rsidRDefault="00EC022D" w:rsidP="004E26DC">
            <w:pPr>
              <w:rPr>
                <w:rFonts w:eastAsia="Times New Roman" w:cs="Arial"/>
                <w:bCs/>
                <w:lang w:val="en-GB"/>
              </w:rPr>
            </w:pPr>
            <w:r>
              <w:rPr>
                <w:rFonts w:eastAsia="Times New Roman" w:cs="Arial"/>
                <w:bCs/>
                <w:lang w:val="en-GB"/>
              </w:rPr>
              <w:t>4</w:t>
            </w:r>
          </w:p>
        </w:tc>
        <w:tc>
          <w:tcPr>
            <w:tcW w:w="2559" w:type="dxa"/>
          </w:tcPr>
          <w:p w14:paraId="6FDFA51A" w14:textId="66CF9BEC" w:rsidR="00EC022D" w:rsidRPr="00D23F9C" w:rsidRDefault="00EC022D" w:rsidP="004E26DC">
            <w:pPr>
              <w:rPr>
                <w:rFonts w:eastAsia="Times New Roman" w:cs="Arial"/>
                <w:bCs/>
                <w:lang w:val="en-GB"/>
              </w:rPr>
            </w:pPr>
            <w:r>
              <w:rPr>
                <w:rFonts w:eastAsia="Times New Roman" w:cs="Arial"/>
                <w:bCs/>
                <w:lang w:val="en-GB"/>
              </w:rPr>
              <w:t>John Ray</w:t>
            </w:r>
          </w:p>
        </w:tc>
        <w:tc>
          <w:tcPr>
            <w:tcW w:w="4550" w:type="dxa"/>
          </w:tcPr>
          <w:p w14:paraId="71CDB899" w14:textId="4CFD64FD" w:rsidR="00EC022D" w:rsidRPr="00D23F9C" w:rsidRDefault="00EC022D" w:rsidP="004E26DC">
            <w:pPr>
              <w:rPr>
                <w:rFonts w:eastAsia="Times New Roman" w:cs="Arial"/>
                <w:bCs/>
                <w:lang w:val="en-GB"/>
              </w:rPr>
            </w:pPr>
            <w:r w:rsidRPr="005C3546">
              <w:rPr>
                <w:rFonts w:eastAsia="Times New Roman" w:cs="Arial"/>
                <w:bCs/>
                <w:lang w:val="en-GB"/>
              </w:rPr>
              <w:t>john.ray@fatface.com</w:t>
            </w:r>
          </w:p>
        </w:tc>
        <w:tc>
          <w:tcPr>
            <w:tcW w:w="1701" w:type="dxa"/>
          </w:tcPr>
          <w:p w14:paraId="7C2FC3FC" w14:textId="27E0CC16" w:rsidR="00EC022D" w:rsidRPr="00D23F9C" w:rsidRDefault="00EC022D" w:rsidP="004E26DC">
            <w:pPr>
              <w:rPr>
                <w:rFonts w:eastAsia="Times New Roman" w:cs="Arial"/>
                <w:bCs/>
                <w:lang w:val="en-GB"/>
              </w:rPr>
            </w:pPr>
            <w:r>
              <w:rPr>
                <w:rFonts w:eastAsia="Times New Roman" w:cs="Arial"/>
                <w:bCs/>
                <w:lang w:val="en-GB"/>
              </w:rPr>
              <w:t>Reviewer</w:t>
            </w:r>
          </w:p>
        </w:tc>
      </w:tr>
      <w:tr w:rsidR="00EC022D" w:rsidRPr="00F8500D" w14:paraId="24DD8D33" w14:textId="77777777" w:rsidTr="003855E7">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21D23B15" w14:textId="4E0F0C49" w:rsidR="00EC022D" w:rsidRPr="00D23F9C" w:rsidRDefault="00EC022D" w:rsidP="004E26DC">
            <w:pPr>
              <w:rPr>
                <w:rFonts w:eastAsia="Times New Roman" w:cs="Arial"/>
                <w:bCs/>
                <w:lang w:val="en-GB"/>
              </w:rPr>
            </w:pPr>
            <w:r>
              <w:rPr>
                <w:rFonts w:eastAsia="Times New Roman" w:cs="Arial"/>
                <w:bCs/>
                <w:lang w:val="en-GB"/>
              </w:rPr>
              <w:t>5</w:t>
            </w:r>
          </w:p>
        </w:tc>
        <w:tc>
          <w:tcPr>
            <w:tcW w:w="2559" w:type="dxa"/>
          </w:tcPr>
          <w:p w14:paraId="19315A3D" w14:textId="5530A00A" w:rsidR="00EC022D" w:rsidRPr="00D23F9C" w:rsidRDefault="00EC022D" w:rsidP="004E26DC">
            <w:pPr>
              <w:rPr>
                <w:rFonts w:eastAsia="Times New Roman" w:cs="Arial"/>
                <w:bCs/>
                <w:lang w:val="en-GB"/>
              </w:rPr>
            </w:pPr>
            <w:r w:rsidRPr="00E76833">
              <w:rPr>
                <w:rFonts w:eastAsia="Times New Roman" w:cs="Arial"/>
                <w:bCs/>
                <w:lang w:val="en-GB"/>
              </w:rPr>
              <w:t>Graeme Harkins</w:t>
            </w:r>
          </w:p>
        </w:tc>
        <w:tc>
          <w:tcPr>
            <w:tcW w:w="4550" w:type="dxa"/>
          </w:tcPr>
          <w:p w14:paraId="155FA630" w14:textId="3C8AC997" w:rsidR="00EC022D" w:rsidRPr="00D23F9C" w:rsidRDefault="00EC022D" w:rsidP="004E26DC">
            <w:pPr>
              <w:rPr>
                <w:rFonts w:eastAsia="Times New Roman" w:cs="Arial"/>
                <w:bCs/>
                <w:lang w:val="en-GB"/>
              </w:rPr>
            </w:pPr>
            <w:r w:rsidRPr="00E76833">
              <w:rPr>
                <w:rFonts w:eastAsia="Times New Roman" w:cs="Arial"/>
                <w:bCs/>
                <w:lang w:val="en-GB"/>
              </w:rPr>
              <w:t>graeme.harkins@fatface.com</w:t>
            </w:r>
          </w:p>
        </w:tc>
        <w:tc>
          <w:tcPr>
            <w:tcW w:w="1701" w:type="dxa"/>
          </w:tcPr>
          <w:p w14:paraId="1177329E" w14:textId="32B453A1" w:rsidR="00EC022D" w:rsidRPr="00D23F9C" w:rsidRDefault="00EC022D" w:rsidP="004E26DC">
            <w:pPr>
              <w:rPr>
                <w:rFonts w:eastAsia="Times New Roman" w:cs="Arial"/>
                <w:bCs/>
                <w:lang w:val="en-GB"/>
              </w:rPr>
            </w:pPr>
            <w:r>
              <w:rPr>
                <w:rFonts w:eastAsia="Times New Roman" w:cs="Arial"/>
                <w:bCs/>
                <w:lang w:val="en-GB"/>
              </w:rPr>
              <w:t>Reviewer</w:t>
            </w:r>
          </w:p>
        </w:tc>
      </w:tr>
      <w:tr w:rsidR="00EC022D" w:rsidRPr="00F8500D" w14:paraId="208BE5BC" w14:textId="77777777" w:rsidTr="003855E7">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91420A1" w14:textId="5035FF92" w:rsidR="00EC022D" w:rsidRPr="00D23F9C" w:rsidRDefault="00EC022D" w:rsidP="004E26DC">
            <w:pPr>
              <w:rPr>
                <w:rFonts w:eastAsia="Times New Roman" w:cs="Arial"/>
                <w:bCs/>
                <w:lang w:val="en-GB"/>
              </w:rPr>
            </w:pPr>
            <w:r>
              <w:rPr>
                <w:rFonts w:eastAsia="Times New Roman" w:cs="Arial"/>
                <w:bCs/>
                <w:lang w:val="en-GB"/>
              </w:rPr>
              <w:t>6</w:t>
            </w:r>
          </w:p>
        </w:tc>
        <w:tc>
          <w:tcPr>
            <w:tcW w:w="2559" w:type="dxa"/>
          </w:tcPr>
          <w:p w14:paraId="54349CB9" w14:textId="368098E1" w:rsidR="00EC022D" w:rsidRPr="00D23F9C" w:rsidRDefault="00EC022D" w:rsidP="004E26DC">
            <w:pPr>
              <w:rPr>
                <w:rFonts w:eastAsia="Times New Roman" w:cs="Arial"/>
                <w:bCs/>
                <w:lang w:val="en-GB"/>
              </w:rPr>
            </w:pPr>
            <w:r>
              <w:rPr>
                <w:rFonts w:eastAsia="Times New Roman" w:cs="Arial"/>
                <w:bCs/>
                <w:lang w:val="en-GB"/>
              </w:rPr>
              <w:t>Shruthi Thalari</w:t>
            </w:r>
          </w:p>
        </w:tc>
        <w:tc>
          <w:tcPr>
            <w:tcW w:w="4550" w:type="dxa"/>
          </w:tcPr>
          <w:p w14:paraId="016D560E" w14:textId="04142EDC" w:rsidR="00EC022D" w:rsidRPr="00D23F9C" w:rsidRDefault="00EC022D" w:rsidP="004E26DC">
            <w:pPr>
              <w:rPr>
                <w:rFonts w:eastAsia="Times New Roman" w:cs="Arial"/>
                <w:bCs/>
                <w:lang w:val="en-GB"/>
              </w:rPr>
            </w:pPr>
            <w:r w:rsidRPr="007137E2">
              <w:rPr>
                <w:bCs/>
              </w:rPr>
              <w:t>shruthi.thalari@whishworks.co</w:t>
            </w:r>
            <w:r>
              <w:rPr>
                <w:bCs/>
              </w:rPr>
              <w:t>m</w:t>
            </w:r>
          </w:p>
        </w:tc>
        <w:tc>
          <w:tcPr>
            <w:tcW w:w="1701" w:type="dxa"/>
          </w:tcPr>
          <w:p w14:paraId="5A8AF954" w14:textId="2F30C8BA" w:rsidR="00EC022D" w:rsidRPr="00D23F9C" w:rsidRDefault="00EC022D" w:rsidP="004E26DC">
            <w:pPr>
              <w:rPr>
                <w:rFonts w:eastAsia="Times New Roman" w:cs="Arial"/>
                <w:bCs/>
                <w:lang w:val="en-GB"/>
              </w:rPr>
            </w:pPr>
            <w:r w:rsidRPr="00116261">
              <w:rPr>
                <w:rFonts w:eastAsia="Times New Roman" w:cs="Arial"/>
                <w:bCs/>
                <w:lang w:val="en-GB"/>
              </w:rPr>
              <w:t>Informed</w:t>
            </w:r>
          </w:p>
        </w:tc>
      </w:tr>
    </w:tbl>
    <w:p w14:paraId="43BC2F43" w14:textId="77777777" w:rsidR="00BC609C" w:rsidRPr="00404AC5" w:rsidRDefault="00BC609C" w:rsidP="00BC609C">
      <w:pPr>
        <w:rPr>
          <w:rFonts w:ascii="Arial" w:hAnsi="Arial" w:cs="Arial"/>
          <w:b/>
          <w:bCs/>
        </w:rPr>
      </w:pPr>
    </w:p>
    <w:p w14:paraId="256DE56C" w14:textId="77777777" w:rsidR="00BC609C" w:rsidRPr="000462AE" w:rsidRDefault="00BC609C" w:rsidP="00BC609C">
      <w:pPr>
        <w:spacing w:after="120"/>
        <w:rPr>
          <w:rStyle w:val="Strong"/>
        </w:rPr>
      </w:pPr>
      <w:r w:rsidRPr="000462AE">
        <w:rPr>
          <w:rStyle w:val="Strong"/>
        </w:rPr>
        <w:t>DOCUMENT CONTROL</w:t>
      </w:r>
    </w:p>
    <w:tbl>
      <w:tblPr>
        <w:tblStyle w:val="WHISHWORKS"/>
        <w:tblW w:w="9175" w:type="dxa"/>
        <w:tblLayout w:type="fixed"/>
        <w:tblCellMar>
          <w:left w:w="115" w:type="dxa"/>
          <w:right w:w="115" w:type="dxa"/>
        </w:tblCellMar>
        <w:tblLook w:val="0420" w:firstRow="1" w:lastRow="0" w:firstColumn="0" w:lastColumn="0" w:noHBand="0" w:noVBand="1"/>
      </w:tblPr>
      <w:tblGrid>
        <w:gridCol w:w="2875"/>
        <w:gridCol w:w="2880"/>
        <w:gridCol w:w="1710"/>
        <w:gridCol w:w="1710"/>
      </w:tblGrid>
      <w:tr w:rsidR="003855E7" w:rsidRPr="00620CA7" w14:paraId="6E47A1C3" w14:textId="77777777" w:rsidTr="003855E7">
        <w:trPr>
          <w:cnfStyle w:val="100000000000" w:firstRow="1" w:lastRow="0" w:firstColumn="0" w:lastColumn="0" w:oddVBand="0" w:evenVBand="0" w:oddHBand="0" w:evenHBand="0" w:firstRowFirstColumn="0" w:firstRowLastColumn="0" w:lastRowFirstColumn="0" w:lastRowLastColumn="0"/>
          <w:trHeight w:hRule="exact" w:val="595"/>
        </w:trPr>
        <w:tc>
          <w:tcPr>
            <w:tcW w:w="2875" w:type="dxa"/>
          </w:tcPr>
          <w:p w14:paraId="04073009"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Prepared By</w:t>
            </w:r>
          </w:p>
        </w:tc>
        <w:tc>
          <w:tcPr>
            <w:tcW w:w="2880" w:type="dxa"/>
          </w:tcPr>
          <w:p w14:paraId="22CA8DE8"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Reviewed By</w:t>
            </w:r>
          </w:p>
        </w:tc>
        <w:tc>
          <w:tcPr>
            <w:tcW w:w="1710" w:type="dxa"/>
          </w:tcPr>
          <w:p w14:paraId="4FB2BF71"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Approved By</w:t>
            </w:r>
          </w:p>
        </w:tc>
        <w:tc>
          <w:tcPr>
            <w:tcW w:w="1710" w:type="dxa"/>
          </w:tcPr>
          <w:p w14:paraId="17673ACE" w14:textId="77777777" w:rsidR="00BC609C" w:rsidRPr="00620CA7" w:rsidRDefault="006E424C" w:rsidP="004E26DC">
            <w:pPr>
              <w:pStyle w:val="TOCHeading"/>
              <w:jc w:val="left"/>
              <w:rPr>
                <w:b/>
                <w:color w:val="FFFFFF" w:themeColor="background1"/>
                <w:sz w:val="24"/>
                <w:lang w:val="en-GB"/>
              </w:rPr>
            </w:pPr>
            <w:r>
              <w:rPr>
                <w:b/>
                <w:color w:val="FFFFFF" w:themeColor="background1"/>
                <w:sz w:val="24"/>
                <w:lang w:val="en-GB"/>
              </w:rPr>
              <w:t>Approved Version</w:t>
            </w:r>
          </w:p>
        </w:tc>
      </w:tr>
      <w:tr w:rsidR="003855E7" w:rsidRPr="00F8500D" w14:paraId="7324F03F" w14:textId="77777777" w:rsidTr="003855E7">
        <w:trPr>
          <w:cnfStyle w:val="000000100000" w:firstRow="0" w:lastRow="0" w:firstColumn="0" w:lastColumn="0" w:oddVBand="0" w:evenVBand="0" w:oddHBand="1" w:evenHBand="0" w:firstRowFirstColumn="0" w:firstRowLastColumn="0" w:lastRowFirstColumn="0" w:lastRowLastColumn="0"/>
          <w:trHeight w:val="260"/>
        </w:trPr>
        <w:tc>
          <w:tcPr>
            <w:tcW w:w="2875" w:type="dxa"/>
          </w:tcPr>
          <w:p w14:paraId="4D15A722" w14:textId="46255434" w:rsidR="00BC609C" w:rsidRPr="00D23F9C" w:rsidRDefault="001108B3" w:rsidP="00253F9A">
            <w:pPr>
              <w:rPr>
                <w:rFonts w:eastAsia="Times New Roman" w:cs="Arial"/>
                <w:bCs/>
                <w:lang w:val="en-GB"/>
              </w:rPr>
            </w:pPr>
            <w:hyperlink r:id="rId11" w:history="1">
              <w:r w:rsidR="00253F9A" w:rsidRPr="00E40008">
                <w:rPr>
                  <w:rStyle w:val="Hyperlink"/>
                  <w:rFonts w:eastAsia="Times New Roman" w:cs="Arial"/>
                  <w:bCs/>
                  <w:lang w:val="en-GB"/>
                </w:rPr>
                <w:t>rupesh.sinha@whishworks.com</w:t>
              </w:r>
            </w:hyperlink>
          </w:p>
        </w:tc>
        <w:tc>
          <w:tcPr>
            <w:tcW w:w="2880" w:type="dxa"/>
          </w:tcPr>
          <w:p w14:paraId="52B98F67" w14:textId="31BD3554" w:rsidR="001E12CE" w:rsidRPr="001E12CE" w:rsidRDefault="001108B3" w:rsidP="004E26DC">
            <w:pPr>
              <w:rPr>
                <w:bCs/>
              </w:rPr>
            </w:pPr>
            <w:hyperlink r:id="rId12" w:history="1">
              <w:r w:rsidR="001E12CE" w:rsidRPr="00D67C91">
                <w:rPr>
                  <w:rStyle w:val="Hyperlink"/>
                  <w:bCs/>
                </w:rPr>
                <w:t>shruthi.thalari@whishworks.com</w:t>
              </w:r>
            </w:hyperlink>
          </w:p>
        </w:tc>
        <w:tc>
          <w:tcPr>
            <w:tcW w:w="1710" w:type="dxa"/>
          </w:tcPr>
          <w:p w14:paraId="33BF4A45" w14:textId="099FD32B" w:rsidR="00BC609C" w:rsidRPr="00D23F9C" w:rsidRDefault="00BC609C" w:rsidP="004E26DC">
            <w:pPr>
              <w:rPr>
                <w:rFonts w:eastAsia="Times New Roman" w:cs="Arial"/>
                <w:bCs/>
                <w:lang w:val="en-GB"/>
              </w:rPr>
            </w:pPr>
          </w:p>
        </w:tc>
        <w:tc>
          <w:tcPr>
            <w:tcW w:w="1710" w:type="dxa"/>
          </w:tcPr>
          <w:p w14:paraId="4C910977" w14:textId="77777777" w:rsidR="00BC609C" w:rsidRPr="00D23F9C" w:rsidRDefault="00BC609C" w:rsidP="004E26DC">
            <w:pPr>
              <w:rPr>
                <w:rFonts w:eastAsia="Times New Roman" w:cs="Arial"/>
                <w:bCs/>
                <w:lang w:val="en-GB"/>
              </w:rPr>
            </w:pPr>
          </w:p>
        </w:tc>
      </w:tr>
      <w:tr w:rsidR="003855E7" w:rsidRPr="00F8500D" w14:paraId="153E9300" w14:textId="77777777" w:rsidTr="003855E7">
        <w:trPr>
          <w:cnfStyle w:val="000000010000" w:firstRow="0" w:lastRow="0" w:firstColumn="0" w:lastColumn="0" w:oddVBand="0" w:evenVBand="0" w:oddHBand="0" w:evenHBand="1" w:firstRowFirstColumn="0" w:firstRowLastColumn="0" w:lastRowFirstColumn="0" w:lastRowLastColumn="0"/>
          <w:trHeight w:val="60"/>
        </w:trPr>
        <w:tc>
          <w:tcPr>
            <w:tcW w:w="2875" w:type="dxa"/>
          </w:tcPr>
          <w:p w14:paraId="6B218ECE" w14:textId="77777777" w:rsidR="00BC609C" w:rsidRPr="00D23F9C" w:rsidRDefault="00BC609C" w:rsidP="004E26DC">
            <w:pPr>
              <w:rPr>
                <w:rFonts w:eastAsia="Times New Roman" w:cs="Arial"/>
                <w:bCs/>
                <w:lang w:val="en-GB"/>
              </w:rPr>
            </w:pPr>
          </w:p>
        </w:tc>
        <w:tc>
          <w:tcPr>
            <w:tcW w:w="2880" w:type="dxa"/>
          </w:tcPr>
          <w:p w14:paraId="017060A9" w14:textId="77777777" w:rsidR="00BC609C" w:rsidRPr="00D23F9C" w:rsidRDefault="00BC609C" w:rsidP="004E26DC">
            <w:pPr>
              <w:rPr>
                <w:rFonts w:eastAsia="Times New Roman" w:cs="Arial"/>
                <w:bCs/>
                <w:lang w:val="en-GB"/>
              </w:rPr>
            </w:pPr>
          </w:p>
        </w:tc>
        <w:tc>
          <w:tcPr>
            <w:tcW w:w="1710" w:type="dxa"/>
          </w:tcPr>
          <w:p w14:paraId="4F38F58E" w14:textId="77777777" w:rsidR="00BC609C" w:rsidRPr="00D23F9C" w:rsidRDefault="00BC609C" w:rsidP="004E26DC">
            <w:pPr>
              <w:rPr>
                <w:rFonts w:eastAsia="Times New Roman" w:cs="Arial"/>
                <w:bCs/>
                <w:lang w:val="en-GB"/>
              </w:rPr>
            </w:pPr>
          </w:p>
        </w:tc>
        <w:tc>
          <w:tcPr>
            <w:tcW w:w="1710" w:type="dxa"/>
          </w:tcPr>
          <w:p w14:paraId="57313156" w14:textId="77777777" w:rsidR="00BC609C" w:rsidRPr="00D23F9C" w:rsidRDefault="00BC609C" w:rsidP="004E26DC">
            <w:pPr>
              <w:rPr>
                <w:rFonts w:eastAsia="Times New Roman" w:cs="Arial"/>
                <w:bCs/>
                <w:lang w:val="en-GB"/>
              </w:rPr>
            </w:pPr>
          </w:p>
        </w:tc>
      </w:tr>
      <w:tr w:rsidR="003855E7" w:rsidRPr="00F8500D" w14:paraId="4C785076" w14:textId="77777777" w:rsidTr="003855E7">
        <w:trPr>
          <w:cnfStyle w:val="000000100000" w:firstRow="0" w:lastRow="0" w:firstColumn="0" w:lastColumn="0" w:oddVBand="0" w:evenVBand="0" w:oddHBand="1" w:evenHBand="0" w:firstRowFirstColumn="0" w:firstRowLastColumn="0" w:lastRowFirstColumn="0" w:lastRowLastColumn="0"/>
          <w:trHeight w:val="60"/>
        </w:trPr>
        <w:tc>
          <w:tcPr>
            <w:tcW w:w="2875" w:type="dxa"/>
          </w:tcPr>
          <w:p w14:paraId="1C9A29EA" w14:textId="77777777" w:rsidR="00BC609C" w:rsidRPr="00D23F9C" w:rsidRDefault="00BC609C" w:rsidP="004E26DC">
            <w:pPr>
              <w:rPr>
                <w:rFonts w:eastAsia="Times New Roman" w:cs="Arial"/>
                <w:bCs/>
                <w:lang w:val="en-GB"/>
              </w:rPr>
            </w:pPr>
          </w:p>
        </w:tc>
        <w:tc>
          <w:tcPr>
            <w:tcW w:w="2880" w:type="dxa"/>
          </w:tcPr>
          <w:p w14:paraId="6146B159" w14:textId="77777777" w:rsidR="00BC609C" w:rsidRPr="00D23F9C" w:rsidRDefault="00BC609C" w:rsidP="004E26DC">
            <w:pPr>
              <w:rPr>
                <w:rFonts w:eastAsia="Times New Roman" w:cs="Arial"/>
                <w:bCs/>
                <w:lang w:val="en-GB"/>
              </w:rPr>
            </w:pPr>
          </w:p>
        </w:tc>
        <w:tc>
          <w:tcPr>
            <w:tcW w:w="1710" w:type="dxa"/>
          </w:tcPr>
          <w:p w14:paraId="700E9E23" w14:textId="77777777" w:rsidR="00BC609C" w:rsidRPr="00D23F9C" w:rsidRDefault="00BC609C" w:rsidP="004E26DC">
            <w:pPr>
              <w:rPr>
                <w:rFonts w:eastAsia="Times New Roman" w:cs="Arial"/>
                <w:bCs/>
                <w:lang w:val="en-GB"/>
              </w:rPr>
            </w:pPr>
          </w:p>
        </w:tc>
        <w:tc>
          <w:tcPr>
            <w:tcW w:w="1710" w:type="dxa"/>
          </w:tcPr>
          <w:p w14:paraId="7BD599C0" w14:textId="77777777" w:rsidR="00BC609C" w:rsidRPr="00D23F9C" w:rsidRDefault="00BC609C" w:rsidP="004E26DC">
            <w:pPr>
              <w:rPr>
                <w:rFonts w:eastAsia="Times New Roman" w:cs="Arial"/>
                <w:bCs/>
                <w:lang w:val="en-GB"/>
              </w:rPr>
            </w:pPr>
          </w:p>
        </w:tc>
      </w:tr>
      <w:tr w:rsidR="003855E7" w:rsidRPr="00F8500D" w14:paraId="401F995D" w14:textId="77777777" w:rsidTr="003855E7">
        <w:trPr>
          <w:cnfStyle w:val="000000010000" w:firstRow="0" w:lastRow="0" w:firstColumn="0" w:lastColumn="0" w:oddVBand="0" w:evenVBand="0" w:oddHBand="0" w:evenHBand="1" w:firstRowFirstColumn="0" w:firstRowLastColumn="0" w:lastRowFirstColumn="0" w:lastRowLastColumn="0"/>
          <w:trHeight w:val="224"/>
        </w:trPr>
        <w:tc>
          <w:tcPr>
            <w:tcW w:w="2875" w:type="dxa"/>
          </w:tcPr>
          <w:p w14:paraId="3EB3A67E" w14:textId="77777777" w:rsidR="00BC609C" w:rsidRPr="00D23F9C" w:rsidRDefault="00BC609C" w:rsidP="004E26DC">
            <w:pPr>
              <w:rPr>
                <w:rFonts w:eastAsia="Times New Roman" w:cs="Arial"/>
                <w:bCs/>
                <w:lang w:val="en-GB"/>
              </w:rPr>
            </w:pPr>
          </w:p>
        </w:tc>
        <w:tc>
          <w:tcPr>
            <w:tcW w:w="2880" w:type="dxa"/>
          </w:tcPr>
          <w:p w14:paraId="0D0711A2" w14:textId="77777777" w:rsidR="00BC609C" w:rsidRPr="00D23F9C" w:rsidRDefault="00BC609C" w:rsidP="004E26DC">
            <w:pPr>
              <w:rPr>
                <w:rFonts w:eastAsia="Times New Roman" w:cs="Arial"/>
                <w:bCs/>
                <w:lang w:val="en-GB"/>
              </w:rPr>
            </w:pPr>
          </w:p>
        </w:tc>
        <w:tc>
          <w:tcPr>
            <w:tcW w:w="1710" w:type="dxa"/>
          </w:tcPr>
          <w:p w14:paraId="633C2FDE" w14:textId="77777777" w:rsidR="00BC609C" w:rsidRPr="00D23F9C" w:rsidRDefault="00BC609C" w:rsidP="004E26DC">
            <w:pPr>
              <w:rPr>
                <w:rFonts w:eastAsia="Times New Roman" w:cs="Arial"/>
                <w:bCs/>
                <w:lang w:val="en-GB"/>
              </w:rPr>
            </w:pPr>
          </w:p>
        </w:tc>
        <w:tc>
          <w:tcPr>
            <w:tcW w:w="1710" w:type="dxa"/>
          </w:tcPr>
          <w:p w14:paraId="17054472" w14:textId="77777777" w:rsidR="00BC609C" w:rsidRPr="00D23F9C" w:rsidRDefault="00BC609C" w:rsidP="004E26DC">
            <w:pPr>
              <w:rPr>
                <w:rFonts w:eastAsia="Times New Roman" w:cs="Arial"/>
                <w:bCs/>
                <w:lang w:val="en-GB"/>
              </w:rPr>
            </w:pPr>
          </w:p>
        </w:tc>
      </w:tr>
    </w:tbl>
    <w:p w14:paraId="174B575C" w14:textId="77777777" w:rsidR="00BC609C" w:rsidRPr="00404AC5" w:rsidRDefault="00BC609C" w:rsidP="00BC609C">
      <w:pPr>
        <w:rPr>
          <w:rFonts w:ascii="Arial" w:hAnsi="Arial" w:cs="Arial"/>
          <w:b/>
          <w:bCs/>
        </w:rPr>
      </w:pPr>
    </w:p>
    <w:p w14:paraId="40631E57" w14:textId="77777777" w:rsidR="00BC609C" w:rsidRPr="000462AE" w:rsidRDefault="00BC609C" w:rsidP="00BC609C">
      <w:pPr>
        <w:spacing w:after="120"/>
        <w:rPr>
          <w:rStyle w:val="Strong"/>
        </w:rPr>
      </w:pPr>
      <w:r w:rsidRPr="000462AE">
        <w:rPr>
          <w:rStyle w:val="Strong"/>
        </w:rPr>
        <w:t>VERSION HISTORY</w:t>
      </w:r>
    </w:p>
    <w:tbl>
      <w:tblPr>
        <w:tblStyle w:val="WHISHWORKS"/>
        <w:tblW w:w="9175" w:type="dxa"/>
        <w:tblLook w:val="0420" w:firstRow="1" w:lastRow="0" w:firstColumn="0" w:lastColumn="0" w:noHBand="0" w:noVBand="1"/>
      </w:tblPr>
      <w:tblGrid>
        <w:gridCol w:w="1661"/>
        <w:gridCol w:w="1074"/>
        <w:gridCol w:w="3163"/>
        <w:gridCol w:w="3277"/>
      </w:tblGrid>
      <w:tr w:rsidR="00BC609C" w:rsidRPr="00620CA7" w14:paraId="355476E4" w14:textId="77777777" w:rsidTr="00EB3C90">
        <w:trPr>
          <w:cnfStyle w:val="100000000000" w:firstRow="1" w:lastRow="0" w:firstColumn="0" w:lastColumn="0" w:oddVBand="0" w:evenVBand="0" w:oddHBand="0" w:evenHBand="0" w:firstRowFirstColumn="0" w:firstRowLastColumn="0" w:lastRowFirstColumn="0" w:lastRowLastColumn="0"/>
          <w:trHeight w:val="70"/>
        </w:trPr>
        <w:tc>
          <w:tcPr>
            <w:tcW w:w="1661" w:type="dxa"/>
          </w:tcPr>
          <w:p w14:paraId="358FD91B"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Date</w:t>
            </w:r>
          </w:p>
        </w:tc>
        <w:tc>
          <w:tcPr>
            <w:tcW w:w="1074" w:type="dxa"/>
          </w:tcPr>
          <w:p w14:paraId="6A88B10E"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Version</w:t>
            </w:r>
          </w:p>
        </w:tc>
        <w:tc>
          <w:tcPr>
            <w:tcW w:w="3163" w:type="dxa"/>
          </w:tcPr>
          <w:p w14:paraId="18FD5488"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Description</w:t>
            </w:r>
          </w:p>
        </w:tc>
        <w:tc>
          <w:tcPr>
            <w:tcW w:w="3277" w:type="dxa"/>
          </w:tcPr>
          <w:p w14:paraId="49A0B534"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Author</w:t>
            </w:r>
          </w:p>
        </w:tc>
      </w:tr>
      <w:tr w:rsidR="00804864" w:rsidRPr="00F8500D" w14:paraId="1AC750B4" w14:textId="77777777" w:rsidTr="00EB3C90">
        <w:trPr>
          <w:cnfStyle w:val="000000100000" w:firstRow="0" w:lastRow="0" w:firstColumn="0" w:lastColumn="0" w:oddVBand="0" w:evenVBand="0" w:oddHBand="1" w:evenHBand="0" w:firstRowFirstColumn="0" w:firstRowLastColumn="0" w:lastRowFirstColumn="0" w:lastRowLastColumn="0"/>
          <w:trHeight w:val="35"/>
        </w:trPr>
        <w:tc>
          <w:tcPr>
            <w:tcW w:w="1661" w:type="dxa"/>
          </w:tcPr>
          <w:p w14:paraId="0461CAFE" w14:textId="0A97C276" w:rsidR="00804864" w:rsidRPr="00D23F9C" w:rsidRDefault="004C57DC" w:rsidP="00C75696">
            <w:pPr>
              <w:rPr>
                <w:rFonts w:eastAsia="Times New Roman" w:cs="Arial"/>
                <w:bCs/>
                <w:lang w:val="en-GB"/>
              </w:rPr>
            </w:pPr>
            <w:r>
              <w:rPr>
                <w:rFonts w:eastAsia="Times New Roman" w:cs="Arial"/>
                <w:bCs/>
                <w:lang w:val="en-GB"/>
              </w:rPr>
              <w:t>11-May-2017</w:t>
            </w:r>
          </w:p>
        </w:tc>
        <w:tc>
          <w:tcPr>
            <w:tcW w:w="1074" w:type="dxa"/>
          </w:tcPr>
          <w:p w14:paraId="36B534A9" w14:textId="51C01263" w:rsidR="00804864" w:rsidRPr="00D23F9C" w:rsidRDefault="00804864" w:rsidP="004E26DC">
            <w:pPr>
              <w:rPr>
                <w:rFonts w:eastAsia="Times New Roman" w:cs="Arial"/>
                <w:bCs/>
                <w:lang w:val="en-GB"/>
              </w:rPr>
            </w:pPr>
            <w:r>
              <w:rPr>
                <w:rFonts w:eastAsia="Times New Roman" w:cs="Arial"/>
                <w:bCs/>
                <w:lang w:val="en-GB"/>
              </w:rPr>
              <w:t>0.1</w:t>
            </w:r>
          </w:p>
        </w:tc>
        <w:tc>
          <w:tcPr>
            <w:tcW w:w="3163" w:type="dxa"/>
          </w:tcPr>
          <w:p w14:paraId="60B20EAF" w14:textId="656E62E0" w:rsidR="00804864" w:rsidRPr="00D23F9C" w:rsidRDefault="00804864" w:rsidP="00C75696">
            <w:pPr>
              <w:rPr>
                <w:rFonts w:eastAsia="Times New Roman" w:cs="Arial"/>
                <w:bCs/>
                <w:lang w:val="en-GB"/>
              </w:rPr>
            </w:pPr>
            <w:r>
              <w:rPr>
                <w:rFonts w:eastAsia="Times New Roman" w:cs="Arial"/>
                <w:bCs/>
                <w:lang w:val="en-GB"/>
              </w:rPr>
              <w:t xml:space="preserve">Initial Draft of the </w:t>
            </w:r>
            <w:r w:rsidR="00C75696">
              <w:rPr>
                <w:rFonts w:eastAsia="Times New Roman" w:cs="Arial"/>
                <w:bCs/>
                <w:lang w:val="en-GB"/>
              </w:rPr>
              <w:t>SDD</w:t>
            </w:r>
          </w:p>
        </w:tc>
        <w:tc>
          <w:tcPr>
            <w:tcW w:w="3277" w:type="dxa"/>
          </w:tcPr>
          <w:p w14:paraId="29EA40DE" w14:textId="004DE64A" w:rsidR="00A01567" w:rsidRPr="00D23F9C" w:rsidRDefault="001108B3" w:rsidP="00455772">
            <w:pPr>
              <w:rPr>
                <w:rFonts w:eastAsia="Times New Roman" w:cs="Arial"/>
                <w:bCs/>
                <w:lang w:val="en-GB"/>
              </w:rPr>
            </w:pPr>
            <w:hyperlink r:id="rId13" w:history="1">
              <w:r w:rsidR="00A01567" w:rsidRPr="008072B8">
                <w:rPr>
                  <w:rStyle w:val="Hyperlink"/>
                  <w:rFonts w:eastAsia="Times New Roman" w:cs="Arial"/>
                  <w:bCs/>
                  <w:lang w:val="en-GB"/>
                </w:rPr>
                <w:t>rupesh.sinha@whishworks.com</w:t>
              </w:r>
            </w:hyperlink>
          </w:p>
        </w:tc>
      </w:tr>
      <w:tr w:rsidR="00804864" w:rsidRPr="00F8500D" w14:paraId="3112074E" w14:textId="77777777" w:rsidTr="00EB3C90">
        <w:trPr>
          <w:cnfStyle w:val="000000010000" w:firstRow="0" w:lastRow="0" w:firstColumn="0" w:lastColumn="0" w:oddVBand="0" w:evenVBand="0" w:oddHBand="0" w:evenHBand="1" w:firstRowFirstColumn="0" w:firstRowLastColumn="0" w:lastRowFirstColumn="0" w:lastRowLastColumn="0"/>
          <w:trHeight w:val="296"/>
        </w:trPr>
        <w:tc>
          <w:tcPr>
            <w:tcW w:w="1661" w:type="dxa"/>
          </w:tcPr>
          <w:p w14:paraId="0564063D" w14:textId="202B6BC4" w:rsidR="00804864" w:rsidRPr="00D23F9C" w:rsidRDefault="00253F9A" w:rsidP="00E61178">
            <w:pPr>
              <w:rPr>
                <w:rFonts w:eastAsia="Times New Roman" w:cs="Arial"/>
                <w:bCs/>
                <w:lang w:val="en-GB"/>
              </w:rPr>
            </w:pPr>
            <w:r>
              <w:rPr>
                <w:rFonts w:eastAsia="Times New Roman" w:cs="Arial"/>
                <w:bCs/>
                <w:lang w:val="en-GB"/>
              </w:rPr>
              <w:t>2</w:t>
            </w:r>
            <w:r w:rsidR="00E61178">
              <w:rPr>
                <w:rFonts w:eastAsia="Times New Roman" w:cs="Arial"/>
                <w:bCs/>
                <w:lang w:val="en-GB"/>
              </w:rPr>
              <w:t>6</w:t>
            </w:r>
            <w:r>
              <w:rPr>
                <w:rFonts w:eastAsia="Times New Roman" w:cs="Arial"/>
                <w:bCs/>
                <w:lang w:val="en-GB"/>
              </w:rPr>
              <w:t>-Jun-2017</w:t>
            </w:r>
          </w:p>
        </w:tc>
        <w:tc>
          <w:tcPr>
            <w:tcW w:w="1074" w:type="dxa"/>
          </w:tcPr>
          <w:p w14:paraId="69500E53" w14:textId="5A35E60E" w:rsidR="00804864" w:rsidRPr="00D23F9C" w:rsidRDefault="00253F9A" w:rsidP="004E26DC">
            <w:pPr>
              <w:rPr>
                <w:rFonts w:eastAsia="Times New Roman" w:cs="Arial"/>
                <w:bCs/>
                <w:lang w:val="en-GB"/>
              </w:rPr>
            </w:pPr>
            <w:r>
              <w:rPr>
                <w:rFonts w:eastAsia="Times New Roman" w:cs="Arial"/>
                <w:bCs/>
                <w:lang w:val="en-GB"/>
              </w:rPr>
              <w:t>1.0</w:t>
            </w:r>
          </w:p>
        </w:tc>
        <w:tc>
          <w:tcPr>
            <w:tcW w:w="3163" w:type="dxa"/>
          </w:tcPr>
          <w:p w14:paraId="3F4280E3" w14:textId="6105A5C8" w:rsidR="00804864" w:rsidRPr="00D23F9C" w:rsidRDefault="00E61178" w:rsidP="004E26DC">
            <w:pPr>
              <w:rPr>
                <w:rFonts w:eastAsia="Times New Roman" w:cs="Arial"/>
                <w:bCs/>
                <w:lang w:val="en-GB"/>
              </w:rPr>
            </w:pPr>
            <w:r>
              <w:rPr>
                <w:rFonts w:eastAsia="Times New Roman" w:cs="Arial"/>
                <w:bCs/>
                <w:lang w:val="en-GB"/>
              </w:rPr>
              <w:t>Migrated to new SDD template and updated details to adopt the new Fatface deployment model based out on 4 vCores.</w:t>
            </w:r>
          </w:p>
        </w:tc>
        <w:tc>
          <w:tcPr>
            <w:tcW w:w="3277" w:type="dxa"/>
          </w:tcPr>
          <w:p w14:paraId="75574C2B" w14:textId="525D98AA" w:rsidR="00FC6841" w:rsidRDefault="001108B3" w:rsidP="004E26DC">
            <w:pPr>
              <w:rPr>
                <w:rFonts w:eastAsia="Times New Roman" w:cs="Arial"/>
                <w:bCs/>
                <w:lang w:val="en-GB"/>
              </w:rPr>
            </w:pPr>
            <w:hyperlink r:id="rId14" w:history="1">
              <w:r w:rsidR="00A01567" w:rsidRPr="008072B8">
                <w:rPr>
                  <w:rStyle w:val="Hyperlink"/>
                  <w:rFonts w:eastAsia="Times New Roman" w:cs="Arial"/>
                  <w:bCs/>
                  <w:lang w:val="en-GB"/>
                </w:rPr>
                <w:t>rupesh.sinha@whishworks.com</w:t>
              </w:r>
            </w:hyperlink>
          </w:p>
          <w:p w14:paraId="17C9012A" w14:textId="77777777" w:rsidR="00FC6841" w:rsidRPr="00FC6841" w:rsidRDefault="00FC6841" w:rsidP="00FC6841">
            <w:pPr>
              <w:rPr>
                <w:rFonts w:eastAsia="Times New Roman" w:cs="Arial"/>
                <w:lang w:val="en-GB"/>
              </w:rPr>
            </w:pPr>
          </w:p>
          <w:p w14:paraId="6BB69EC7" w14:textId="153E713E" w:rsidR="00FC6841" w:rsidRDefault="00FC6841" w:rsidP="00FC6841">
            <w:pPr>
              <w:rPr>
                <w:rFonts w:eastAsia="Times New Roman" w:cs="Arial"/>
                <w:lang w:val="en-GB"/>
              </w:rPr>
            </w:pPr>
          </w:p>
          <w:p w14:paraId="178B07DB" w14:textId="77777777" w:rsidR="00A01567" w:rsidRPr="00FC6841" w:rsidRDefault="00A01567" w:rsidP="00FC6841">
            <w:pPr>
              <w:jc w:val="center"/>
              <w:rPr>
                <w:rFonts w:eastAsia="Times New Roman" w:cs="Arial"/>
                <w:lang w:val="en-GB"/>
              </w:rPr>
            </w:pPr>
          </w:p>
        </w:tc>
      </w:tr>
      <w:tr w:rsidR="00345E2E" w:rsidRPr="00F8500D" w14:paraId="767A25A2" w14:textId="77777777" w:rsidTr="00EB3C90">
        <w:trPr>
          <w:cnfStyle w:val="000000100000" w:firstRow="0" w:lastRow="0" w:firstColumn="0" w:lastColumn="0" w:oddVBand="0" w:evenVBand="0" w:oddHBand="1" w:evenHBand="0" w:firstRowFirstColumn="0" w:firstRowLastColumn="0" w:lastRowFirstColumn="0" w:lastRowLastColumn="0"/>
          <w:trHeight w:val="296"/>
        </w:trPr>
        <w:tc>
          <w:tcPr>
            <w:tcW w:w="1661" w:type="dxa"/>
          </w:tcPr>
          <w:p w14:paraId="6044670C" w14:textId="40D398E8" w:rsidR="00345E2E" w:rsidRDefault="00195962" w:rsidP="00E61178">
            <w:pPr>
              <w:rPr>
                <w:rFonts w:eastAsia="Times New Roman" w:cs="Arial"/>
                <w:bCs/>
                <w:lang w:val="en-GB"/>
              </w:rPr>
            </w:pPr>
            <w:r>
              <w:rPr>
                <w:rFonts w:eastAsia="Times New Roman" w:cs="Arial"/>
                <w:bCs/>
                <w:lang w:val="en-GB"/>
              </w:rPr>
              <w:t>19-Jul-2017</w:t>
            </w:r>
          </w:p>
        </w:tc>
        <w:tc>
          <w:tcPr>
            <w:tcW w:w="1074" w:type="dxa"/>
          </w:tcPr>
          <w:p w14:paraId="3B32177F" w14:textId="109DD839" w:rsidR="00345E2E" w:rsidRDefault="00195962" w:rsidP="004E26DC">
            <w:pPr>
              <w:rPr>
                <w:rFonts w:eastAsia="Times New Roman" w:cs="Arial"/>
                <w:bCs/>
                <w:lang w:val="en-GB"/>
              </w:rPr>
            </w:pPr>
            <w:r>
              <w:rPr>
                <w:rFonts w:eastAsia="Times New Roman" w:cs="Arial"/>
                <w:bCs/>
                <w:lang w:val="en-GB"/>
              </w:rPr>
              <w:t>1.1</w:t>
            </w:r>
          </w:p>
        </w:tc>
        <w:tc>
          <w:tcPr>
            <w:tcW w:w="3163" w:type="dxa"/>
          </w:tcPr>
          <w:p w14:paraId="0BBC26BA" w14:textId="127CB151" w:rsidR="00345E2E" w:rsidRDefault="00195962" w:rsidP="004E26DC">
            <w:pPr>
              <w:rPr>
                <w:rFonts w:eastAsia="Times New Roman" w:cs="Arial"/>
                <w:bCs/>
                <w:lang w:val="en-GB"/>
              </w:rPr>
            </w:pPr>
            <w:r>
              <w:rPr>
                <w:rFonts w:eastAsia="Times New Roman" w:cs="Arial"/>
                <w:bCs/>
                <w:lang w:val="en-GB"/>
              </w:rPr>
              <w:t>Updated post payment API to cover details around invoking UK or US payment APIs based on order number</w:t>
            </w:r>
          </w:p>
        </w:tc>
        <w:tc>
          <w:tcPr>
            <w:tcW w:w="3277" w:type="dxa"/>
          </w:tcPr>
          <w:p w14:paraId="4C265AE7" w14:textId="447067E2" w:rsidR="00345E2E" w:rsidRDefault="00195962" w:rsidP="004E26DC">
            <w:hyperlink r:id="rId15" w:history="1">
              <w:r w:rsidRPr="008072B8">
                <w:rPr>
                  <w:rStyle w:val="Hyperlink"/>
                  <w:rFonts w:eastAsia="Times New Roman" w:cs="Arial"/>
                  <w:bCs/>
                  <w:lang w:val="en-GB"/>
                </w:rPr>
                <w:t>rupesh.sinha@whishworks.com</w:t>
              </w:r>
            </w:hyperlink>
          </w:p>
        </w:tc>
      </w:tr>
      <w:tr w:rsidR="00345E2E" w:rsidRPr="00F8500D" w14:paraId="763CA72D" w14:textId="77777777" w:rsidTr="00EB3C90">
        <w:trPr>
          <w:cnfStyle w:val="000000010000" w:firstRow="0" w:lastRow="0" w:firstColumn="0" w:lastColumn="0" w:oddVBand="0" w:evenVBand="0" w:oddHBand="0" w:evenHBand="1" w:firstRowFirstColumn="0" w:firstRowLastColumn="0" w:lastRowFirstColumn="0" w:lastRowLastColumn="0"/>
          <w:trHeight w:val="296"/>
        </w:trPr>
        <w:tc>
          <w:tcPr>
            <w:tcW w:w="1661" w:type="dxa"/>
          </w:tcPr>
          <w:p w14:paraId="5C4F05F4" w14:textId="77777777" w:rsidR="00345E2E" w:rsidRDefault="00345E2E" w:rsidP="00E61178">
            <w:pPr>
              <w:rPr>
                <w:rFonts w:eastAsia="Times New Roman" w:cs="Arial"/>
                <w:bCs/>
                <w:lang w:val="en-GB"/>
              </w:rPr>
            </w:pPr>
          </w:p>
        </w:tc>
        <w:tc>
          <w:tcPr>
            <w:tcW w:w="1074" w:type="dxa"/>
          </w:tcPr>
          <w:p w14:paraId="5EA44B10" w14:textId="77777777" w:rsidR="00345E2E" w:rsidRDefault="00345E2E" w:rsidP="004E26DC">
            <w:pPr>
              <w:rPr>
                <w:rFonts w:eastAsia="Times New Roman" w:cs="Arial"/>
                <w:bCs/>
                <w:lang w:val="en-GB"/>
              </w:rPr>
            </w:pPr>
          </w:p>
        </w:tc>
        <w:tc>
          <w:tcPr>
            <w:tcW w:w="3163" w:type="dxa"/>
          </w:tcPr>
          <w:p w14:paraId="5FE09474" w14:textId="77777777" w:rsidR="00345E2E" w:rsidRDefault="00345E2E" w:rsidP="004E26DC">
            <w:pPr>
              <w:rPr>
                <w:rFonts w:eastAsia="Times New Roman" w:cs="Arial"/>
                <w:bCs/>
                <w:lang w:val="en-GB"/>
              </w:rPr>
            </w:pPr>
          </w:p>
        </w:tc>
        <w:tc>
          <w:tcPr>
            <w:tcW w:w="3277" w:type="dxa"/>
          </w:tcPr>
          <w:p w14:paraId="45AC18B5" w14:textId="77777777" w:rsidR="00345E2E" w:rsidRDefault="00345E2E" w:rsidP="004E26DC"/>
        </w:tc>
      </w:tr>
    </w:tbl>
    <w:p w14:paraId="2063846A" w14:textId="77777777" w:rsidR="00BC609C" w:rsidRPr="00404AC5" w:rsidRDefault="00BC609C" w:rsidP="00BC609C">
      <w:pPr>
        <w:rPr>
          <w:rFonts w:ascii="Arial" w:hAnsi="Arial" w:cs="Arial"/>
          <w:b/>
          <w:bCs/>
        </w:rPr>
      </w:pPr>
    </w:p>
    <w:p w14:paraId="24DBA88E" w14:textId="77777777" w:rsidR="00BC609C" w:rsidRDefault="00BC609C" w:rsidP="00BC609C">
      <w:pPr>
        <w:spacing w:after="120"/>
        <w:rPr>
          <w:rStyle w:val="Strong"/>
        </w:rPr>
      </w:pPr>
      <w:bookmarkStart w:id="1" w:name="REFERENCES"/>
      <w:bookmarkEnd w:id="1"/>
      <w:r w:rsidRPr="000462AE">
        <w:rPr>
          <w:rStyle w:val="Strong"/>
        </w:rPr>
        <w:t>REFERENCES</w:t>
      </w:r>
    </w:p>
    <w:tbl>
      <w:tblPr>
        <w:tblStyle w:val="WHISHWORKS"/>
        <w:tblW w:w="9085" w:type="dxa"/>
        <w:tblLook w:val="0420" w:firstRow="1" w:lastRow="0" w:firstColumn="0" w:lastColumn="0" w:noHBand="0" w:noVBand="1"/>
      </w:tblPr>
      <w:tblGrid>
        <w:gridCol w:w="365"/>
        <w:gridCol w:w="5300"/>
        <w:gridCol w:w="1080"/>
        <w:gridCol w:w="2340"/>
      </w:tblGrid>
      <w:tr w:rsidR="00EC799B" w:rsidRPr="00620CA7" w14:paraId="4E73C088" w14:textId="77777777" w:rsidTr="00B90483">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445FCDB4" w14:textId="77777777" w:rsidR="00EC799B" w:rsidRPr="00620CA7" w:rsidRDefault="00EC799B" w:rsidP="0097155C">
            <w:pPr>
              <w:pStyle w:val="TOCHeading"/>
              <w:jc w:val="left"/>
              <w:rPr>
                <w:b/>
                <w:color w:val="FFFFFF" w:themeColor="background1"/>
                <w:sz w:val="24"/>
                <w:lang w:val="en-GB"/>
              </w:rPr>
            </w:pPr>
            <w:r>
              <w:rPr>
                <w:b/>
                <w:color w:val="FFFFFF" w:themeColor="background1"/>
                <w:sz w:val="24"/>
                <w:lang w:val="en-GB"/>
              </w:rPr>
              <w:t>#</w:t>
            </w:r>
          </w:p>
        </w:tc>
        <w:tc>
          <w:tcPr>
            <w:tcW w:w="5300" w:type="dxa"/>
          </w:tcPr>
          <w:p w14:paraId="2A63463D" w14:textId="77777777" w:rsidR="00EC799B" w:rsidRPr="00620CA7" w:rsidRDefault="00EC799B" w:rsidP="0097155C">
            <w:pPr>
              <w:pStyle w:val="TOCHeading"/>
              <w:jc w:val="left"/>
              <w:rPr>
                <w:b/>
                <w:color w:val="FFFFFF" w:themeColor="background1"/>
                <w:sz w:val="24"/>
                <w:lang w:val="en-GB"/>
              </w:rPr>
            </w:pPr>
            <w:r w:rsidRPr="00620CA7">
              <w:rPr>
                <w:b/>
                <w:color w:val="FFFFFF" w:themeColor="background1"/>
                <w:sz w:val="24"/>
                <w:lang w:val="en-GB"/>
              </w:rPr>
              <w:t>Document/Artefact</w:t>
            </w:r>
          </w:p>
        </w:tc>
        <w:tc>
          <w:tcPr>
            <w:tcW w:w="1080" w:type="dxa"/>
          </w:tcPr>
          <w:p w14:paraId="3D8A4F74" w14:textId="77777777" w:rsidR="00EC799B" w:rsidRPr="00620CA7" w:rsidRDefault="00EC799B" w:rsidP="0097155C">
            <w:pPr>
              <w:pStyle w:val="TOCHeading"/>
              <w:jc w:val="left"/>
              <w:rPr>
                <w:b/>
                <w:color w:val="FFFFFF" w:themeColor="background1"/>
                <w:sz w:val="24"/>
                <w:lang w:val="en-GB"/>
              </w:rPr>
            </w:pPr>
            <w:r w:rsidRPr="00620CA7">
              <w:rPr>
                <w:b/>
                <w:color w:val="FFFFFF" w:themeColor="background1"/>
                <w:sz w:val="24"/>
                <w:lang w:val="en-GB"/>
              </w:rPr>
              <w:t>Version</w:t>
            </w:r>
          </w:p>
        </w:tc>
        <w:tc>
          <w:tcPr>
            <w:tcW w:w="2340" w:type="dxa"/>
          </w:tcPr>
          <w:p w14:paraId="7E16DEF1" w14:textId="77777777" w:rsidR="00EC799B" w:rsidRPr="00620CA7" w:rsidRDefault="00EC799B" w:rsidP="0097155C">
            <w:pPr>
              <w:pStyle w:val="TOCHeading"/>
              <w:jc w:val="left"/>
              <w:rPr>
                <w:b/>
                <w:color w:val="FFFFFF" w:themeColor="background1"/>
                <w:sz w:val="24"/>
                <w:lang w:val="en-GB"/>
              </w:rPr>
            </w:pPr>
            <w:r w:rsidRPr="00620CA7">
              <w:rPr>
                <w:b/>
                <w:color w:val="FFFFFF" w:themeColor="background1"/>
                <w:sz w:val="24"/>
                <w:lang w:val="en-GB"/>
              </w:rPr>
              <w:t>Date</w:t>
            </w:r>
          </w:p>
        </w:tc>
      </w:tr>
      <w:tr w:rsidR="00EC799B" w:rsidRPr="00F8500D" w14:paraId="674AADB4" w14:textId="77777777" w:rsidTr="00B90483">
        <w:trPr>
          <w:cnfStyle w:val="000000100000" w:firstRow="0" w:lastRow="0" w:firstColumn="0" w:lastColumn="0" w:oddVBand="0" w:evenVBand="0" w:oddHBand="1" w:evenHBand="0" w:firstRowFirstColumn="0" w:firstRowLastColumn="0" w:lastRowFirstColumn="0" w:lastRowLastColumn="0"/>
          <w:trHeight w:val="154"/>
        </w:trPr>
        <w:tc>
          <w:tcPr>
            <w:tcW w:w="365" w:type="dxa"/>
          </w:tcPr>
          <w:p w14:paraId="49ADFA59" w14:textId="77777777" w:rsidR="00EC799B" w:rsidRPr="00D23F9C" w:rsidRDefault="00EC799B" w:rsidP="0097155C">
            <w:pPr>
              <w:rPr>
                <w:rFonts w:eastAsia="Times New Roman" w:cs="Arial"/>
                <w:bCs/>
                <w:lang w:val="en-GB"/>
              </w:rPr>
            </w:pPr>
            <w:r>
              <w:rPr>
                <w:rFonts w:eastAsia="Times New Roman" w:cs="Arial"/>
                <w:bCs/>
                <w:lang w:val="en-GB"/>
              </w:rPr>
              <w:t>1</w:t>
            </w:r>
          </w:p>
        </w:tc>
        <w:tc>
          <w:tcPr>
            <w:tcW w:w="5300" w:type="dxa"/>
          </w:tcPr>
          <w:p w14:paraId="3269F31D" w14:textId="77777777" w:rsidR="00EC799B" w:rsidRPr="00D23F9C" w:rsidRDefault="001108B3" w:rsidP="0097155C">
            <w:pPr>
              <w:rPr>
                <w:rFonts w:eastAsia="Times New Roman" w:cs="Arial"/>
                <w:bCs/>
                <w:lang w:val="en-GB"/>
              </w:rPr>
            </w:pPr>
            <w:hyperlink r:id="rId16" w:history="1">
              <w:r w:rsidR="00EC799B" w:rsidRPr="0088238F">
                <w:rPr>
                  <w:rStyle w:val="Hyperlink"/>
                  <w:rFonts w:eastAsia="Times New Roman" w:cs="Arial"/>
                  <w:bCs/>
                  <w:lang w:val="en-GB"/>
                </w:rPr>
                <w:t>Interface Mapping Sheet</w:t>
              </w:r>
            </w:hyperlink>
          </w:p>
        </w:tc>
        <w:tc>
          <w:tcPr>
            <w:tcW w:w="1080" w:type="dxa"/>
          </w:tcPr>
          <w:p w14:paraId="25A05DA7" w14:textId="77777777" w:rsidR="00EC799B" w:rsidRPr="00D23F9C" w:rsidRDefault="00EC799B" w:rsidP="0097155C">
            <w:pPr>
              <w:rPr>
                <w:rFonts w:eastAsia="Times New Roman" w:cs="Arial"/>
                <w:bCs/>
                <w:lang w:val="en-GB"/>
              </w:rPr>
            </w:pPr>
            <w:r>
              <w:rPr>
                <w:rFonts w:eastAsia="Times New Roman" w:cs="Arial"/>
                <w:bCs/>
                <w:lang w:val="en-GB"/>
              </w:rPr>
              <w:t>0.2</w:t>
            </w:r>
          </w:p>
        </w:tc>
        <w:tc>
          <w:tcPr>
            <w:tcW w:w="2340" w:type="dxa"/>
          </w:tcPr>
          <w:p w14:paraId="14359967" w14:textId="77777777" w:rsidR="00EC799B" w:rsidRPr="00D23F9C" w:rsidRDefault="00EC799B" w:rsidP="0097155C">
            <w:pPr>
              <w:rPr>
                <w:rFonts w:eastAsia="Times New Roman" w:cs="Arial"/>
                <w:bCs/>
                <w:lang w:val="en-GB"/>
              </w:rPr>
            </w:pPr>
            <w:r>
              <w:rPr>
                <w:rFonts w:eastAsia="Times New Roman" w:cs="Arial"/>
                <w:bCs/>
                <w:lang w:val="en-GB"/>
              </w:rPr>
              <w:t>5-Jun-2017</w:t>
            </w:r>
          </w:p>
        </w:tc>
      </w:tr>
      <w:tr w:rsidR="00EC799B" w:rsidRPr="00F8500D" w14:paraId="08E6D4BC" w14:textId="77777777" w:rsidTr="00B90483">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6F6AF74" w14:textId="77777777" w:rsidR="00EC799B" w:rsidRPr="00D23F9C" w:rsidRDefault="00EC799B" w:rsidP="0097155C">
            <w:pPr>
              <w:rPr>
                <w:rFonts w:eastAsia="Times New Roman" w:cs="Arial"/>
                <w:bCs/>
                <w:lang w:val="en-GB"/>
              </w:rPr>
            </w:pPr>
            <w:r>
              <w:rPr>
                <w:rFonts w:eastAsia="Times New Roman" w:cs="Arial"/>
                <w:bCs/>
                <w:lang w:val="en-GB"/>
              </w:rPr>
              <w:t>2</w:t>
            </w:r>
          </w:p>
        </w:tc>
        <w:tc>
          <w:tcPr>
            <w:tcW w:w="5300" w:type="dxa"/>
          </w:tcPr>
          <w:p w14:paraId="30B5BF8C" w14:textId="77777777" w:rsidR="00EC799B" w:rsidRPr="00D23F9C" w:rsidRDefault="001108B3" w:rsidP="0097155C">
            <w:pPr>
              <w:rPr>
                <w:rFonts w:eastAsia="Times New Roman" w:cs="Arial"/>
                <w:bCs/>
                <w:lang w:val="en-GB"/>
              </w:rPr>
            </w:pPr>
            <w:hyperlink r:id="rId17" w:history="1">
              <w:r w:rsidR="00EC799B" w:rsidRPr="00DB3F91">
                <w:rPr>
                  <w:rStyle w:val="Hyperlink"/>
                  <w:rFonts w:eastAsia="Times New Roman" w:cs="Arial"/>
                  <w:bCs/>
                  <w:lang w:val="en-GB"/>
                </w:rPr>
                <w:t>Astound ISD</w:t>
              </w:r>
            </w:hyperlink>
          </w:p>
        </w:tc>
        <w:tc>
          <w:tcPr>
            <w:tcW w:w="1080" w:type="dxa"/>
          </w:tcPr>
          <w:p w14:paraId="47821F7F" w14:textId="77777777" w:rsidR="00EC799B" w:rsidRPr="00D23F9C" w:rsidRDefault="00EC799B" w:rsidP="0097155C">
            <w:pPr>
              <w:rPr>
                <w:rFonts w:eastAsia="Times New Roman" w:cs="Arial"/>
                <w:bCs/>
                <w:lang w:val="en-GB"/>
              </w:rPr>
            </w:pPr>
            <w:r>
              <w:rPr>
                <w:rFonts w:eastAsia="Times New Roman" w:cs="Arial"/>
                <w:bCs/>
                <w:lang w:val="en-GB"/>
              </w:rPr>
              <w:t>v.6</w:t>
            </w:r>
          </w:p>
        </w:tc>
        <w:tc>
          <w:tcPr>
            <w:tcW w:w="2340" w:type="dxa"/>
          </w:tcPr>
          <w:p w14:paraId="65FF2978" w14:textId="77777777" w:rsidR="00EC799B" w:rsidRPr="00D23F9C" w:rsidRDefault="00EC799B" w:rsidP="0097155C">
            <w:pPr>
              <w:rPr>
                <w:rFonts w:eastAsia="Times New Roman" w:cs="Arial"/>
                <w:bCs/>
                <w:lang w:val="en-GB"/>
              </w:rPr>
            </w:pPr>
            <w:r>
              <w:rPr>
                <w:rFonts w:eastAsia="Times New Roman" w:cs="Arial"/>
                <w:bCs/>
                <w:lang w:val="en-GB"/>
              </w:rPr>
              <w:t>8-May-2017</w:t>
            </w:r>
          </w:p>
        </w:tc>
      </w:tr>
      <w:tr w:rsidR="00EC799B" w:rsidRPr="00F8500D" w14:paraId="3687CDEE" w14:textId="77777777" w:rsidTr="00B90483">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1A7BF89B" w14:textId="77777777" w:rsidR="00EC799B" w:rsidRPr="00D23F9C" w:rsidRDefault="00EC799B" w:rsidP="0097155C">
            <w:pPr>
              <w:rPr>
                <w:rFonts w:eastAsia="Times New Roman" w:cs="Arial"/>
                <w:bCs/>
                <w:lang w:val="en-GB"/>
              </w:rPr>
            </w:pPr>
            <w:r>
              <w:rPr>
                <w:rFonts w:eastAsia="Times New Roman" w:cs="Arial"/>
                <w:bCs/>
                <w:lang w:val="en-GB"/>
              </w:rPr>
              <w:t>3</w:t>
            </w:r>
          </w:p>
        </w:tc>
        <w:tc>
          <w:tcPr>
            <w:tcW w:w="5300" w:type="dxa"/>
          </w:tcPr>
          <w:p w14:paraId="20FD10A7" w14:textId="77777777" w:rsidR="00EC799B" w:rsidRPr="00D23F9C" w:rsidRDefault="001108B3" w:rsidP="0097155C">
            <w:pPr>
              <w:rPr>
                <w:rFonts w:eastAsia="Times New Roman" w:cs="Arial"/>
                <w:bCs/>
                <w:lang w:val="en-GB"/>
              </w:rPr>
            </w:pPr>
            <w:hyperlink r:id="rId18" w:history="1">
              <w:r w:rsidR="00EC799B" w:rsidRPr="005310B8">
                <w:rPr>
                  <w:rStyle w:val="Hyperlink"/>
                  <w:rFonts w:eastAsia="Times New Roman" w:cs="Arial"/>
                  <w:bCs/>
                  <w:lang w:val="en-GB"/>
                </w:rPr>
                <w:t>Prologic Business Spec</w:t>
              </w:r>
            </w:hyperlink>
          </w:p>
        </w:tc>
        <w:tc>
          <w:tcPr>
            <w:tcW w:w="1080" w:type="dxa"/>
          </w:tcPr>
          <w:p w14:paraId="27748EF1" w14:textId="77777777" w:rsidR="00EC799B" w:rsidRPr="00D23F9C" w:rsidRDefault="00EC799B" w:rsidP="0097155C">
            <w:pPr>
              <w:rPr>
                <w:rFonts w:eastAsia="Times New Roman" w:cs="Arial"/>
                <w:bCs/>
                <w:lang w:val="en-GB"/>
              </w:rPr>
            </w:pPr>
            <w:r>
              <w:rPr>
                <w:rFonts w:eastAsia="Times New Roman" w:cs="Arial"/>
                <w:bCs/>
                <w:lang w:val="en-GB"/>
              </w:rPr>
              <w:t>s2</w:t>
            </w:r>
          </w:p>
        </w:tc>
        <w:tc>
          <w:tcPr>
            <w:tcW w:w="2340" w:type="dxa"/>
          </w:tcPr>
          <w:p w14:paraId="3D9C76D6" w14:textId="77777777" w:rsidR="00EC799B" w:rsidRPr="00D23F9C" w:rsidRDefault="00EC799B" w:rsidP="0097155C">
            <w:pPr>
              <w:rPr>
                <w:rFonts w:eastAsia="Times New Roman" w:cs="Arial"/>
                <w:bCs/>
                <w:lang w:val="en-GB"/>
              </w:rPr>
            </w:pPr>
            <w:r>
              <w:rPr>
                <w:rFonts w:eastAsia="Times New Roman" w:cs="Arial"/>
                <w:bCs/>
                <w:lang w:val="en-GB"/>
              </w:rPr>
              <w:t>5-Jun-2017</w:t>
            </w:r>
          </w:p>
        </w:tc>
      </w:tr>
      <w:tr w:rsidR="00EC799B" w:rsidRPr="00F8500D" w14:paraId="508C2885" w14:textId="77777777" w:rsidTr="00B90483">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12F3E34E" w14:textId="77777777" w:rsidR="00EC799B" w:rsidRPr="00D23F9C" w:rsidRDefault="00EC799B" w:rsidP="0097155C">
            <w:pPr>
              <w:rPr>
                <w:rFonts w:eastAsia="Times New Roman" w:cs="Arial"/>
                <w:bCs/>
                <w:lang w:val="en-GB"/>
              </w:rPr>
            </w:pPr>
            <w:r>
              <w:rPr>
                <w:rFonts w:eastAsia="Times New Roman" w:cs="Arial"/>
                <w:bCs/>
                <w:lang w:val="en-GB"/>
              </w:rPr>
              <w:t>4</w:t>
            </w:r>
          </w:p>
        </w:tc>
        <w:tc>
          <w:tcPr>
            <w:tcW w:w="5300" w:type="dxa"/>
          </w:tcPr>
          <w:p w14:paraId="3163D186" w14:textId="77777777" w:rsidR="00EC799B" w:rsidRPr="00D23F9C" w:rsidRDefault="001108B3" w:rsidP="0097155C">
            <w:pPr>
              <w:rPr>
                <w:rFonts w:eastAsia="Times New Roman" w:cs="Arial"/>
                <w:bCs/>
                <w:lang w:val="en-GB"/>
              </w:rPr>
            </w:pPr>
            <w:hyperlink r:id="rId19" w:history="1">
              <w:r w:rsidR="00EC799B" w:rsidRPr="0082607D">
                <w:rPr>
                  <w:rStyle w:val="Hyperlink"/>
                  <w:rFonts w:eastAsia="Times New Roman" w:cs="Arial"/>
                  <w:bCs/>
                  <w:lang w:val="en-GB"/>
                </w:rPr>
                <w:t>Payment Request System API Design Document</w:t>
              </w:r>
            </w:hyperlink>
          </w:p>
        </w:tc>
        <w:tc>
          <w:tcPr>
            <w:tcW w:w="1080" w:type="dxa"/>
          </w:tcPr>
          <w:p w14:paraId="5D69BF45" w14:textId="77777777" w:rsidR="00EC799B" w:rsidRPr="00D23F9C" w:rsidRDefault="00EC799B" w:rsidP="0097155C">
            <w:pPr>
              <w:rPr>
                <w:rFonts w:eastAsia="Times New Roman" w:cs="Arial"/>
                <w:bCs/>
                <w:lang w:val="en-GB"/>
              </w:rPr>
            </w:pPr>
            <w:r>
              <w:rPr>
                <w:rFonts w:eastAsia="Times New Roman" w:cs="Arial"/>
                <w:bCs/>
                <w:lang w:val="en-GB"/>
              </w:rPr>
              <w:t>0.2</w:t>
            </w:r>
          </w:p>
        </w:tc>
        <w:tc>
          <w:tcPr>
            <w:tcW w:w="2340" w:type="dxa"/>
          </w:tcPr>
          <w:p w14:paraId="3CDB9FBF" w14:textId="77777777" w:rsidR="00EC799B" w:rsidRPr="00D23F9C" w:rsidRDefault="00EC799B" w:rsidP="0097155C">
            <w:pPr>
              <w:rPr>
                <w:rFonts w:eastAsia="Times New Roman" w:cs="Arial"/>
                <w:bCs/>
                <w:lang w:val="en-GB"/>
              </w:rPr>
            </w:pPr>
            <w:r>
              <w:rPr>
                <w:rFonts w:eastAsia="Times New Roman" w:cs="Arial"/>
                <w:bCs/>
                <w:lang w:val="en-GB"/>
              </w:rPr>
              <w:t>5-Jun-2017</w:t>
            </w:r>
          </w:p>
        </w:tc>
      </w:tr>
      <w:tr w:rsidR="00EC799B" w:rsidRPr="00F8500D" w14:paraId="33C7924F" w14:textId="77777777" w:rsidTr="002D488A">
        <w:trPr>
          <w:cnfStyle w:val="000000100000" w:firstRow="0" w:lastRow="0" w:firstColumn="0" w:lastColumn="0" w:oddVBand="0" w:evenVBand="0" w:oddHBand="1" w:evenHBand="0" w:firstRowFirstColumn="0" w:firstRowLastColumn="0" w:lastRowFirstColumn="0" w:lastRowLastColumn="0"/>
          <w:trHeight w:val="305"/>
        </w:trPr>
        <w:tc>
          <w:tcPr>
            <w:tcW w:w="365" w:type="dxa"/>
          </w:tcPr>
          <w:p w14:paraId="2BFB50C2" w14:textId="77777777" w:rsidR="00EC799B" w:rsidRDefault="00EC799B" w:rsidP="0097155C">
            <w:pPr>
              <w:rPr>
                <w:rFonts w:eastAsia="Times New Roman" w:cs="Arial"/>
                <w:bCs/>
                <w:lang w:val="en-GB"/>
              </w:rPr>
            </w:pPr>
            <w:r>
              <w:rPr>
                <w:rFonts w:eastAsia="Times New Roman" w:cs="Arial"/>
                <w:bCs/>
                <w:lang w:val="en-GB"/>
              </w:rPr>
              <w:t>5</w:t>
            </w:r>
          </w:p>
        </w:tc>
        <w:tc>
          <w:tcPr>
            <w:tcW w:w="5300" w:type="dxa"/>
          </w:tcPr>
          <w:p w14:paraId="6355DF2B" w14:textId="77777777" w:rsidR="00EC799B" w:rsidRDefault="001108B3" w:rsidP="0097155C">
            <w:pPr>
              <w:rPr>
                <w:rFonts w:eastAsia="Times New Roman" w:cs="Arial"/>
                <w:bCs/>
                <w:lang w:val="en-GB"/>
              </w:rPr>
            </w:pPr>
            <w:hyperlink r:id="rId20" w:history="1">
              <w:r w:rsidR="00EC799B" w:rsidRPr="00BE48EC">
                <w:rPr>
                  <w:rStyle w:val="Hyperlink"/>
                  <w:rFonts w:eastAsia="Times New Roman" w:cs="Arial"/>
                  <w:bCs/>
                  <w:lang w:val="en-GB"/>
                </w:rPr>
                <w:t>HTTP Status Codes</w:t>
              </w:r>
            </w:hyperlink>
          </w:p>
        </w:tc>
        <w:tc>
          <w:tcPr>
            <w:tcW w:w="1080" w:type="dxa"/>
          </w:tcPr>
          <w:p w14:paraId="705F5367" w14:textId="77777777" w:rsidR="00EC799B" w:rsidRDefault="00EC799B" w:rsidP="0097155C">
            <w:pPr>
              <w:rPr>
                <w:rFonts w:eastAsia="Times New Roman" w:cs="Arial"/>
                <w:bCs/>
                <w:lang w:val="en-GB"/>
              </w:rPr>
            </w:pPr>
            <w:r>
              <w:rPr>
                <w:rFonts w:eastAsia="Times New Roman" w:cs="Arial"/>
                <w:bCs/>
                <w:lang w:val="en-GB"/>
              </w:rPr>
              <w:t>0.1</w:t>
            </w:r>
          </w:p>
        </w:tc>
        <w:tc>
          <w:tcPr>
            <w:tcW w:w="2340" w:type="dxa"/>
          </w:tcPr>
          <w:p w14:paraId="140F8E02" w14:textId="77777777" w:rsidR="00EC799B" w:rsidRDefault="00EC799B" w:rsidP="0097155C">
            <w:pPr>
              <w:rPr>
                <w:rFonts w:eastAsia="Times New Roman" w:cs="Arial"/>
                <w:bCs/>
                <w:lang w:val="en-GB"/>
              </w:rPr>
            </w:pPr>
            <w:r>
              <w:rPr>
                <w:rFonts w:eastAsia="Times New Roman" w:cs="Arial"/>
                <w:bCs/>
                <w:lang w:val="en-GB"/>
              </w:rPr>
              <w:t>13-Dec-2017</w:t>
            </w:r>
          </w:p>
        </w:tc>
      </w:tr>
      <w:tr w:rsidR="00EC799B" w:rsidRPr="00F8500D" w14:paraId="76029C02" w14:textId="77777777" w:rsidTr="00B90483">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0A44A14A" w14:textId="77777777" w:rsidR="00EC799B" w:rsidRDefault="00EC799B" w:rsidP="0097155C">
            <w:pPr>
              <w:rPr>
                <w:rFonts w:eastAsia="Times New Roman" w:cs="Arial"/>
                <w:bCs/>
                <w:lang w:val="en-GB"/>
              </w:rPr>
            </w:pPr>
            <w:r>
              <w:rPr>
                <w:rFonts w:eastAsia="Times New Roman" w:cs="Arial"/>
                <w:bCs/>
                <w:lang w:val="en-GB"/>
              </w:rPr>
              <w:t>6</w:t>
            </w:r>
          </w:p>
        </w:tc>
        <w:tc>
          <w:tcPr>
            <w:tcW w:w="5300" w:type="dxa"/>
          </w:tcPr>
          <w:p w14:paraId="05EC5D64" w14:textId="77777777" w:rsidR="00EC799B" w:rsidRDefault="001108B3" w:rsidP="0097155C">
            <w:pPr>
              <w:rPr>
                <w:rFonts w:eastAsia="Times New Roman" w:cs="Arial"/>
                <w:bCs/>
                <w:lang w:val="en-GB"/>
              </w:rPr>
            </w:pPr>
            <w:hyperlink r:id="rId21" w:history="1">
              <w:r w:rsidR="00EC799B" w:rsidRPr="000515B4">
                <w:rPr>
                  <w:rStyle w:val="Hyperlink"/>
                  <w:rFonts w:eastAsia="Times New Roman" w:cs="Arial"/>
                  <w:bCs/>
                  <w:lang w:val="en-GB"/>
                </w:rPr>
                <w:t>Fat Face High Level Design Document</w:t>
              </w:r>
            </w:hyperlink>
          </w:p>
        </w:tc>
        <w:tc>
          <w:tcPr>
            <w:tcW w:w="1080" w:type="dxa"/>
          </w:tcPr>
          <w:p w14:paraId="57C78012" w14:textId="77777777" w:rsidR="00EC799B" w:rsidRDefault="00EC799B" w:rsidP="0097155C">
            <w:pPr>
              <w:rPr>
                <w:rFonts w:eastAsia="Times New Roman" w:cs="Arial"/>
                <w:bCs/>
                <w:lang w:val="en-GB"/>
              </w:rPr>
            </w:pPr>
            <w:r>
              <w:rPr>
                <w:rFonts w:eastAsia="Times New Roman" w:cs="Arial"/>
                <w:bCs/>
                <w:lang w:val="en-GB"/>
              </w:rPr>
              <w:t>1.5</w:t>
            </w:r>
          </w:p>
        </w:tc>
        <w:tc>
          <w:tcPr>
            <w:tcW w:w="2340" w:type="dxa"/>
          </w:tcPr>
          <w:p w14:paraId="1B891BF7" w14:textId="77777777" w:rsidR="00EC799B" w:rsidRDefault="00EC799B" w:rsidP="0097155C">
            <w:pPr>
              <w:rPr>
                <w:rFonts w:eastAsia="Times New Roman" w:cs="Arial"/>
                <w:bCs/>
                <w:lang w:val="en-GB"/>
              </w:rPr>
            </w:pPr>
            <w:r>
              <w:rPr>
                <w:rFonts w:eastAsia="Times New Roman" w:cs="Arial"/>
                <w:bCs/>
                <w:lang w:val="en-GB"/>
              </w:rPr>
              <w:t>20-Apr-2017</w:t>
            </w:r>
          </w:p>
        </w:tc>
      </w:tr>
    </w:tbl>
    <w:p w14:paraId="5A91474D" w14:textId="77777777" w:rsidR="00BC609C" w:rsidRPr="00404AC5" w:rsidRDefault="00BC609C" w:rsidP="00BC609C">
      <w:pPr>
        <w:ind w:right="-180"/>
        <w:rPr>
          <w:rFonts w:ascii="Arial" w:hAnsi="Arial" w:cs="Arial"/>
          <w:b/>
          <w:bCs/>
        </w:rPr>
      </w:pPr>
    </w:p>
    <w:p w14:paraId="12692EE4" w14:textId="77777777" w:rsidR="00BC609C" w:rsidRPr="000462AE" w:rsidRDefault="00BC609C" w:rsidP="00BC609C">
      <w:pPr>
        <w:pStyle w:val="Stong"/>
        <w:rPr>
          <w:rStyle w:val="Strong"/>
        </w:rPr>
      </w:pPr>
      <w:r w:rsidRPr="000462AE">
        <w:rPr>
          <w:rStyle w:val="Strong"/>
        </w:rPr>
        <w:t>DEFINITIONS &amp; ACRONYMS</w:t>
      </w:r>
    </w:p>
    <w:tbl>
      <w:tblPr>
        <w:tblStyle w:val="WHISHWORKS"/>
        <w:tblW w:w="9085" w:type="dxa"/>
        <w:tblLook w:val="0420" w:firstRow="1" w:lastRow="0" w:firstColumn="0" w:lastColumn="0" w:noHBand="0" w:noVBand="1"/>
      </w:tblPr>
      <w:tblGrid>
        <w:gridCol w:w="456"/>
        <w:gridCol w:w="1338"/>
        <w:gridCol w:w="7291"/>
      </w:tblGrid>
      <w:tr w:rsidR="00BC609C" w:rsidRPr="00620CA7" w14:paraId="42AA0DE1" w14:textId="77777777" w:rsidTr="00FD4C2F">
        <w:trPr>
          <w:cnfStyle w:val="100000000000" w:firstRow="1" w:lastRow="0" w:firstColumn="0" w:lastColumn="0" w:oddVBand="0" w:evenVBand="0" w:oddHBand="0" w:evenHBand="0" w:firstRowFirstColumn="0" w:firstRowLastColumn="0" w:lastRowFirstColumn="0" w:lastRowLastColumn="0"/>
          <w:trHeight w:val="70"/>
        </w:trPr>
        <w:tc>
          <w:tcPr>
            <w:tcW w:w="456" w:type="dxa"/>
          </w:tcPr>
          <w:p w14:paraId="6838931A" w14:textId="77777777" w:rsidR="00BC609C" w:rsidRPr="00620CA7" w:rsidRDefault="004E26DC" w:rsidP="004E26DC">
            <w:pPr>
              <w:pStyle w:val="TOCHeading"/>
              <w:jc w:val="left"/>
              <w:rPr>
                <w:b/>
                <w:color w:val="FFFFFF" w:themeColor="background1"/>
                <w:sz w:val="24"/>
                <w:lang w:val="en-GB"/>
              </w:rPr>
            </w:pPr>
            <w:r>
              <w:rPr>
                <w:b/>
                <w:color w:val="FFFFFF" w:themeColor="background1"/>
                <w:sz w:val="24"/>
                <w:lang w:val="en-GB"/>
              </w:rPr>
              <w:lastRenderedPageBreak/>
              <w:t>#</w:t>
            </w:r>
          </w:p>
        </w:tc>
        <w:tc>
          <w:tcPr>
            <w:tcW w:w="1338" w:type="dxa"/>
          </w:tcPr>
          <w:p w14:paraId="5D704813"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Acronym</w:t>
            </w:r>
          </w:p>
        </w:tc>
        <w:tc>
          <w:tcPr>
            <w:tcW w:w="7291" w:type="dxa"/>
          </w:tcPr>
          <w:p w14:paraId="3789F5DE" w14:textId="77777777" w:rsidR="00BC609C" w:rsidRPr="00620CA7" w:rsidRDefault="00BC609C" w:rsidP="004E26DC">
            <w:pPr>
              <w:pStyle w:val="TOCHeading"/>
              <w:jc w:val="left"/>
              <w:rPr>
                <w:b/>
                <w:color w:val="FFFFFF" w:themeColor="background1"/>
                <w:sz w:val="24"/>
                <w:lang w:val="en-GB"/>
              </w:rPr>
            </w:pPr>
            <w:r w:rsidRPr="00620CA7">
              <w:rPr>
                <w:b/>
                <w:color w:val="FFFFFF" w:themeColor="background1"/>
                <w:sz w:val="24"/>
                <w:lang w:val="en-GB"/>
              </w:rPr>
              <w:t>Expanded Form</w:t>
            </w:r>
          </w:p>
        </w:tc>
      </w:tr>
      <w:tr w:rsidR="00FD4C2F" w:rsidRPr="00F8500D" w14:paraId="505D9B1C" w14:textId="77777777" w:rsidTr="00FD4C2F">
        <w:trPr>
          <w:cnfStyle w:val="000000100000" w:firstRow="0" w:lastRow="0" w:firstColumn="0" w:lastColumn="0" w:oddVBand="0" w:evenVBand="0" w:oddHBand="1" w:evenHBand="0" w:firstRowFirstColumn="0" w:firstRowLastColumn="0" w:lastRowFirstColumn="0" w:lastRowLastColumn="0"/>
          <w:trHeight w:val="35"/>
        </w:trPr>
        <w:tc>
          <w:tcPr>
            <w:tcW w:w="456" w:type="dxa"/>
          </w:tcPr>
          <w:p w14:paraId="10E34E7A" w14:textId="15DDDEC8" w:rsidR="00FD4C2F" w:rsidRPr="00D23F9C" w:rsidRDefault="00FD4C2F" w:rsidP="004E26DC">
            <w:pPr>
              <w:rPr>
                <w:rFonts w:eastAsia="Times New Roman" w:cs="Arial"/>
                <w:bCs/>
                <w:lang w:val="en-GB"/>
              </w:rPr>
            </w:pPr>
            <w:r>
              <w:rPr>
                <w:rFonts w:eastAsia="Times New Roman" w:cs="Arial"/>
                <w:bCs/>
                <w:lang w:val="en-GB"/>
              </w:rPr>
              <w:t>1</w:t>
            </w:r>
          </w:p>
        </w:tc>
        <w:tc>
          <w:tcPr>
            <w:tcW w:w="1338" w:type="dxa"/>
          </w:tcPr>
          <w:p w14:paraId="7B465AB6" w14:textId="69CC0D2B" w:rsidR="00FD4C2F" w:rsidRPr="00D23F9C" w:rsidRDefault="00FD4C2F" w:rsidP="004E26DC">
            <w:pPr>
              <w:rPr>
                <w:rFonts w:eastAsia="Times New Roman" w:cs="Arial"/>
                <w:bCs/>
                <w:lang w:val="en-GB"/>
              </w:rPr>
            </w:pPr>
            <w:r>
              <w:rPr>
                <w:szCs w:val="20"/>
              </w:rPr>
              <w:t>SCV</w:t>
            </w:r>
          </w:p>
        </w:tc>
        <w:tc>
          <w:tcPr>
            <w:tcW w:w="7291" w:type="dxa"/>
          </w:tcPr>
          <w:p w14:paraId="5512E164" w14:textId="39C6E0E2" w:rsidR="00FD4C2F" w:rsidRPr="00D23F9C" w:rsidRDefault="00FD4C2F" w:rsidP="004E26DC">
            <w:pPr>
              <w:rPr>
                <w:rFonts w:eastAsia="Times New Roman" w:cs="Arial"/>
                <w:bCs/>
                <w:lang w:val="en-GB"/>
              </w:rPr>
            </w:pPr>
            <w:r>
              <w:rPr>
                <w:rFonts w:eastAsia="Times New Roman" w:cs="Arial"/>
                <w:bCs/>
                <w:lang w:val="en-GB"/>
              </w:rPr>
              <w:t>Single Customer View</w:t>
            </w:r>
          </w:p>
        </w:tc>
      </w:tr>
      <w:tr w:rsidR="00FD4C2F" w:rsidRPr="00F8500D" w14:paraId="2468EEEB" w14:textId="77777777" w:rsidTr="00FD4C2F">
        <w:trPr>
          <w:cnfStyle w:val="000000010000" w:firstRow="0" w:lastRow="0" w:firstColumn="0" w:lastColumn="0" w:oddVBand="0" w:evenVBand="0" w:oddHBand="0" w:evenHBand="1" w:firstRowFirstColumn="0" w:firstRowLastColumn="0" w:lastRowFirstColumn="0" w:lastRowLastColumn="0"/>
          <w:trHeight w:val="146"/>
        </w:trPr>
        <w:tc>
          <w:tcPr>
            <w:tcW w:w="456" w:type="dxa"/>
          </w:tcPr>
          <w:p w14:paraId="32145C96" w14:textId="38E520BA" w:rsidR="00FD4C2F" w:rsidRPr="00D23F9C" w:rsidRDefault="00FD4C2F" w:rsidP="004E26DC">
            <w:pPr>
              <w:rPr>
                <w:rFonts w:eastAsia="Times New Roman" w:cs="Arial"/>
                <w:bCs/>
                <w:lang w:val="en-GB"/>
              </w:rPr>
            </w:pPr>
            <w:r>
              <w:rPr>
                <w:rFonts w:eastAsia="Times New Roman" w:cs="Arial"/>
                <w:bCs/>
                <w:lang w:val="en-GB"/>
              </w:rPr>
              <w:t>2</w:t>
            </w:r>
          </w:p>
        </w:tc>
        <w:tc>
          <w:tcPr>
            <w:tcW w:w="1338" w:type="dxa"/>
          </w:tcPr>
          <w:p w14:paraId="5230B10C" w14:textId="370C7807" w:rsidR="00FD4C2F" w:rsidRPr="00D23F9C" w:rsidRDefault="00FD4C2F" w:rsidP="004E26DC">
            <w:pPr>
              <w:rPr>
                <w:rFonts w:eastAsia="Times New Roman" w:cs="Arial"/>
                <w:bCs/>
                <w:lang w:val="en-GB"/>
              </w:rPr>
            </w:pPr>
            <w:r w:rsidRPr="006E5879">
              <w:t>SOA</w:t>
            </w:r>
          </w:p>
        </w:tc>
        <w:tc>
          <w:tcPr>
            <w:tcW w:w="7291" w:type="dxa"/>
          </w:tcPr>
          <w:p w14:paraId="3104E8EF" w14:textId="7269A165" w:rsidR="00FD4C2F" w:rsidRPr="00D23F9C" w:rsidRDefault="00FD4C2F" w:rsidP="004E26DC">
            <w:pPr>
              <w:rPr>
                <w:rFonts w:eastAsia="Times New Roman" w:cs="Arial"/>
                <w:bCs/>
                <w:lang w:val="en-GB"/>
              </w:rPr>
            </w:pPr>
            <w:r w:rsidRPr="006E5879">
              <w:t>Service Oriented Architecture</w:t>
            </w:r>
          </w:p>
        </w:tc>
      </w:tr>
      <w:tr w:rsidR="00FD4C2F" w:rsidRPr="00F8500D" w14:paraId="627AC109" w14:textId="77777777" w:rsidTr="00FD4C2F">
        <w:trPr>
          <w:cnfStyle w:val="000000100000" w:firstRow="0" w:lastRow="0" w:firstColumn="0" w:lastColumn="0" w:oddVBand="0" w:evenVBand="0" w:oddHBand="1" w:evenHBand="0" w:firstRowFirstColumn="0" w:firstRowLastColumn="0" w:lastRowFirstColumn="0" w:lastRowLastColumn="0"/>
          <w:trHeight w:val="60"/>
        </w:trPr>
        <w:tc>
          <w:tcPr>
            <w:tcW w:w="456" w:type="dxa"/>
          </w:tcPr>
          <w:p w14:paraId="68A27BE5" w14:textId="0F73FAA2" w:rsidR="00FD4C2F" w:rsidRPr="00D23F9C" w:rsidRDefault="00FD4C2F" w:rsidP="004E26DC">
            <w:pPr>
              <w:rPr>
                <w:rFonts w:eastAsia="Times New Roman" w:cs="Arial"/>
                <w:bCs/>
                <w:lang w:val="en-GB"/>
              </w:rPr>
            </w:pPr>
            <w:r>
              <w:rPr>
                <w:rFonts w:eastAsia="Times New Roman" w:cs="Arial"/>
                <w:bCs/>
                <w:lang w:val="en-GB"/>
              </w:rPr>
              <w:t>3</w:t>
            </w:r>
          </w:p>
        </w:tc>
        <w:tc>
          <w:tcPr>
            <w:tcW w:w="1338" w:type="dxa"/>
          </w:tcPr>
          <w:p w14:paraId="3C77E7D1" w14:textId="3E538C85" w:rsidR="00FD4C2F" w:rsidRPr="00D23F9C" w:rsidRDefault="00FD4C2F" w:rsidP="004E26DC">
            <w:pPr>
              <w:rPr>
                <w:rFonts w:eastAsia="Times New Roman" w:cs="Arial"/>
                <w:bCs/>
                <w:lang w:val="en-GB"/>
              </w:rPr>
            </w:pPr>
            <w:r w:rsidRPr="006E5879">
              <w:t>SLA</w:t>
            </w:r>
          </w:p>
        </w:tc>
        <w:tc>
          <w:tcPr>
            <w:tcW w:w="7291" w:type="dxa"/>
          </w:tcPr>
          <w:p w14:paraId="5F051EC8" w14:textId="67890E37" w:rsidR="00FD4C2F" w:rsidRPr="00D23F9C" w:rsidRDefault="00FD4C2F" w:rsidP="004E26DC">
            <w:pPr>
              <w:rPr>
                <w:rFonts w:eastAsia="Times New Roman" w:cs="Arial"/>
                <w:bCs/>
                <w:lang w:val="en-GB"/>
              </w:rPr>
            </w:pPr>
            <w:r w:rsidRPr="006E5879">
              <w:t>Service Level Agreement</w:t>
            </w:r>
          </w:p>
        </w:tc>
      </w:tr>
      <w:tr w:rsidR="00FD4C2F" w:rsidRPr="00F8500D" w14:paraId="11BFEF9A" w14:textId="77777777" w:rsidTr="00FD4C2F">
        <w:trPr>
          <w:cnfStyle w:val="000000010000" w:firstRow="0" w:lastRow="0" w:firstColumn="0" w:lastColumn="0" w:oddVBand="0" w:evenVBand="0" w:oddHBand="0" w:evenHBand="1" w:firstRowFirstColumn="0" w:firstRowLastColumn="0" w:lastRowFirstColumn="0" w:lastRowLastColumn="0"/>
          <w:trHeight w:val="60"/>
        </w:trPr>
        <w:tc>
          <w:tcPr>
            <w:tcW w:w="456" w:type="dxa"/>
          </w:tcPr>
          <w:p w14:paraId="1A4C6311" w14:textId="035EF2DB" w:rsidR="00FD4C2F" w:rsidRPr="00D23F9C" w:rsidRDefault="00FD4C2F" w:rsidP="004E26DC">
            <w:pPr>
              <w:rPr>
                <w:rFonts w:eastAsia="Times New Roman" w:cs="Arial"/>
                <w:bCs/>
                <w:lang w:val="en-GB"/>
              </w:rPr>
            </w:pPr>
            <w:r>
              <w:rPr>
                <w:rFonts w:eastAsia="Times New Roman" w:cs="Arial"/>
                <w:bCs/>
                <w:lang w:val="en-GB"/>
              </w:rPr>
              <w:t>4</w:t>
            </w:r>
          </w:p>
        </w:tc>
        <w:tc>
          <w:tcPr>
            <w:tcW w:w="1338" w:type="dxa"/>
          </w:tcPr>
          <w:p w14:paraId="7F81531F" w14:textId="08B3BC22" w:rsidR="00FD4C2F" w:rsidRPr="00D23F9C" w:rsidRDefault="00FD4C2F" w:rsidP="004E26DC">
            <w:pPr>
              <w:rPr>
                <w:rFonts w:eastAsia="Times New Roman" w:cs="Arial"/>
                <w:bCs/>
                <w:lang w:val="en-GB"/>
              </w:rPr>
            </w:pPr>
            <w:r w:rsidRPr="006E5879">
              <w:t>QOS</w:t>
            </w:r>
          </w:p>
        </w:tc>
        <w:tc>
          <w:tcPr>
            <w:tcW w:w="7291" w:type="dxa"/>
          </w:tcPr>
          <w:p w14:paraId="1F5EC533" w14:textId="6278D19D" w:rsidR="00FD4C2F" w:rsidRPr="00D23F9C" w:rsidRDefault="00FD4C2F" w:rsidP="004E26DC">
            <w:pPr>
              <w:rPr>
                <w:rFonts w:eastAsia="Times New Roman" w:cs="Arial"/>
                <w:bCs/>
                <w:lang w:val="en-GB"/>
              </w:rPr>
            </w:pPr>
            <w:r w:rsidRPr="006E5879">
              <w:t>Quality of Service</w:t>
            </w:r>
          </w:p>
        </w:tc>
      </w:tr>
      <w:tr w:rsidR="00FD4C2F" w:rsidRPr="00F8500D" w14:paraId="729106D9" w14:textId="77777777" w:rsidTr="00FD4C2F">
        <w:trPr>
          <w:cnfStyle w:val="000000100000" w:firstRow="0" w:lastRow="0" w:firstColumn="0" w:lastColumn="0" w:oddVBand="0" w:evenVBand="0" w:oddHBand="1" w:evenHBand="0" w:firstRowFirstColumn="0" w:firstRowLastColumn="0" w:lastRowFirstColumn="0" w:lastRowLastColumn="0"/>
          <w:trHeight w:val="60"/>
        </w:trPr>
        <w:tc>
          <w:tcPr>
            <w:tcW w:w="456" w:type="dxa"/>
          </w:tcPr>
          <w:p w14:paraId="0D19D77A" w14:textId="51D3C4C4" w:rsidR="00FD4C2F" w:rsidRPr="00D23F9C" w:rsidRDefault="00FD4C2F" w:rsidP="004E26DC">
            <w:pPr>
              <w:rPr>
                <w:rFonts w:eastAsia="Times New Roman" w:cs="Arial"/>
                <w:bCs/>
                <w:lang w:val="en-GB"/>
              </w:rPr>
            </w:pPr>
            <w:r>
              <w:rPr>
                <w:rFonts w:eastAsia="Times New Roman" w:cs="Arial"/>
                <w:bCs/>
                <w:lang w:val="en-GB"/>
              </w:rPr>
              <w:t>5</w:t>
            </w:r>
          </w:p>
        </w:tc>
        <w:tc>
          <w:tcPr>
            <w:tcW w:w="1338" w:type="dxa"/>
          </w:tcPr>
          <w:p w14:paraId="336C2602" w14:textId="1494257A" w:rsidR="00FD4C2F" w:rsidRPr="00D23F9C" w:rsidRDefault="00FD4C2F" w:rsidP="004E26DC">
            <w:pPr>
              <w:rPr>
                <w:rFonts w:eastAsia="Times New Roman" w:cs="Arial"/>
                <w:bCs/>
                <w:lang w:val="en-GB"/>
              </w:rPr>
            </w:pPr>
            <w:r w:rsidRPr="006E5879">
              <w:t>SDD</w:t>
            </w:r>
          </w:p>
        </w:tc>
        <w:tc>
          <w:tcPr>
            <w:tcW w:w="7291" w:type="dxa"/>
          </w:tcPr>
          <w:p w14:paraId="56FAE787" w14:textId="31F1988A" w:rsidR="00FD4C2F" w:rsidRPr="00D23F9C" w:rsidRDefault="00FD4C2F" w:rsidP="004E26DC">
            <w:pPr>
              <w:rPr>
                <w:rFonts w:eastAsia="Times New Roman" w:cs="Arial"/>
                <w:bCs/>
                <w:lang w:val="en-GB"/>
              </w:rPr>
            </w:pPr>
            <w:r w:rsidRPr="006E5879">
              <w:t>Service Design Document</w:t>
            </w:r>
          </w:p>
        </w:tc>
      </w:tr>
      <w:tr w:rsidR="00FD4C2F" w:rsidRPr="00F8500D" w14:paraId="2EE3FDB4" w14:textId="77777777" w:rsidTr="00FD4C2F">
        <w:trPr>
          <w:cnfStyle w:val="000000010000" w:firstRow="0" w:lastRow="0" w:firstColumn="0" w:lastColumn="0" w:oddVBand="0" w:evenVBand="0" w:oddHBand="0" w:evenHBand="1" w:firstRowFirstColumn="0" w:firstRowLastColumn="0" w:lastRowFirstColumn="0" w:lastRowLastColumn="0"/>
          <w:trHeight w:val="60"/>
        </w:trPr>
        <w:tc>
          <w:tcPr>
            <w:tcW w:w="456" w:type="dxa"/>
          </w:tcPr>
          <w:p w14:paraId="739DCB69" w14:textId="6C2A46F0" w:rsidR="00FD4C2F" w:rsidRPr="00D23F9C" w:rsidRDefault="00FD4C2F" w:rsidP="004E26DC">
            <w:pPr>
              <w:rPr>
                <w:rFonts w:eastAsia="Times New Roman" w:cs="Arial"/>
                <w:bCs/>
                <w:lang w:val="en-GB"/>
              </w:rPr>
            </w:pPr>
            <w:r>
              <w:rPr>
                <w:rFonts w:eastAsia="Times New Roman" w:cs="Arial"/>
                <w:bCs/>
                <w:lang w:val="en-GB"/>
              </w:rPr>
              <w:t>6</w:t>
            </w:r>
          </w:p>
        </w:tc>
        <w:tc>
          <w:tcPr>
            <w:tcW w:w="1338" w:type="dxa"/>
          </w:tcPr>
          <w:p w14:paraId="07916FBD" w14:textId="1A8320B4" w:rsidR="00FD4C2F" w:rsidRPr="00D23F9C" w:rsidRDefault="00FD4C2F" w:rsidP="004E26DC">
            <w:pPr>
              <w:rPr>
                <w:rFonts w:eastAsia="Times New Roman" w:cs="Arial"/>
                <w:bCs/>
                <w:lang w:val="en-GB"/>
              </w:rPr>
            </w:pPr>
            <w:r w:rsidRPr="006E5879">
              <w:t>WSDL</w:t>
            </w:r>
          </w:p>
        </w:tc>
        <w:tc>
          <w:tcPr>
            <w:tcW w:w="7291" w:type="dxa"/>
          </w:tcPr>
          <w:p w14:paraId="71784B0C" w14:textId="5C464BB9" w:rsidR="00FD4C2F" w:rsidRPr="00D23F9C" w:rsidRDefault="00FD4C2F" w:rsidP="004E26DC">
            <w:pPr>
              <w:rPr>
                <w:rFonts w:eastAsia="Times New Roman" w:cs="Arial"/>
                <w:bCs/>
                <w:lang w:val="en-GB"/>
              </w:rPr>
            </w:pPr>
            <w:r w:rsidRPr="006E5879">
              <w:t>Web Services Description Language</w:t>
            </w:r>
          </w:p>
        </w:tc>
      </w:tr>
      <w:tr w:rsidR="00FD4C2F" w:rsidRPr="00F8500D" w14:paraId="2F4DC87E" w14:textId="77777777" w:rsidTr="00FD4C2F">
        <w:trPr>
          <w:cnfStyle w:val="000000100000" w:firstRow="0" w:lastRow="0" w:firstColumn="0" w:lastColumn="0" w:oddVBand="0" w:evenVBand="0" w:oddHBand="1" w:evenHBand="0" w:firstRowFirstColumn="0" w:firstRowLastColumn="0" w:lastRowFirstColumn="0" w:lastRowLastColumn="0"/>
          <w:trHeight w:val="60"/>
        </w:trPr>
        <w:tc>
          <w:tcPr>
            <w:tcW w:w="456" w:type="dxa"/>
          </w:tcPr>
          <w:p w14:paraId="1F8B6C25" w14:textId="4F1C2647" w:rsidR="00FD4C2F" w:rsidRPr="00D23F9C" w:rsidRDefault="00FD4C2F" w:rsidP="004E26DC">
            <w:pPr>
              <w:rPr>
                <w:rFonts w:eastAsia="Times New Roman" w:cs="Arial"/>
                <w:bCs/>
                <w:lang w:val="en-GB"/>
              </w:rPr>
            </w:pPr>
            <w:r>
              <w:rPr>
                <w:rFonts w:eastAsia="Times New Roman" w:cs="Arial"/>
                <w:bCs/>
                <w:lang w:val="en-GB"/>
              </w:rPr>
              <w:t>7</w:t>
            </w:r>
          </w:p>
        </w:tc>
        <w:tc>
          <w:tcPr>
            <w:tcW w:w="1338" w:type="dxa"/>
          </w:tcPr>
          <w:p w14:paraId="42C09225" w14:textId="2E1B7AC2" w:rsidR="00FD4C2F" w:rsidRPr="00D23F9C" w:rsidRDefault="00FD4C2F" w:rsidP="004E26DC">
            <w:pPr>
              <w:rPr>
                <w:rFonts w:eastAsia="Times New Roman" w:cs="Arial"/>
                <w:bCs/>
                <w:lang w:val="en-GB"/>
              </w:rPr>
            </w:pPr>
            <w:r w:rsidRPr="006E5879">
              <w:t>SOAP</w:t>
            </w:r>
          </w:p>
        </w:tc>
        <w:tc>
          <w:tcPr>
            <w:tcW w:w="7291" w:type="dxa"/>
          </w:tcPr>
          <w:p w14:paraId="70B372F3" w14:textId="332070B2" w:rsidR="00FD4C2F" w:rsidRPr="00D23F9C" w:rsidRDefault="00FD4C2F" w:rsidP="004E26DC">
            <w:pPr>
              <w:rPr>
                <w:rFonts w:eastAsia="Times New Roman" w:cs="Arial"/>
                <w:bCs/>
                <w:lang w:val="en-GB"/>
              </w:rPr>
            </w:pPr>
            <w:r w:rsidRPr="006E5879">
              <w:t>Simple Object Access Protocol</w:t>
            </w:r>
          </w:p>
        </w:tc>
      </w:tr>
      <w:tr w:rsidR="00FD4C2F" w:rsidRPr="00F8500D" w14:paraId="44F98D28" w14:textId="77777777" w:rsidTr="00FD4C2F">
        <w:trPr>
          <w:cnfStyle w:val="000000010000" w:firstRow="0" w:lastRow="0" w:firstColumn="0" w:lastColumn="0" w:oddVBand="0" w:evenVBand="0" w:oddHBand="0" w:evenHBand="1" w:firstRowFirstColumn="0" w:firstRowLastColumn="0" w:lastRowFirstColumn="0" w:lastRowLastColumn="0"/>
          <w:trHeight w:val="60"/>
        </w:trPr>
        <w:tc>
          <w:tcPr>
            <w:tcW w:w="456" w:type="dxa"/>
          </w:tcPr>
          <w:p w14:paraId="4301F95B" w14:textId="7D204930" w:rsidR="00FD4C2F" w:rsidRPr="00D23F9C" w:rsidRDefault="00FD4C2F" w:rsidP="004E26DC">
            <w:pPr>
              <w:rPr>
                <w:rFonts w:eastAsia="Times New Roman" w:cs="Arial"/>
                <w:bCs/>
                <w:lang w:val="en-GB"/>
              </w:rPr>
            </w:pPr>
            <w:r>
              <w:rPr>
                <w:rFonts w:eastAsia="Times New Roman" w:cs="Arial"/>
                <w:bCs/>
                <w:lang w:val="en-GB"/>
              </w:rPr>
              <w:t>8</w:t>
            </w:r>
          </w:p>
        </w:tc>
        <w:tc>
          <w:tcPr>
            <w:tcW w:w="1338" w:type="dxa"/>
          </w:tcPr>
          <w:p w14:paraId="3DC7E516" w14:textId="7B308CA2" w:rsidR="00FD4C2F" w:rsidRPr="00D23F9C" w:rsidRDefault="00FD4C2F" w:rsidP="004E26DC">
            <w:pPr>
              <w:rPr>
                <w:rFonts w:eastAsia="Times New Roman" w:cs="Arial"/>
                <w:bCs/>
                <w:lang w:val="en-GB"/>
              </w:rPr>
            </w:pPr>
            <w:r w:rsidRPr="006E5879">
              <w:t>HTTP</w:t>
            </w:r>
          </w:p>
        </w:tc>
        <w:tc>
          <w:tcPr>
            <w:tcW w:w="7291" w:type="dxa"/>
          </w:tcPr>
          <w:p w14:paraId="38AC4C58" w14:textId="0410C840" w:rsidR="00FD4C2F" w:rsidRPr="00D23F9C" w:rsidRDefault="00FD4C2F" w:rsidP="004E26DC">
            <w:pPr>
              <w:rPr>
                <w:rFonts w:eastAsia="Times New Roman" w:cs="Arial"/>
                <w:bCs/>
                <w:lang w:val="en-GB"/>
              </w:rPr>
            </w:pPr>
            <w:r w:rsidRPr="006E5879">
              <w:t>Hypertext Transfer Protocol</w:t>
            </w:r>
          </w:p>
        </w:tc>
      </w:tr>
      <w:tr w:rsidR="00FD4C2F" w:rsidRPr="00F8500D" w14:paraId="23F06CB0" w14:textId="77777777" w:rsidTr="00FD4C2F">
        <w:trPr>
          <w:cnfStyle w:val="000000100000" w:firstRow="0" w:lastRow="0" w:firstColumn="0" w:lastColumn="0" w:oddVBand="0" w:evenVBand="0" w:oddHBand="1" w:evenHBand="0" w:firstRowFirstColumn="0" w:firstRowLastColumn="0" w:lastRowFirstColumn="0" w:lastRowLastColumn="0"/>
          <w:trHeight w:val="60"/>
        </w:trPr>
        <w:tc>
          <w:tcPr>
            <w:tcW w:w="456" w:type="dxa"/>
          </w:tcPr>
          <w:p w14:paraId="66862D4B" w14:textId="0BDC54B9" w:rsidR="00FD4C2F" w:rsidRPr="00D23F9C" w:rsidRDefault="00FD4C2F" w:rsidP="004E26DC">
            <w:pPr>
              <w:rPr>
                <w:rFonts w:eastAsia="Times New Roman" w:cs="Arial"/>
                <w:bCs/>
                <w:lang w:val="en-GB"/>
              </w:rPr>
            </w:pPr>
            <w:r>
              <w:rPr>
                <w:rFonts w:eastAsia="Times New Roman" w:cs="Arial"/>
                <w:bCs/>
                <w:lang w:val="en-GB"/>
              </w:rPr>
              <w:t>9</w:t>
            </w:r>
          </w:p>
        </w:tc>
        <w:tc>
          <w:tcPr>
            <w:tcW w:w="1338" w:type="dxa"/>
          </w:tcPr>
          <w:p w14:paraId="44847D6C" w14:textId="1FBD914A" w:rsidR="00FD4C2F" w:rsidRPr="00D23F9C" w:rsidRDefault="00FD4C2F" w:rsidP="004E26DC">
            <w:pPr>
              <w:rPr>
                <w:rFonts w:eastAsia="Times New Roman" w:cs="Arial"/>
                <w:bCs/>
                <w:lang w:val="en-GB"/>
              </w:rPr>
            </w:pPr>
            <w:r>
              <w:rPr>
                <w:rFonts w:eastAsia="Times New Roman" w:cs="Arial"/>
                <w:bCs/>
                <w:lang w:val="en-GB"/>
              </w:rPr>
              <w:t>S-API</w:t>
            </w:r>
          </w:p>
        </w:tc>
        <w:tc>
          <w:tcPr>
            <w:tcW w:w="7291" w:type="dxa"/>
          </w:tcPr>
          <w:p w14:paraId="29CC76A5" w14:textId="0DBDC6A2" w:rsidR="00FD4C2F" w:rsidRPr="00D23F9C" w:rsidRDefault="00FD4C2F" w:rsidP="004E26DC">
            <w:pPr>
              <w:rPr>
                <w:rFonts w:eastAsia="Times New Roman" w:cs="Arial"/>
                <w:bCs/>
                <w:lang w:val="en-GB"/>
              </w:rPr>
            </w:pPr>
            <w:r>
              <w:t>System</w:t>
            </w:r>
            <w:r>
              <w:rPr>
                <w:rFonts w:eastAsia="Times New Roman" w:cs="Arial"/>
                <w:bCs/>
                <w:lang w:val="en-GB"/>
              </w:rPr>
              <w:t xml:space="preserve"> API</w:t>
            </w:r>
          </w:p>
        </w:tc>
      </w:tr>
      <w:tr w:rsidR="00FD4C2F" w:rsidRPr="00F8500D" w14:paraId="15FAB677" w14:textId="77777777" w:rsidTr="00FD4C2F">
        <w:trPr>
          <w:cnfStyle w:val="000000010000" w:firstRow="0" w:lastRow="0" w:firstColumn="0" w:lastColumn="0" w:oddVBand="0" w:evenVBand="0" w:oddHBand="0" w:evenHBand="1" w:firstRowFirstColumn="0" w:firstRowLastColumn="0" w:lastRowFirstColumn="0" w:lastRowLastColumn="0"/>
          <w:trHeight w:val="260"/>
        </w:trPr>
        <w:tc>
          <w:tcPr>
            <w:tcW w:w="456" w:type="dxa"/>
          </w:tcPr>
          <w:p w14:paraId="029F6297" w14:textId="17116AD1" w:rsidR="00FD4C2F" w:rsidRDefault="00FD4C2F" w:rsidP="004E26DC">
            <w:pPr>
              <w:rPr>
                <w:rFonts w:eastAsia="Times New Roman" w:cs="Arial"/>
                <w:bCs/>
                <w:lang w:val="en-GB"/>
              </w:rPr>
            </w:pPr>
            <w:r>
              <w:rPr>
                <w:rFonts w:eastAsia="Times New Roman" w:cs="Arial"/>
                <w:bCs/>
                <w:lang w:val="en-GB"/>
              </w:rPr>
              <w:t>10</w:t>
            </w:r>
          </w:p>
        </w:tc>
        <w:tc>
          <w:tcPr>
            <w:tcW w:w="1338" w:type="dxa"/>
          </w:tcPr>
          <w:p w14:paraId="3795F5FA" w14:textId="1072EFD8" w:rsidR="00FD4C2F" w:rsidRDefault="00FD4C2F" w:rsidP="004E26DC">
            <w:pPr>
              <w:rPr>
                <w:rFonts w:eastAsia="Times New Roman" w:cs="Arial"/>
                <w:bCs/>
                <w:lang w:val="en-GB"/>
              </w:rPr>
            </w:pPr>
            <w:r>
              <w:rPr>
                <w:rFonts w:eastAsia="Times New Roman" w:cs="Arial"/>
                <w:bCs/>
                <w:lang w:val="en-GB"/>
              </w:rPr>
              <w:t>PSV</w:t>
            </w:r>
          </w:p>
        </w:tc>
        <w:tc>
          <w:tcPr>
            <w:tcW w:w="7291" w:type="dxa"/>
          </w:tcPr>
          <w:p w14:paraId="0F0A375D" w14:textId="415F42BB" w:rsidR="00FD4C2F" w:rsidRPr="00425D3B" w:rsidRDefault="00FD4C2F" w:rsidP="004E26DC">
            <w:r>
              <w:t>Pipe separated value</w:t>
            </w:r>
          </w:p>
        </w:tc>
      </w:tr>
      <w:tr w:rsidR="00FD4C2F" w:rsidRPr="00F8500D" w14:paraId="0F088298" w14:textId="77777777" w:rsidTr="00FD4C2F">
        <w:trPr>
          <w:cnfStyle w:val="000000100000" w:firstRow="0" w:lastRow="0" w:firstColumn="0" w:lastColumn="0" w:oddVBand="0" w:evenVBand="0" w:oddHBand="1" w:evenHBand="0" w:firstRowFirstColumn="0" w:firstRowLastColumn="0" w:lastRowFirstColumn="0" w:lastRowLastColumn="0"/>
          <w:trHeight w:val="260"/>
        </w:trPr>
        <w:tc>
          <w:tcPr>
            <w:tcW w:w="456" w:type="dxa"/>
          </w:tcPr>
          <w:p w14:paraId="011B7DC3" w14:textId="7E8FE515" w:rsidR="00FD4C2F" w:rsidRDefault="00FD4C2F" w:rsidP="004E26DC">
            <w:pPr>
              <w:rPr>
                <w:rFonts w:eastAsia="Times New Roman" w:cs="Arial"/>
                <w:bCs/>
                <w:lang w:val="en-GB"/>
              </w:rPr>
            </w:pPr>
            <w:r>
              <w:rPr>
                <w:rFonts w:eastAsia="Times New Roman" w:cs="Arial"/>
                <w:bCs/>
                <w:lang w:val="en-GB"/>
              </w:rPr>
              <w:t>11</w:t>
            </w:r>
          </w:p>
        </w:tc>
        <w:tc>
          <w:tcPr>
            <w:tcW w:w="1338" w:type="dxa"/>
          </w:tcPr>
          <w:p w14:paraId="16B449EE" w14:textId="71545F12" w:rsidR="00FD4C2F" w:rsidRDefault="00FD4C2F" w:rsidP="004E26DC">
            <w:pPr>
              <w:rPr>
                <w:rFonts w:eastAsia="Times New Roman" w:cs="Arial"/>
                <w:bCs/>
                <w:lang w:val="en-GB"/>
              </w:rPr>
            </w:pPr>
            <w:r>
              <w:rPr>
                <w:rFonts w:eastAsia="Times New Roman" w:cs="Arial"/>
                <w:bCs/>
                <w:lang w:val="en-GB"/>
              </w:rPr>
              <w:t>RAML</w:t>
            </w:r>
          </w:p>
        </w:tc>
        <w:tc>
          <w:tcPr>
            <w:tcW w:w="7291" w:type="dxa"/>
          </w:tcPr>
          <w:p w14:paraId="1D84E9C2" w14:textId="4CD02CE6" w:rsidR="00FD4C2F" w:rsidRDefault="00FD4C2F" w:rsidP="004E26DC">
            <w:r>
              <w:t>Restful Modelling Language</w:t>
            </w:r>
          </w:p>
        </w:tc>
      </w:tr>
      <w:tr w:rsidR="00FD4C2F" w:rsidRPr="00F8500D" w14:paraId="01C44859" w14:textId="77777777" w:rsidTr="00FD4C2F">
        <w:trPr>
          <w:cnfStyle w:val="000000010000" w:firstRow="0" w:lastRow="0" w:firstColumn="0" w:lastColumn="0" w:oddVBand="0" w:evenVBand="0" w:oddHBand="0" w:evenHBand="1" w:firstRowFirstColumn="0" w:firstRowLastColumn="0" w:lastRowFirstColumn="0" w:lastRowLastColumn="0"/>
          <w:trHeight w:val="260"/>
        </w:trPr>
        <w:tc>
          <w:tcPr>
            <w:tcW w:w="456" w:type="dxa"/>
          </w:tcPr>
          <w:p w14:paraId="2CF6A8C2" w14:textId="69575B07" w:rsidR="00FD4C2F" w:rsidRDefault="00FD4C2F" w:rsidP="004E26DC">
            <w:pPr>
              <w:rPr>
                <w:rFonts w:eastAsia="Times New Roman" w:cs="Arial"/>
                <w:bCs/>
                <w:lang w:val="en-GB"/>
              </w:rPr>
            </w:pPr>
            <w:r>
              <w:rPr>
                <w:rFonts w:eastAsia="Times New Roman" w:cs="Arial"/>
                <w:bCs/>
                <w:lang w:val="en-GB"/>
              </w:rPr>
              <w:t>12</w:t>
            </w:r>
          </w:p>
        </w:tc>
        <w:tc>
          <w:tcPr>
            <w:tcW w:w="1338" w:type="dxa"/>
          </w:tcPr>
          <w:p w14:paraId="0DB4D2D3" w14:textId="574C15D3" w:rsidR="00FD4C2F" w:rsidRDefault="00FD4C2F" w:rsidP="004E26DC">
            <w:pPr>
              <w:rPr>
                <w:rFonts w:eastAsia="Times New Roman" w:cs="Arial"/>
                <w:bCs/>
                <w:lang w:val="en-GB"/>
              </w:rPr>
            </w:pPr>
            <w:r>
              <w:rPr>
                <w:rFonts w:eastAsia="Times New Roman" w:cs="Arial"/>
                <w:bCs/>
                <w:lang w:val="en-GB"/>
              </w:rPr>
              <w:t>X-API</w:t>
            </w:r>
          </w:p>
        </w:tc>
        <w:tc>
          <w:tcPr>
            <w:tcW w:w="7291" w:type="dxa"/>
          </w:tcPr>
          <w:p w14:paraId="6D08B2E7" w14:textId="1CEE2A47" w:rsidR="00FD4C2F" w:rsidRDefault="00FD4C2F" w:rsidP="004E26DC">
            <w:r>
              <w:t>Experience API</w:t>
            </w:r>
          </w:p>
        </w:tc>
      </w:tr>
      <w:tr w:rsidR="00FD4C2F" w:rsidRPr="00F8500D" w14:paraId="6206764F" w14:textId="77777777" w:rsidTr="00FD4C2F">
        <w:trPr>
          <w:cnfStyle w:val="000000100000" w:firstRow="0" w:lastRow="0" w:firstColumn="0" w:lastColumn="0" w:oddVBand="0" w:evenVBand="0" w:oddHBand="1" w:evenHBand="0" w:firstRowFirstColumn="0" w:firstRowLastColumn="0" w:lastRowFirstColumn="0" w:lastRowLastColumn="0"/>
          <w:trHeight w:val="260"/>
        </w:trPr>
        <w:tc>
          <w:tcPr>
            <w:tcW w:w="456" w:type="dxa"/>
          </w:tcPr>
          <w:p w14:paraId="23E547D1" w14:textId="77D8AB79" w:rsidR="00FD4C2F" w:rsidRDefault="00FD4C2F" w:rsidP="004E26DC">
            <w:pPr>
              <w:rPr>
                <w:rFonts w:eastAsia="Times New Roman" w:cs="Arial"/>
                <w:bCs/>
                <w:lang w:val="en-GB"/>
              </w:rPr>
            </w:pPr>
            <w:r>
              <w:rPr>
                <w:rFonts w:eastAsia="Times New Roman" w:cs="Arial"/>
                <w:bCs/>
                <w:lang w:val="en-GB"/>
              </w:rPr>
              <w:t>13</w:t>
            </w:r>
          </w:p>
        </w:tc>
        <w:tc>
          <w:tcPr>
            <w:tcW w:w="1338" w:type="dxa"/>
          </w:tcPr>
          <w:p w14:paraId="2E00F199" w14:textId="4E373E50" w:rsidR="00FD4C2F" w:rsidRDefault="00FD4C2F" w:rsidP="004E26DC">
            <w:pPr>
              <w:rPr>
                <w:rFonts w:eastAsia="Times New Roman" w:cs="Arial"/>
                <w:bCs/>
                <w:lang w:val="en-GB"/>
              </w:rPr>
            </w:pPr>
            <w:r>
              <w:rPr>
                <w:rFonts w:eastAsia="Times New Roman" w:cs="Arial"/>
                <w:bCs/>
                <w:lang w:val="en-GB"/>
              </w:rPr>
              <w:t>API</w:t>
            </w:r>
          </w:p>
        </w:tc>
        <w:tc>
          <w:tcPr>
            <w:tcW w:w="7291" w:type="dxa"/>
          </w:tcPr>
          <w:p w14:paraId="754137CC" w14:textId="385E588E" w:rsidR="00FD4C2F" w:rsidRDefault="00FD4C2F" w:rsidP="004E26DC">
            <w:r>
              <w:t>Application Programming Interface</w:t>
            </w:r>
          </w:p>
        </w:tc>
      </w:tr>
      <w:tr w:rsidR="00FD4C2F" w:rsidRPr="00F8500D" w14:paraId="5E4915B9" w14:textId="77777777" w:rsidTr="00FD4C2F">
        <w:trPr>
          <w:cnfStyle w:val="000000010000" w:firstRow="0" w:lastRow="0" w:firstColumn="0" w:lastColumn="0" w:oddVBand="0" w:evenVBand="0" w:oddHBand="0" w:evenHBand="1" w:firstRowFirstColumn="0" w:firstRowLastColumn="0" w:lastRowFirstColumn="0" w:lastRowLastColumn="0"/>
          <w:trHeight w:val="260"/>
        </w:trPr>
        <w:tc>
          <w:tcPr>
            <w:tcW w:w="456" w:type="dxa"/>
          </w:tcPr>
          <w:p w14:paraId="29A696BB" w14:textId="16782318" w:rsidR="00FD4C2F" w:rsidRDefault="00FD4C2F" w:rsidP="004E26DC">
            <w:pPr>
              <w:rPr>
                <w:rFonts w:eastAsia="Times New Roman" w:cs="Arial"/>
                <w:bCs/>
                <w:lang w:val="en-GB"/>
              </w:rPr>
            </w:pPr>
            <w:r>
              <w:rPr>
                <w:rFonts w:eastAsia="Times New Roman" w:cs="Arial"/>
                <w:bCs/>
                <w:lang w:val="en-GB"/>
              </w:rPr>
              <w:t>14</w:t>
            </w:r>
          </w:p>
        </w:tc>
        <w:tc>
          <w:tcPr>
            <w:tcW w:w="1338" w:type="dxa"/>
          </w:tcPr>
          <w:p w14:paraId="76F14BC9" w14:textId="19E70B97" w:rsidR="00FD4C2F" w:rsidRDefault="00FD4C2F" w:rsidP="004E26DC">
            <w:pPr>
              <w:rPr>
                <w:rFonts w:eastAsia="Times New Roman" w:cs="Arial"/>
                <w:bCs/>
                <w:lang w:val="en-GB"/>
              </w:rPr>
            </w:pPr>
            <w:r>
              <w:rPr>
                <w:rFonts w:eastAsia="Times New Roman" w:cs="Arial"/>
                <w:bCs/>
                <w:lang w:val="en-GB"/>
              </w:rPr>
              <w:t>P-API</w:t>
            </w:r>
          </w:p>
        </w:tc>
        <w:tc>
          <w:tcPr>
            <w:tcW w:w="7291" w:type="dxa"/>
          </w:tcPr>
          <w:p w14:paraId="21F565A4" w14:textId="4FB4585A" w:rsidR="00FD4C2F" w:rsidRDefault="00FD4C2F" w:rsidP="004E26DC">
            <w:r>
              <w:t>Process API</w:t>
            </w:r>
          </w:p>
        </w:tc>
      </w:tr>
      <w:tr w:rsidR="006F61B2" w:rsidRPr="00F8500D" w14:paraId="1D83A75F" w14:textId="77777777" w:rsidTr="00380348">
        <w:trPr>
          <w:cnfStyle w:val="000000100000" w:firstRow="0" w:lastRow="0" w:firstColumn="0" w:lastColumn="0" w:oddVBand="0" w:evenVBand="0" w:oddHBand="1" w:evenHBand="0" w:firstRowFirstColumn="0" w:firstRowLastColumn="0" w:lastRowFirstColumn="0" w:lastRowLastColumn="0"/>
          <w:trHeight w:val="314"/>
        </w:trPr>
        <w:tc>
          <w:tcPr>
            <w:tcW w:w="456" w:type="dxa"/>
          </w:tcPr>
          <w:p w14:paraId="74B83C42" w14:textId="2D85707F" w:rsidR="006F61B2" w:rsidRDefault="006F61B2" w:rsidP="004E26DC">
            <w:pPr>
              <w:rPr>
                <w:rFonts w:eastAsia="Times New Roman" w:cs="Arial"/>
                <w:bCs/>
                <w:lang w:val="en-GB"/>
              </w:rPr>
            </w:pPr>
            <w:r>
              <w:rPr>
                <w:rFonts w:eastAsia="Times New Roman" w:cs="Arial"/>
                <w:bCs/>
                <w:lang w:val="en-GB"/>
              </w:rPr>
              <w:t>15</w:t>
            </w:r>
          </w:p>
        </w:tc>
        <w:tc>
          <w:tcPr>
            <w:tcW w:w="1338" w:type="dxa"/>
          </w:tcPr>
          <w:p w14:paraId="5AEC95E1" w14:textId="1647B9D3" w:rsidR="006F61B2" w:rsidRDefault="00380348" w:rsidP="004E26DC">
            <w:pPr>
              <w:rPr>
                <w:rFonts w:eastAsia="Times New Roman" w:cs="Arial"/>
                <w:bCs/>
                <w:lang w:val="en-GB"/>
              </w:rPr>
            </w:pPr>
            <w:r>
              <w:rPr>
                <w:rFonts w:eastAsia="Times New Roman" w:cs="Arial"/>
                <w:bCs/>
                <w:lang w:val="en-GB"/>
              </w:rPr>
              <w:t>IHUB</w:t>
            </w:r>
          </w:p>
        </w:tc>
        <w:tc>
          <w:tcPr>
            <w:tcW w:w="7291" w:type="dxa"/>
          </w:tcPr>
          <w:p w14:paraId="413EB3C7" w14:textId="58B0913F" w:rsidR="006F61B2" w:rsidRDefault="00380348" w:rsidP="004E26DC">
            <w:r>
              <w:t>Integration Hub</w:t>
            </w:r>
          </w:p>
        </w:tc>
      </w:tr>
      <w:tr w:rsidR="006F61B2" w:rsidRPr="00F8500D" w14:paraId="197B62AE" w14:textId="77777777" w:rsidTr="00FD4C2F">
        <w:trPr>
          <w:cnfStyle w:val="000000010000" w:firstRow="0" w:lastRow="0" w:firstColumn="0" w:lastColumn="0" w:oddVBand="0" w:evenVBand="0" w:oddHBand="0" w:evenHBand="1" w:firstRowFirstColumn="0" w:firstRowLastColumn="0" w:lastRowFirstColumn="0" w:lastRowLastColumn="0"/>
          <w:trHeight w:val="260"/>
        </w:trPr>
        <w:tc>
          <w:tcPr>
            <w:tcW w:w="456" w:type="dxa"/>
          </w:tcPr>
          <w:p w14:paraId="10B0FC29" w14:textId="08C0F435" w:rsidR="006F61B2" w:rsidRDefault="00380348" w:rsidP="004E26DC">
            <w:pPr>
              <w:rPr>
                <w:rFonts w:eastAsia="Times New Roman" w:cs="Arial"/>
                <w:bCs/>
                <w:lang w:val="en-GB"/>
              </w:rPr>
            </w:pPr>
            <w:r>
              <w:rPr>
                <w:rFonts w:eastAsia="Times New Roman" w:cs="Arial"/>
                <w:bCs/>
                <w:lang w:val="en-GB"/>
              </w:rPr>
              <w:t>16</w:t>
            </w:r>
          </w:p>
        </w:tc>
        <w:tc>
          <w:tcPr>
            <w:tcW w:w="1338" w:type="dxa"/>
          </w:tcPr>
          <w:p w14:paraId="70C66711" w14:textId="6D655251" w:rsidR="006F61B2" w:rsidRDefault="00380348" w:rsidP="004E26DC">
            <w:pPr>
              <w:rPr>
                <w:rFonts w:eastAsia="Times New Roman" w:cs="Arial"/>
                <w:bCs/>
                <w:lang w:val="en-GB"/>
              </w:rPr>
            </w:pPr>
            <w:r>
              <w:rPr>
                <w:rFonts w:eastAsia="Times New Roman" w:cs="Arial"/>
                <w:bCs/>
                <w:lang w:val="en-GB"/>
              </w:rPr>
              <w:t>REST</w:t>
            </w:r>
          </w:p>
        </w:tc>
        <w:tc>
          <w:tcPr>
            <w:tcW w:w="7291" w:type="dxa"/>
          </w:tcPr>
          <w:p w14:paraId="066CDD88" w14:textId="6C1A3F9B" w:rsidR="006F61B2" w:rsidRPr="00380348" w:rsidRDefault="00380348" w:rsidP="004E26DC">
            <w:pPr>
              <w:rPr>
                <w:rFonts w:eastAsia="Times New Roman"/>
              </w:rPr>
            </w:pPr>
            <w:r w:rsidRPr="00380348">
              <w:t>Representational State Transfer</w:t>
            </w:r>
          </w:p>
        </w:tc>
      </w:tr>
      <w:tr w:rsidR="00CC7B42" w:rsidRPr="00F8500D" w14:paraId="54F58929" w14:textId="77777777" w:rsidTr="00FD4C2F">
        <w:trPr>
          <w:cnfStyle w:val="000000100000" w:firstRow="0" w:lastRow="0" w:firstColumn="0" w:lastColumn="0" w:oddVBand="0" w:evenVBand="0" w:oddHBand="1" w:evenHBand="0" w:firstRowFirstColumn="0" w:firstRowLastColumn="0" w:lastRowFirstColumn="0" w:lastRowLastColumn="0"/>
          <w:trHeight w:val="260"/>
        </w:trPr>
        <w:tc>
          <w:tcPr>
            <w:tcW w:w="456" w:type="dxa"/>
          </w:tcPr>
          <w:p w14:paraId="5D44069E" w14:textId="6A9BC47B" w:rsidR="00CC7B42" w:rsidRDefault="00CC7B42" w:rsidP="004E26DC">
            <w:pPr>
              <w:rPr>
                <w:rFonts w:eastAsia="Times New Roman" w:cs="Arial"/>
                <w:bCs/>
                <w:lang w:val="en-GB"/>
              </w:rPr>
            </w:pPr>
            <w:r>
              <w:rPr>
                <w:rFonts w:eastAsia="Times New Roman" w:cs="Arial"/>
                <w:bCs/>
                <w:lang w:val="en-GB"/>
              </w:rPr>
              <w:t>17</w:t>
            </w:r>
          </w:p>
        </w:tc>
        <w:tc>
          <w:tcPr>
            <w:tcW w:w="1338" w:type="dxa"/>
          </w:tcPr>
          <w:p w14:paraId="15BEB7B7" w14:textId="74CD93AC" w:rsidR="00CC7B42" w:rsidRDefault="00CC7B42" w:rsidP="004E26DC">
            <w:pPr>
              <w:rPr>
                <w:rFonts w:eastAsia="Times New Roman" w:cs="Arial"/>
                <w:bCs/>
                <w:lang w:val="en-GB"/>
              </w:rPr>
            </w:pPr>
            <w:r>
              <w:rPr>
                <w:rFonts w:eastAsia="Times New Roman" w:cs="Arial"/>
                <w:bCs/>
                <w:lang w:val="en-GB"/>
              </w:rPr>
              <w:t>DW</w:t>
            </w:r>
          </w:p>
        </w:tc>
        <w:tc>
          <w:tcPr>
            <w:tcW w:w="7291" w:type="dxa"/>
          </w:tcPr>
          <w:p w14:paraId="509A9290" w14:textId="0DA72A65" w:rsidR="00CC7B42" w:rsidRPr="00380348" w:rsidRDefault="00CC7B42" w:rsidP="004E26DC">
            <w:r>
              <w:t>Demandware</w:t>
            </w:r>
          </w:p>
        </w:tc>
      </w:tr>
    </w:tbl>
    <w:p w14:paraId="0B5791A8" w14:textId="77777777" w:rsidR="00BC609C" w:rsidRDefault="00BC609C" w:rsidP="00BC609C">
      <w:pPr>
        <w:rPr>
          <w:rFonts w:ascii="Arial" w:hAnsi="Arial" w:cs="Arial"/>
        </w:rPr>
      </w:pPr>
    </w:p>
    <w:p w14:paraId="397BA20A" w14:textId="77777777" w:rsidR="00BC609C" w:rsidRPr="00404AC5" w:rsidRDefault="00BC609C" w:rsidP="00BC609C">
      <w:pPr>
        <w:rPr>
          <w:rFonts w:ascii="Arial" w:hAnsi="Arial" w:cs="Arial"/>
        </w:rPr>
      </w:pPr>
      <w:r w:rsidRPr="00404AC5">
        <w:rPr>
          <w:rFonts w:ascii="Arial" w:hAnsi="Arial" w:cs="Arial"/>
        </w:rPr>
        <w:br w:type="page"/>
      </w:r>
    </w:p>
    <w:sdt>
      <w:sdtPr>
        <w:rPr>
          <w:rFonts w:ascii="Verdana" w:eastAsiaTheme="minorEastAsia" w:hAnsi="Verdana" w:cstheme="minorBidi"/>
          <w:b w:val="0"/>
          <w:bCs w:val="0"/>
          <w:color w:val="auto"/>
          <w:sz w:val="20"/>
          <w:szCs w:val="22"/>
        </w:rPr>
        <w:id w:val="-1834595494"/>
        <w:docPartObj>
          <w:docPartGallery w:val="Table of Contents"/>
          <w:docPartUnique/>
        </w:docPartObj>
      </w:sdtPr>
      <w:sdtEndPr>
        <w:rPr>
          <w:rFonts w:ascii="Arial" w:hAnsi="Arial" w:cs="Arial"/>
          <w:noProof/>
          <w:sz w:val="24"/>
          <w:szCs w:val="24"/>
        </w:rPr>
      </w:sdtEndPr>
      <w:sdtContent>
        <w:p w14:paraId="57042276" w14:textId="77777777" w:rsidR="002326B3" w:rsidRPr="000462AE" w:rsidRDefault="002326B3" w:rsidP="002326B3">
          <w:pPr>
            <w:pStyle w:val="TableofContent"/>
          </w:pPr>
          <w:r w:rsidRPr="000462AE">
            <w:t>Table of Contents</w:t>
          </w:r>
        </w:p>
        <w:p w14:paraId="5A2A38BC" w14:textId="77777777" w:rsidR="00297F48" w:rsidRDefault="002326B3">
          <w:pPr>
            <w:pStyle w:val="TOC1"/>
            <w:tabs>
              <w:tab w:val="left" w:pos="720"/>
              <w:tab w:val="right" w:leader="hyphen" w:pos="9170"/>
            </w:tabs>
            <w:rPr>
              <w:rFonts w:asciiTheme="minorHAnsi" w:hAnsiTheme="minorHAnsi" w:cstheme="minorBidi"/>
              <w:noProof/>
              <w:color w:val="auto"/>
              <w:sz w:val="24"/>
              <w:szCs w:val="24"/>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488270102" w:history="1">
            <w:r w:rsidR="00297F48" w:rsidRPr="009D34E3">
              <w:rPr>
                <w:rStyle w:val="Hyperlink"/>
                <w:noProof/>
                <w14:scene3d>
                  <w14:camera w14:prst="orthographicFront"/>
                  <w14:lightRig w14:rig="threePt" w14:dir="t">
                    <w14:rot w14:lat="0" w14:lon="0" w14:rev="0"/>
                  </w14:lightRig>
                </w14:scene3d>
              </w:rPr>
              <w:t>1.</w:t>
            </w:r>
            <w:r w:rsidR="00297F48">
              <w:rPr>
                <w:rFonts w:asciiTheme="minorHAnsi" w:hAnsiTheme="minorHAnsi" w:cstheme="minorBidi"/>
                <w:noProof/>
                <w:color w:val="auto"/>
                <w:sz w:val="24"/>
                <w:szCs w:val="24"/>
              </w:rPr>
              <w:tab/>
            </w:r>
            <w:r w:rsidR="00297F48" w:rsidRPr="009D34E3">
              <w:rPr>
                <w:rStyle w:val="Hyperlink"/>
                <w:noProof/>
              </w:rPr>
              <w:t>Introduction</w:t>
            </w:r>
            <w:r w:rsidR="00297F48">
              <w:rPr>
                <w:noProof/>
                <w:webHidden/>
              </w:rPr>
              <w:tab/>
            </w:r>
            <w:r w:rsidR="00297F48">
              <w:rPr>
                <w:noProof/>
                <w:webHidden/>
              </w:rPr>
              <w:fldChar w:fldCharType="begin"/>
            </w:r>
            <w:r w:rsidR="00297F48">
              <w:rPr>
                <w:noProof/>
                <w:webHidden/>
              </w:rPr>
              <w:instrText xml:space="preserve"> PAGEREF _Toc488270102 \h </w:instrText>
            </w:r>
            <w:r w:rsidR="00297F48">
              <w:rPr>
                <w:noProof/>
                <w:webHidden/>
              </w:rPr>
            </w:r>
            <w:r w:rsidR="00297F48">
              <w:rPr>
                <w:noProof/>
                <w:webHidden/>
              </w:rPr>
              <w:fldChar w:fldCharType="separate"/>
            </w:r>
            <w:r w:rsidR="00297F48">
              <w:rPr>
                <w:noProof/>
                <w:webHidden/>
              </w:rPr>
              <w:t>8</w:t>
            </w:r>
            <w:r w:rsidR="00297F48">
              <w:rPr>
                <w:noProof/>
                <w:webHidden/>
              </w:rPr>
              <w:fldChar w:fldCharType="end"/>
            </w:r>
          </w:hyperlink>
        </w:p>
        <w:p w14:paraId="20CF5CA4"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03" w:history="1">
            <w:r w:rsidRPr="009D34E3">
              <w:rPr>
                <w:rStyle w:val="Hyperlink"/>
                <w:noProof/>
              </w:rPr>
              <w:t>1.1</w:t>
            </w:r>
            <w:r>
              <w:rPr>
                <w:rFonts w:asciiTheme="minorHAnsi" w:hAnsiTheme="minorHAnsi" w:cstheme="minorBidi"/>
                <w:noProof/>
                <w:color w:val="auto"/>
                <w:sz w:val="24"/>
                <w:szCs w:val="24"/>
              </w:rPr>
              <w:tab/>
            </w:r>
            <w:r w:rsidRPr="009D34E3">
              <w:rPr>
                <w:rStyle w:val="Hyperlink"/>
                <w:noProof/>
              </w:rPr>
              <w:t>Purpose</w:t>
            </w:r>
            <w:r>
              <w:rPr>
                <w:noProof/>
                <w:webHidden/>
              </w:rPr>
              <w:tab/>
            </w:r>
            <w:r>
              <w:rPr>
                <w:noProof/>
                <w:webHidden/>
              </w:rPr>
              <w:fldChar w:fldCharType="begin"/>
            </w:r>
            <w:r>
              <w:rPr>
                <w:noProof/>
                <w:webHidden/>
              </w:rPr>
              <w:instrText xml:space="preserve"> PAGEREF _Toc488270103 \h </w:instrText>
            </w:r>
            <w:r>
              <w:rPr>
                <w:noProof/>
                <w:webHidden/>
              </w:rPr>
            </w:r>
            <w:r>
              <w:rPr>
                <w:noProof/>
                <w:webHidden/>
              </w:rPr>
              <w:fldChar w:fldCharType="separate"/>
            </w:r>
            <w:r>
              <w:rPr>
                <w:noProof/>
                <w:webHidden/>
              </w:rPr>
              <w:t>8</w:t>
            </w:r>
            <w:r>
              <w:rPr>
                <w:noProof/>
                <w:webHidden/>
              </w:rPr>
              <w:fldChar w:fldCharType="end"/>
            </w:r>
          </w:hyperlink>
        </w:p>
        <w:p w14:paraId="4E21B8F9"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04" w:history="1">
            <w:r w:rsidRPr="009D34E3">
              <w:rPr>
                <w:rStyle w:val="Hyperlink"/>
                <w:noProof/>
              </w:rPr>
              <w:t>1.2</w:t>
            </w:r>
            <w:r>
              <w:rPr>
                <w:rFonts w:asciiTheme="minorHAnsi" w:hAnsiTheme="minorHAnsi" w:cstheme="minorBidi"/>
                <w:noProof/>
                <w:color w:val="auto"/>
                <w:sz w:val="24"/>
                <w:szCs w:val="24"/>
              </w:rPr>
              <w:tab/>
            </w:r>
            <w:r w:rsidRPr="009D34E3">
              <w:rPr>
                <w:rStyle w:val="Hyperlink"/>
                <w:noProof/>
              </w:rPr>
              <w:t>Scope</w:t>
            </w:r>
            <w:r>
              <w:rPr>
                <w:noProof/>
                <w:webHidden/>
              </w:rPr>
              <w:tab/>
            </w:r>
            <w:r>
              <w:rPr>
                <w:noProof/>
                <w:webHidden/>
              </w:rPr>
              <w:fldChar w:fldCharType="begin"/>
            </w:r>
            <w:r>
              <w:rPr>
                <w:noProof/>
                <w:webHidden/>
              </w:rPr>
              <w:instrText xml:space="preserve"> PAGEREF _Toc488270104 \h </w:instrText>
            </w:r>
            <w:r>
              <w:rPr>
                <w:noProof/>
                <w:webHidden/>
              </w:rPr>
            </w:r>
            <w:r>
              <w:rPr>
                <w:noProof/>
                <w:webHidden/>
              </w:rPr>
              <w:fldChar w:fldCharType="separate"/>
            </w:r>
            <w:r>
              <w:rPr>
                <w:noProof/>
                <w:webHidden/>
              </w:rPr>
              <w:t>8</w:t>
            </w:r>
            <w:r>
              <w:rPr>
                <w:noProof/>
                <w:webHidden/>
              </w:rPr>
              <w:fldChar w:fldCharType="end"/>
            </w:r>
          </w:hyperlink>
        </w:p>
        <w:p w14:paraId="7EC2078A"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05" w:history="1">
            <w:r w:rsidRPr="009D34E3">
              <w:rPr>
                <w:rStyle w:val="Hyperlink"/>
                <w:noProof/>
              </w:rPr>
              <w:t>1.3</w:t>
            </w:r>
            <w:r>
              <w:rPr>
                <w:rFonts w:asciiTheme="minorHAnsi" w:hAnsiTheme="minorHAnsi" w:cstheme="minorBidi"/>
                <w:noProof/>
                <w:color w:val="auto"/>
                <w:sz w:val="24"/>
                <w:szCs w:val="24"/>
              </w:rPr>
              <w:tab/>
            </w:r>
            <w:r w:rsidRPr="009D34E3">
              <w:rPr>
                <w:rStyle w:val="Hyperlink"/>
                <w:noProof/>
              </w:rPr>
              <w:t>Out of Scope</w:t>
            </w:r>
            <w:r>
              <w:rPr>
                <w:noProof/>
                <w:webHidden/>
              </w:rPr>
              <w:tab/>
            </w:r>
            <w:r>
              <w:rPr>
                <w:noProof/>
                <w:webHidden/>
              </w:rPr>
              <w:fldChar w:fldCharType="begin"/>
            </w:r>
            <w:r>
              <w:rPr>
                <w:noProof/>
                <w:webHidden/>
              </w:rPr>
              <w:instrText xml:space="preserve"> PAGEREF _Toc488270105 \h </w:instrText>
            </w:r>
            <w:r>
              <w:rPr>
                <w:noProof/>
                <w:webHidden/>
              </w:rPr>
            </w:r>
            <w:r>
              <w:rPr>
                <w:noProof/>
                <w:webHidden/>
              </w:rPr>
              <w:fldChar w:fldCharType="separate"/>
            </w:r>
            <w:r>
              <w:rPr>
                <w:noProof/>
                <w:webHidden/>
              </w:rPr>
              <w:t>8</w:t>
            </w:r>
            <w:r>
              <w:rPr>
                <w:noProof/>
                <w:webHidden/>
              </w:rPr>
              <w:fldChar w:fldCharType="end"/>
            </w:r>
          </w:hyperlink>
        </w:p>
        <w:p w14:paraId="74A8263A"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06" w:history="1">
            <w:r w:rsidRPr="009D34E3">
              <w:rPr>
                <w:rStyle w:val="Hyperlink"/>
                <w:noProof/>
              </w:rPr>
              <w:t>1.4</w:t>
            </w:r>
            <w:r>
              <w:rPr>
                <w:rFonts w:asciiTheme="minorHAnsi" w:hAnsiTheme="minorHAnsi" w:cstheme="minorBidi"/>
                <w:noProof/>
                <w:color w:val="auto"/>
                <w:sz w:val="24"/>
                <w:szCs w:val="24"/>
              </w:rPr>
              <w:tab/>
            </w:r>
            <w:r w:rsidRPr="009D34E3">
              <w:rPr>
                <w:rStyle w:val="Hyperlink"/>
                <w:noProof/>
              </w:rPr>
              <w:t>Document Ownership</w:t>
            </w:r>
            <w:r>
              <w:rPr>
                <w:noProof/>
                <w:webHidden/>
              </w:rPr>
              <w:tab/>
            </w:r>
            <w:r>
              <w:rPr>
                <w:noProof/>
                <w:webHidden/>
              </w:rPr>
              <w:fldChar w:fldCharType="begin"/>
            </w:r>
            <w:r>
              <w:rPr>
                <w:noProof/>
                <w:webHidden/>
              </w:rPr>
              <w:instrText xml:space="preserve"> PAGEREF _Toc488270106 \h </w:instrText>
            </w:r>
            <w:r>
              <w:rPr>
                <w:noProof/>
                <w:webHidden/>
              </w:rPr>
            </w:r>
            <w:r>
              <w:rPr>
                <w:noProof/>
                <w:webHidden/>
              </w:rPr>
              <w:fldChar w:fldCharType="separate"/>
            </w:r>
            <w:r>
              <w:rPr>
                <w:noProof/>
                <w:webHidden/>
              </w:rPr>
              <w:t>8</w:t>
            </w:r>
            <w:r>
              <w:rPr>
                <w:noProof/>
                <w:webHidden/>
              </w:rPr>
              <w:fldChar w:fldCharType="end"/>
            </w:r>
          </w:hyperlink>
        </w:p>
        <w:p w14:paraId="71CF6AE4" w14:textId="77777777" w:rsidR="00297F48" w:rsidRDefault="00297F48">
          <w:pPr>
            <w:pStyle w:val="TOC1"/>
            <w:tabs>
              <w:tab w:val="left" w:pos="400"/>
              <w:tab w:val="right" w:leader="hyphen" w:pos="9170"/>
            </w:tabs>
            <w:rPr>
              <w:rFonts w:asciiTheme="minorHAnsi" w:hAnsiTheme="minorHAnsi" w:cstheme="minorBidi"/>
              <w:noProof/>
              <w:color w:val="auto"/>
              <w:sz w:val="24"/>
              <w:szCs w:val="24"/>
            </w:rPr>
          </w:pPr>
          <w:hyperlink w:anchor="_Toc488270107" w:history="1">
            <w:r w:rsidRPr="009D34E3">
              <w:rPr>
                <w:rStyle w:val="Hyperlink"/>
                <w:noProof/>
              </w:rPr>
              <w:t>2</w:t>
            </w:r>
            <w:r>
              <w:rPr>
                <w:rFonts w:asciiTheme="minorHAnsi" w:hAnsiTheme="minorHAnsi" w:cstheme="minorBidi"/>
                <w:noProof/>
                <w:color w:val="auto"/>
                <w:sz w:val="24"/>
                <w:szCs w:val="24"/>
              </w:rPr>
              <w:tab/>
            </w:r>
            <w:r w:rsidRPr="009D34E3">
              <w:rPr>
                <w:rStyle w:val="Hyperlink"/>
                <w:noProof/>
              </w:rPr>
              <w:t>API/Service Definition</w:t>
            </w:r>
            <w:r>
              <w:rPr>
                <w:noProof/>
                <w:webHidden/>
              </w:rPr>
              <w:tab/>
            </w:r>
            <w:r>
              <w:rPr>
                <w:noProof/>
                <w:webHidden/>
              </w:rPr>
              <w:fldChar w:fldCharType="begin"/>
            </w:r>
            <w:r>
              <w:rPr>
                <w:noProof/>
                <w:webHidden/>
              </w:rPr>
              <w:instrText xml:space="preserve"> PAGEREF _Toc488270107 \h </w:instrText>
            </w:r>
            <w:r>
              <w:rPr>
                <w:noProof/>
                <w:webHidden/>
              </w:rPr>
            </w:r>
            <w:r>
              <w:rPr>
                <w:noProof/>
                <w:webHidden/>
              </w:rPr>
              <w:fldChar w:fldCharType="separate"/>
            </w:r>
            <w:r>
              <w:rPr>
                <w:noProof/>
                <w:webHidden/>
              </w:rPr>
              <w:t>9</w:t>
            </w:r>
            <w:r>
              <w:rPr>
                <w:noProof/>
                <w:webHidden/>
              </w:rPr>
              <w:fldChar w:fldCharType="end"/>
            </w:r>
          </w:hyperlink>
        </w:p>
        <w:p w14:paraId="3D44955B"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0" w:history="1">
            <w:r w:rsidRPr="009D34E3">
              <w:rPr>
                <w:rStyle w:val="Hyperlink"/>
                <w:noProof/>
              </w:rPr>
              <w:t>2.1</w:t>
            </w:r>
            <w:r>
              <w:rPr>
                <w:rFonts w:asciiTheme="minorHAnsi" w:hAnsiTheme="minorHAnsi" w:cstheme="minorBidi"/>
                <w:noProof/>
                <w:color w:val="auto"/>
                <w:sz w:val="24"/>
                <w:szCs w:val="24"/>
              </w:rPr>
              <w:tab/>
            </w:r>
            <w:r w:rsidRPr="009D34E3">
              <w:rPr>
                <w:rStyle w:val="Hyperlink"/>
                <w:noProof/>
              </w:rPr>
              <w:t>Risks</w:t>
            </w:r>
            <w:r>
              <w:rPr>
                <w:noProof/>
                <w:webHidden/>
              </w:rPr>
              <w:tab/>
            </w:r>
            <w:r>
              <w:rPr>
                <w:noProof/>
                <w:webHidden/>
              </w:rPr>
              <w:fldChar w:fldCharType="begin"/>
            </w:r>
            <w:r>
              <w:rPr>
                <w:noProof/>
                <w:webHidden/>
              </w:rPr>
              <w:instrText xml:space="preserve"> PAGEREF _Toc488270110 \h </w:instrText>
            </w:r>
            <w:r>
              <w:rPr>
                <w:noProof/>
                <w:webHidden/>
              </w:rPr>
            </w:r>
            <w:r>
              <w:rPr>
                <w:noProof/>
                <w:webHidden/>
              </w:rPr>
              <w:fldChar w:fldCharType="separate"/>
            </w:r>
            <w:r>
              <w:rPr>
                <w:noProof/>
                <w:webHidden/>
              </w:rPr>
              <w:t>9</w:t>
            </w:r>
            <w:r>
              <w:rPr>
                <w:noProof/>
                <w:webHidden/>
              </w:rPr>
              <w:fldChar w:fldCharType="end"/>
            </w:r>
          </w:hyperlink>
        </w:p>
        <w:p w14:paraId="0B228686"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1" w:history="1">
            <w:r w:rsidRPr="009D34E3">
              <w:rPr>
                <w:rStyle w:val="Hyperlink"/>
                <w:noProof/>
              </w:rPr>
              <w:t>2.2</w:t>
            </w:r>
            <w:r>
              <w:rPr>
                <w:rFonts w:asciiTheme="minorHAnsi" w:hAnsiTheme="minorHAnsi" w:cstheme="minorBidi"/>
                <w:noProof/>
                <w:color w:val="auto"/>
                <w:sz w:val="24"/>
                <w:szCs w:val="24"/>
              </w:rPr>
              <w:tab/>
            </w:r>
            <w:r w:rsidRPr="009D34E3">
              <w:rPr>
                <w:rStyle w:val="Hyperlink"/>
                <w:noProof/>
              </w:rPr>
              <w:t>Assumptions</w:t>
            </w:r>
            <w:r>
              <w:rPr>
                <w:noProof/>
                <w:webHidden/>
              </w:rPr>
              <w:tab/>
            </w:r>
            <w:r>
              <w:rPr>
                <w:noProof/>
                <w:webHidden/>
              </w:rPr>
              <w:fldChar w:fldCharType="begin"/>
            </w:r>
            <w:r>
              <w:rPr>
                <w:noProof/>
                <w:webHidden/>
              </w:rPr>
              <w:instrText xml:space="preserve"> PAGEREF _Toc488270111 \h </w:instrText>
            </w:r>
            <w:r>
              <w:rPr>
                <w:noProof/>
                <w:webHidden/>
              </w:rPr>
            </w:r>
            <w:r>
              <w:rPr>
                <w:noProof/>
                <w:webHidden/>
              </w:rPr>
              <w:fldChar w:fldCharType="separate"/>
            </w:r>
            <w:r>
              <w:rPr>
                <w:noProof/>
                <w:webHidden/>
              </w:rPr>
              <w:t>9</w:t>
            </w:r>
            <w:r>
              <w:rPr>
                <w:noProof/>
                <w:webHidden/>
              </w:rPr>
              <w:fldChar w:fldCharType="end"/>
            </w:r>
          </w:hyperlink>
        </w:p>
        <w:p w14:paraId="468F7A93"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2" w:history="1">
            <w:r w:rsidRPr="009D34E3">
              <w:rPr>
                <w:rStyle w:val="Hyperlink"/>
                <w:noProof/>
              </w:rPr>
              <w:t>2.3</w:t>
            </w:r>
            <w:r>
              <w:rPr>
                <w:rFonts w:asciiTheme="minorHAnsi" w:hAnsiTheme="minorHAnsi" w:cstheme="minorBidi"/>
                <w:noProof/>
                <w:color w:val="auto"/>
                <w:sz w:val="24"/>
                <w:szCs w:val="24"/>
              </w:rPr>
              <w:tab/>
            </w:r>
            <w:r w:rsidRPr="009D34E3">
              <w:rPr>
                <w:rStyle w:val="Hyperlink"/>
                <w:noProof/>
              </w:rPr>
              <w:t>Issues</w:t>
            </w:r>
            <w:r>
              <w:rPr>
                <w:noProof/>
                <w:webHidden/>
              </w:rPr>
              <w:tab/>
            </w:r>
            <w:r>
              <w:rPr>
                <w:noProof/>
                <w:webHidden/>
              </w:rPr>
              <w:fldChar w:fldCharType="begin"/>
            </w:r>
            <w:r>
              <w:rPr>
                <w:noProof/>
                <w:webHidden/>
              </w:rPr>
              <w:instrText xml:space="preserve"> PAGEREF _Toc488270112 \h </w:instrText>
            </w:r>
            <w:r>
              <w:rPr>
                <w:noProof/>
                <w:webHidden/>
              </w:rPr>
            </w:r>
            <w:r>
              <w:rPr>
                <w:noProof/>
                <w:webHidden/>
              </w:rPr>
              <w:fldChar w:fldCharType="separate"/>
            </w:r>
            <w:r>
              <w:rPr>
                <w:noProof/>
                <w:webHidden/>
              </w:rPr>
              <w:t>10</w:t>
            </w:r>
            <w:r>
              <w:rPr>
                <w:noProof/>
                <w:webHidden/>
              </w:rPr>
              <w:fldChar w:fldCharType="end"/>
            </w:r>
          </w:hyperlink>
        </w:p>
        <w:p w14:paraId="095E4694"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3" w:history="1">
            <w:r w:rsidRPr="009D34E3">
              <w:rPr>
                <w:rStyle w:val="Hyperlink"/>
                <w:noProof/>
              </w:rPr>
              <w:t>2.4</w:t>
            </w:r>
            <w:r>
              <w:rPr>
                <w:rFonts w:asciiTheme="minorHAnsi" w:hAnsiTheme="minorHAnsi" w:cstheme="minorBidi"/>
                <w:noProof/>
                <w:color w:val="auto"/>
                <w:sz w:val="24"/>
                <w:szCs w:val="24"/>
              </w:rPr>
              <w:tab/>
            </w:r>
            <w:r w:rsidRPr="009D34E3">
              <w:rPr>
                <w:rStyle w:val="Hyperlink"/>
                <w:noProof/>
              </w:rPr>
              <w:t>Dependencies</w:t>
            </w:r>
            <w:r>
              <w:rPr>
                <w:noProof/>
                <w:webHidden/>
              </w:rPr>
              <w:tab/>
            </w:r>
            <w:r>
              <w:rPr>
                <w:noProof/>
                <w:webHidden/>
              </w:rPr>
              <w:fldChar w:fldCharType="begin"/>
            </w:r>
            <w:r>
              <w:rPr>
                <w:noProof/>
                <w:webHidden/>
              </w:rPr>
              <w:instrText xml:space="preserve"> PAGEREF _Toc488270113 \h </w:instrText>
            </w:r>
            <w:r>
              <w:rPr>
                <w:noProof/>
                <w:webHidden/>
              </w:rPr>
            </w:r>
            <w:r>
              <w:rPr>
                <w:noProof/>
                <w:webHidden/>
              </w:rPr>
              <w:fldChar w:fldCharType="separate"/>
            </w:r>
            <w:r>
              <w:rPr>
                <w:noProof/>
                <w:webHidden/>
              </w:rPr>
              <w:t>10</w:t>
            </w:r>
            <w:r>
              <w:rPr>
                <w:noProof/>
                <w:webHidden/>
              </w:rPr>
              <w:fldChar w:fldCharType="end"/>
            </w:r>
          </w:hyperlink>
        </w:p>
        <w:p w14:paraId="00C641D5"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4" w:history="1">
            <w:r w:rsidRPr="009D34E3">
              <w:rPr>
                <w:rStyle w:val="Hyperlink"/>
                <w:noProof/>
              </w:rPr>
              <w:t>2.5</w:t>
            </w:r>
            <w:r>
              <w:rPr>
                <w:rFonts w:asciiTheme="minorHAnsi" w:hAnsiTheme="minorHAnsi" w:cstheme="minorBidi"/>
                <w:noProof/>
                <w:color w:val="auto"/>
                <w:sz w:val="24"/>
                <w:szCs w:val="24"/>
              </w:rPr>
              <w:tab/>
            </w:r>
            <w:r w:rsidRPr="009D34E3">
              <w:rPr>
                <w:rStyle w:val="Hyperlink"/>
                <w:noProof/>
              </w:rPr>
              <w:t>Constraints</w:t>
            </w:r>
            <w:r>
              <w:rPr>
                <w:noProof/>
                <w:webHidden/>
              </w:rPr>
              <w:tab/>
            </w:r>
            <w:r>
              <w:rPr>
                <w:noProof/>
                <w:webHidden/>
              </w:rPr>
              <w:fldChar w:fldCharType="begin"/>
            </w:r>
            <w:r>
              <w:rPr>
                <w:noProof/>
                <w:webHidden/>
              </w:rPr>
              <w:instrText xml:space="preserve"> PAGEREF _Toc488270114 \h </w:instrText>
            </w:r>
            <w:r>
              <w:rPr>
                <w:noProof/>
                <w:webHidden/>
              </w:rPr>
            </w:r>
            <w:r>
              <w:rPr>
                <w:noProof/>
                <w:webHidden/>
              </w:rPr>
              <w:fldChar w:fldCharType="separate"/>
            </w:r>
            <w:r>
              <w:rPr>
                <w:noProof/>
                <w:webHidden/>
              </w:rPr>
              <w:t>10</w:t>
            </w:r>
            <w:r>
              <w:rPr>
                <w:noProof/>
                <w:webHidden/>
              </w:rPr>
              <w:fldChar w:fldCharType="end"/>
            </w:r>
          </w:hyperlink>
        </w:p>
        <w:p w14:paraId="50D84658"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5" w:history="1">
            <w:r w:rsidRPr="009D34E3">
              <w:rPr>
                <w:rStyle w:val="Hyperlink"/>
                <w:noProof/>
              </w:rPr>
              <w:t>2.6</w:t>
            </w:r>
            <w:r>
              <w:rPr>
                <w:rFonts w:asciiTheme="minorHAnsi" w:hAnsiTheme="minorHAnsi" w:cstheme="minorBidi"/>
                <w:noProof/>
                <w:color w:val="auto"/>
                <w:sz w:val="24"/>
                <w:szCs w:val="24"/>
              </w:rPr>
              <w:tab/>
            </w:r>
            <w:r w:rsidRPr="009D34E3">
              <w:rPr>
                <w:rStyle w:val="Hyperlink"/>
                <w:noProof/>
              </w:rPr>
              <w:t>API/Service Design</w:t>
            </w:r>
            <w:r>
              <w:rPr>
                <w:noProof/>
                <w:webHidden/>
              </w:rPr>
              <w:tab/>
            </w:r>
            <w:r>
              <w:rPr>
                <w:noProof/>
                <w:webHidden/>
              </w:rPr>
              <w:fldChar w:fldCharType="begin"/>
            </w:r>
            <w:r>
              <w:rPr>
                <w:noProof/>
                <w:webHidden/>
              </w:rPr>
              <w:instrText xml:space="preserve"> PAGEREF _Toc488270115 \h </w:instrText>
            </w:r>
            <w:r>
              <w:rPr>
                <w:noProof/>
                <w:webHidden/>
              </w:rPr>
            </w:r>
            <w:r>
              <w:rPr>
                <w:noProof/>
                <w:webHidden/>
              </w:rPr>
              <w:fldChar w:fldCharType="separate"/>
            </w:r>
            <w:r>
              <w:rPr>
                <w:noProof/>
                <w:webHidden/>
              </w:rPr>
              <w:t>10</w:t>
            </w:r>
            <w:r>
              <w:rPr>
                <w:noProof/>
                <w:webHidden/>
              </w:rPr>
              <w:fldChar w:fldCharType="end"/>
            </w:r>
          </w:hyperlink>
        </w:p>
        <w:p w14:paraId="140F8021" w14:textId="77777777" w:rsidR="00297F48" w:rsidRDefault="00297F48">
          <w:pPr>
            <w:pStyle w:val="TOC1"/>
            <w:tabs>
              <w:tab w:val="left" w:pos="400"/>
              <w:tab w:val="right" w:leader="hyphen" w:pos="9170"/>
            </w:tabs>
            <w:rPr>
              <w:rFonts w:asciiTheme="minorHAnsi" w:hAnsiTheme="minorHAnsi" w:cstheme="minorBidi"/>
              <w:noProof/>
              <w:color w:val="auto"/>
              <w:sz w:val="24"/>
              <w:szCs w:val="24"/>
            </w:rPr>
          </w:pPr>
          <w:hyperlink w:anchor="_Toc488270116" w:history="1">
            <w:r w:rsidRPr="009D34E3">
              <w:rPr>
                <w:rStyle w:val="Hyperlink"/>
                <w:noProof/>
              </w:rPr>
              <w:t>3</w:t>
            </w:r>
            <w:r>
              <w:rPr>
                <w:rFonts w:asciiTheme="minorHAnsi" w:hAnsiTheme="minorHAnsi" w:cstheme="minorBidi"/>
                <w:noProof/>
                <w:color w:val="auto"/>
                <w:sz w:val="24"/>
                <w:szCs w:val="24"/>
              </w:rPr>
              <w:tab/>
            </w:r>
            <w:r w:rsidRPr="009D34E3">
              <w:rPr>
                <w:rStyle w:val="Hyperlink"/>
                <w:noProof/>
              </w:rPr>
              <w:t>API/Service Method Definition</w:t>
            </w:r>
            <w:r>
              <w:rPr>
                <w:noProof/>
                <w:webHidden/>
              </w:rPr>
              <w:tab/>
            </w:r>
            <w:r>
              <w:rPr>
                <w:noProof/>
                <w:webHidden/>
              </w:rPr>
              <w:fldChar w:fldCharType="begin"/>
            </w:r>
            <w:r>
              <w:rPr>
                <w:noProof/>
                <w:webHidden/>
              </w:rPr>
              <w:instrText xml:space="preserve"> PAGEREF _Toc488270116 \h </w:instrText>
            </w:r>
            <w:r>
              <w:rPr>
                <w:noProof/>
                <w:webHidden/>
              </w:rPr>
            </w:r>
            <w:r>
              <w:rPr>
                <w:noProof/>
                <w:webHidden/>
              </w:rPr>
              <w:fldChar w:fldCharType="separate"/>
            </w:r>
            <w:r>
              <w:rPr>
                <w:noProof/>
                <w:webHidden/>
              </w:rPr>
              <w:t>11</w:t>
            </w:r>
            <w:r>
              <w:rPr>
                <w:noProof/>
                <w:webHidden/>
              </w:rPr>
              <w:fldChar w:fldCharType="end"/>
            </w:r>
          </w:hyperlink>
        </w:p>
        <w:p w14:paraId="31B32EFB"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19" w:history="1">
            <w:r w:rsidRPr="009D34E3">
              <w:rPr>
                <w:rStyle w:val="Hyperlink"/>
                <w:noProof/>
              </w:rPr>
              <w:t>3.1</w:t>
            </w:r>
            <w:r>
              <w:rPr>
                <w:rFonts w:asciiTheme="minorHAnsi" w:hAnsiTheme="minorHAnsi" w:cstheme="minorBidi"/>
                <w:noProof/>
                <w:color w:val="auto"/>
                <w:sz w:val="24"/>
                <w:szCs w:val="24"/>
              </w:rPr>
              <w:tab/>
            </w:r>
            <w:r w:rsidRPr="009D34E3">
              <w:rPr>
                <w:rStyle w:val="Hyperlink"/>
                <w:noProof/>
              </w:rPr>
              <w:t>PUT/PRICEBOOK</w:t>
            </w:r>
            <w:r>
              <w:rPr>
                <w:noProof/>
                <w:webHidden/>
              </w:rPr>
              <w:tab/>
            </w:r>
            <w:r>
              <w:rPr>
                <w:noProof/>
                <w:webHidden/>
              </w:rPr>
              <w:fldChar w:fldCharType="begin"/>
            </w:r>
            <w:r>
              <w:rPr>
                <w:noProof/>
                <w:webHidden/>
              </w:rPr>
              <w:instrText xml:space="preserve"> PAGEREF _Toc488270119 \h </w:instrText>
            </w:r>
            <w:r>
              <w:rPr>
                <w:noProof/>
                <w:webHidden/>
              </w:rPr>
            </w:r>
            <w:r>
              <w:rPr>
                <w:noProof/>
                <w:webHidden/>
              </w:rPr>
              <w:fldChar w:fldCharType="separate"/>
            </w:r>
            <w:r>
              <w:rPr>
                <w:noProof/>
                <w:webHidden/>
              </w:rPr>
              <w:t>11</w:t>
            </w:r>
            <w:r>
              <w:rPr>
                <w:noProof/>
                <w:webHidden/>
              </w:rPr>
              <w:fldChar w:fldCharType="end"/>
            </w:r>
          </w:hyperlink>
        </w:p>
        <w:p w14:paraId="421E277A"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0" w:history="1">
            <w:r w:rsidRPr="009D34E3">
              <w:rPr>
                <w:rStyle w:val="Hyperlink"/>
                <w:noProof/>
              </w:rPr>
              <w:t>3.1.1</w:t>
            </w:r>
            <w:r>
              <w:rPr>
                <w:rFonts w:asciiTheme="minorHAnsi" w:hAnsiTheme="minorHAnsi" w:cstheme="minorBidi"/>
                <w:noProof/>
                <w:color w:val="auto"/>
                <w:sz w:val="24"/>
                <w:szCs w:val="24"/>
              </w:rPr>
              <w:tab/>
            </w:r>
            <w:r w:rsidRPr="009D34E3">
              <w:rPr>
                <w:rStyle w:val="Hyperlink"/>
                <w:noProof/>
              </w:rPr>
              <w:t>Implementation</w:t>
            </w:r>
            <w:r>
              <w:rPr>
                <w:noProof/>
                <w:webHidden/>
              </w:rPr>
              <w:tab/>
            </w:r>
            <w:r>
              <w:rPr>
                <w:noProof/>
                <w:webHidden/>
              </w:rPr>
              <w:fldChar w:fldCharType="begin"/>
            </w:r>
            <w:r>
              <w:rPr>
                <w:noProof/>
                <w:webHidden/>
              </w:rPr>
              <w:instrText xml:space="preserve"> PAGEREF _Toc488270120 \h </w:instrText>
            </w:r>
            <w:r>
              <w:rPr>
                <w:noProof/>
                <w:webHidden/>
              </w:rPr>
            </w:r>
            <w:r>
              <w:rPr>
                <w:noProof/>
                <w:webHidden/>
              </w:rPr>
              <w:fldChar w:fldCharType="separate"/>
            </w:r>
            <w:r>
              <w:rPr>
                <w:noProof/>
                <w:webHidden/>
              </w:rPr>
              <w:t>11</w:t>
            </w:r>
            <w:r>
              <w:rPr>
                <w:noProof/>
                <w:webHidden/>
              </w:rPr>
              <w:fldChar w:fldCharType="end"/>
            </w:r>
          </w:hyperlink>
        </w:p>
        <w:p w14:paraId="19DD5A6D"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5" w:history="1">
            <w:r w:rsidRPr="009D34E3">
              <w:rPr>
                <w:rStyle w:val="Hyperlink"/>
                <w:noProof/>
              </w:rPr>
              <w:t>3.1.2</w:t>
            </w:r>
            <w:r>
              <w:rPr>
                <w:rFonts w:asciiTheme="minorHAnsi" w:hAnsiTheme="minorHAnsi" w:cstheme="minorBidi"/>
                <w:noProof/>
                <w:color w:val="auto"/>
                <w:sz w:val="24"/>
                <w:szCs w:val="24"/>
              </w:rPr>
              <w:tab/>
            </w:r>
            <w:r w:rsidRPr="009D34E3">
              <w:rPr>
                <w:rStyle w:val="Hyperlink"/>
                <w:noProof/>
              </w:rPr>
              <w:t>Method Design</w:t>
            </w:r>
            <w:r>
              <w:rPr>
                <w:noProof/>
                <w:webHidden/>
              </w:rPr>
              <w:tab/>
            </w:r>
            <w:r>
              <w:rPr>
                <w:noProof/>
                <w:webHidden/>
              </w:rPr>
              <w:fldChar w:fldCharType="begin"/>
            </w:r>
            <w:r>
              <w:rPr>
                <w:noProof/>
                <w:webHidden/>
              </w:rPr>
              <w:instrText xml:space="preserve"> PAGEREF _Toc488270125 \h </w:instrText>
            </w:r>
            <w:r>
              <w:rPr>
                <w:noProof/>
                <w:webHidden/>
              </w:rPr>
            </w:r>
            <w:r>
              <w:rPr>
                <w:noProof/>
                <w:webHidden/>
              </w:rPr>
              <w:fldChar w:fldCharType="separate"/>
            </w:r>
            <w:r>
              <w:rPr>
                <w:noProof/>
                <w:webHidden/>
              </w:rPr>
              <w:t>11</w:t>
            </w:r>
            <w:r>
              <w:rPr>
                <w:noProof/>
                <w:webHidden/>
              </w:rPr>
              <w:fldChar w:fldCharType="end"/>
            </w:r>
          </w:hyperlink>
        </w:p>
        <w:p w14:paraId="5BE2B8AD"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6" w:history="1">
            <w:r w:rsidRPr="009D34E3">
              <w:rPr>
                <w:rStyle w:val="Hyperlink"/>
                <w:noProof/>
              </w:rPr>
              <w:t>3.1.3</w:t>
            </w:r>
            <w:r>
              <w:rPr>
                <w:rFonts w:asciiTheme="minorHAnsi" w:hAnsiTheme="minorHAnsi" w:cstheme="minorBidi"/>
                <w:noProof/>
                <w:color w:val="auto"/>
                <w:sz w:val="24"/>
                <w:szCs w:val="24"/>
              </w:rPr>
              <w:tab/>
            </w:r>
            <w:r w:rsidRPr="009D34E3">
              <w:rPr>
                <w:rStyle w:val="Hyperlink"/>
                <w:noProof/>
              </w:rPr>
              <w:t>Summary</w:t>
            </w:r>
            <w:r>
              <w:rPr>
                <w:noProof/>
                <w:webHidden/>
              </w:rPr>
              <w:tab/>
            </w:r>
            <w:r>
              <w:rPr>
                <w:noProof/>
                <w:webHidden/>
              </w:rPr>
              <w:fldChar w:fldCharType="begin"/>
            </w:r>
            <w:r>
              <w:rPr>
                <w:noProof/>
                <w:webHidden/>
              </w:rPr>
              <w:instrText xml:space="preserve"> PAGEREF _Toc488270126 \h </w:instrText>
            </w:r>
            <w:r>
              <w:rPr>
                <w:noProof/>
                <w:webHidden/>
              </w:rPr>
            </w:r>
            <w:r>
              <w:rPr>
                <w:noProof/>
                <w:webHidden/>
              </w:rPr>
              <w:fldChar w:fldCharType="separate"/>
            </w:r>
            <w:r>
              <w:rPr>
                <w:noProof/>
                <w:webHidden/>
              </w:rPr>
              <w:t>12</w:t>
            </w:r>
            <w:r>
              <w:rPr>
                <w:noProof/>
                <w:webHidden/>
              </w:rPr>
              <w:fldChar w:fldCharType="end"/>
            </w:r>
          </w:hyperlink>
        </w:p>
        <w:p w14:paraId="23D39DB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7" w:history="1">
            <w:r w:rsidRPr="009D34E3">
              <w:rPr>
                <w:rStyle w:val="Hyperlink"/>
                <w:noProof/>
              </w:rPr>
              <w:t>3.1.4</w:t>
            </w:r>
            <w:r>
              <w:rPr>
                <w:rFonts w:asciiTheme="minorHAnsi" w:hAnsiTheme="minorHAnsi" w:cstheme="minorBidi"/>
                <w:noProof/>
                <w:color w:val="auto"/>
                <w:sz w:val="24"/>
                <w:szCs w:val="24"/>
              </w:rPr>
              <w:tab/>
            </w:r>
            <w:r w:rsidRPr="009D34E3">
              <w:rPr>
                <w:rStyle w:val="Hyperlink"/>
                <w:noProof/>
              </w:rPr>
              <w:t>Request Schema</w:t>
            </w:r>
            <w:r>
              <w:rPr>
                <w:noProof/>
                <w:webHidden/>
              </w:rPr>
              <w:tab/>
            </w:r>
            <w:r>
              <w:rPr>
                <w:noProof/>
                <w:webHidden/>
              </w:rPr>
              <w:fldChar w:fldCharType="begin"/>
            </w:r>
            <w:r>
              <w:rPr>
                <w:noProof/>
                <w:webHidden/>
              </w:rPr>
              <w:instrText xml:space="preserve"> PAGEREF _Toc488270127 \h </w:instrText>
            </w:r>
            <w:r>
              <w:rPr>
                <w:noProof/>
                <w:webHidden/>
              </w:rPr>
            </w:r>
            <w:r>
              <w:rPr>
                <w:noProof/>
                <w:webHidden/>
              </w:rPr>
              <w:fldChar w:fldCharType="separate"/>
            </w:r>
            <w:r>
              <w:rPr>
                <w:noProof/>
                <w:webHidden/>
              </w:rPr>
              <w:t>12</w:t>
            </w:r>
            <w:r>
              <w:rPr>
                <w:noProof/>
                <w:webHidden/>
              </w:rPr>
              <w:fldChar w:fldCharType="end"/>
            </w:r>
          </w:hyperlink>
        </w:p>
        <w:p w14:paraId="0856394B"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8" w:history="1">
            <w:r w:rsidRPr="009D34E3">
              <w:rPr>
                <w:rStyle w:val="Hyperlink"/>
                <w:noProof/>
              </w:rPr>
              <w:t>3.1.5</w:t>
            </w:r>
            <w:r>
              <w:rPr>
                <w:rFonts w:asciiTheme="minorHAnsi" w:hAnsiTheme="minorHAnsi" w:cstheme="minorBidi"/>
                <w:noProof/>
                <w:color w:val="auto"/>
                <w:sz w:val="24"/>
                <w:szCs w:val="24"/>
              </w:rPr>
              <w:tab/>
            </w:r>
            <w:r w:rsidRPr="009D34E3">
              <w:rPr>
                <w:rStyle w:val="Hyperlink"/>
                <w:noProof/>
              </w:rPr>
              <w:t>Request Mapping</w:t>
            </w:r>
            <w:r>
              <w:rPr>
                <w:noProof/>
                <w:webHidden/>
              </w:rPr>
              <w:tab/>
            </w:r>
            <w:r>
              <w:rPr>
                <w:noProof/>
                <w:webHidden/>
              </w:rPr>
              <w:fldChar w:fldCharType="begin"/>
            </w:r>
            <w:r>
              <w:rPr>
                <w:noProof/>
                <w:webHidden/>
              </w:rPr>
              <w:instrText xml:space="preserve"> PAGEREF _Toc488270128 \h </w:instrText>
            </w:r>
            <w:r>
              <w:rPr>
                <w:noProof/>
                <w:webHidden/>
              </w:rPr>
            </w:r>
            <w:r>
              <w:rPr>
                <w:noProof/>
                <w:webHidden/>
              </w:rPr>
              <w:fldChar w:fldCharType="separate"/>
            </w:r>
            <w:r>
              <w:rPr>
                <w:noProof/>
                <w:webHidden/>
              </w:rPr>
              <w:t>12</w:t>
            </w:r>
            <w:r>
              <w:rPr>
                <w:noProof/>
                <w:webHidden/>
              </w:rPr>
              <w:fldChar w:fldCharType="end"/>
            </w:r>
          </w:hyperlink>
        </w:p>
        <w:p w14:paraId="6EE0B47B"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29" w:history="1">
            <w:r w:rsidRPr="009D34E3">
              <w:rPr>
                <w:rStyle w:val="Hyperlink"/>
                <w:noProof/>
              </w:rPr>
              <w:t>3.1.6</w:t>
            </w:r>
            <w:r>
              <w:rPr>
                <w:rFonts w:asciiTheme="minorHAnsi" w:hAnsiTheme="minorHAnsi" w:cstheme="minorBidi"/>
                <w:noProof/>
                <w:color w:val="auto"/>
                <w:sz w:val="24"/>
                <w:szCs w:val="24"/>
              </w:rPr>
              <w:tab/>
            </w:r>
            <w:r w:rsidRPr="009D34E3">
              <w:rPr>
                <w:rStyle w:val="Hyperlink"/>
                <w:noProof/>
              </w:rPr>
              <w:t>Response Schema</w:t>
            </w:r>
            <w:r>
              <w:rPr>
                <w:noProof/>
                <w:webHidden/>
              </w:rPr>
              <w:tab/>
            </w:r>
            <w:r>
              <w:rPr>
                <w:noProof/>
                <w:webHidden/>
              </w:rPr>
              <w:fldChar w:fldCharType="begin"/>
            </w:r>
            <w:r>
              <w:rPr>
                <w:noProof/>
                <w:webHidden/>
              </w:rPr>
              <w:instrText xml:space="preserve"> PAGEREF _Toc488270129 \h </w:instrText>
            </w:r>
            <w:r>
              <w:rPr>
                <w:noProof/>
                <w:webHidden/>
              </w:rPr>
            </w:r>
            <w:r>
              <w:rPr>
                <w:noProof/>
                <w:webHidden/>
              </w:rPr>
              <w:fldChar w:fldCharType="separate"/>
            </w:r>
            <w:r>
              <w:rPr>
                <w:noProof/>
                <w:webHidden/>
              </w:rPr>
              <w:t>12</w:t>
            </w:r>
            <w:r>
              <w:rPr>
                <w:noProof/>
                <w:webHidden/>
              </w:rPr>
              <w:fldChar w:fldCharType="end"/>
            </w:r>
          </w:hyperlink>
        </w:p>
        <w:p w14:paraId="3D78C26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30" w:history="1">
            <w:r w:rsidRPr="009D34E3">
              <w:rPr>
                <w:rStyle w:val="Hyperlink"/>
                <w:noProof/>
              </w:rPr>
              <w:t>3.1.7</w:t>
            </w:r>
            <w:r>
              <w:rPr>
                <w:rFonts w:asciiTheme="minorHAnsi" w:hAnsiTheme="minorHAnsi" w:cstheme="minorBidi"/>
                <w:noProof/>
                <w:color w:val="auto"/>
                <w:sz w:val="24"/>
                <w:szCs w:val="24"/>
              </w:rPr>
              <w:tab/>
            </w:r>
            <w:r w:rsidRPr="009D34E3">
              <w:rPr>
                <w:rStyle w:val="Hyperlink"/>
                <w:noProof/>
              </w:rPr>
              <w:t>Response Mapping</w:t>
            </w:r>
            <w:r>
              <w:rPr>
                <w:noProof/>
                <w:webHidden/>
              </w:rPr>
              <w:tab/>
            </w:r>
            <w:r>
              <w:rPr>
                <w:noProof/>
                <w:webHidden/>
              </w:rPr>
              <w:fldChar w:fldCharType="begin"/>
            </w:r>
            <w:r>
              <w:rPr>
                <w:noProof/>
                <w:webHidden/>
              </w:rPr>
              <w:instrText xml:space="preserve"> PAGEREF _Toc488270130 \h </w:instrText>
            </w:r>
            <w:r>
              <w:rPr>
                <w:noProof/>
                <w:webHidden/>
              </w:rPr>
            </w:r>
            <w:r>
              <w:rPr>
                <w:noProof/>
                <w:webHidden/>
              </w:rPr>
              <w:fldChar w:fldCharType="separate"/>
            </w:r>
            <w:r>
              <w:rPr>
                <w:noProof/>
                <w:webHidden/>
              </w:rPr>
              <w:t>12</w:t>
            </w:r>
            <w:r>
              <w:rPr>
                <w:noProof/>
                <w:webHidden/>
              </w:rPr>
              <w:fldChar w:fldCharType="end"/>
            </w:r>
          </w:hyperlink>
        </w:p>
        <w:p w14:paraId="5CC6BCA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31" w:history="1">
            <w:r w:rsidRPr="009D34E3">
              <w:rPr>
                <w:rStyle w:val="Hyperlink"/>
                <w:noProof/>
              </w:rPr>
              <w:t>3.1.8</w:t>
            </w:r>
            <w:r>
              <w:rPr>
                <w:rFonts w:asciiTheme="minorHAnsi" w:hAnsiTheme="minorHAnsi" w:cstheme="minorBidi"/>
                <w:noProof/>
                <w:color w:val="auto"/>
                <w:sz w:val="24"/>
                <w:szCs w:val="24"/>
              </w:rPr>
              <w:tab/>
            </w:r>
            <w:r w:rsidRPr="009D34E3">
              <w:rPr>
                <w:rStyle w:val="Hyperlink"/>
                <w:noProof/>
              </w:rPr>
              <w:t>Error Handling</w:t>
            </w:r>
            <w:r>
              <w:rPr>
                <w:noProof/>
                <w:webHidden/>
              </w:rPr>
              <w:tab/>
            </w:r>
            <w:r>
              <w:rPr>
                <w:noProof/>
                <w:webHidden/>
              </w:rPr>
              <w:fldChar w:fldCharType="begin"/>
            </w:r>
            <w:r>
              <w:rPr>
                <w:noProof/>
                <w:webHidden/>
              </w:rPr>
              <w:instrText xml:space="preserve"> PAGEREF _Toc488270131 \h </w:instrText>
            </w:r>
            <w:r>
              <w:rPr>
                <w:noProof/>
                <w:webHidden/>
              </w:rPr>
            </w:r>
            <w:r>
              <w:rPr>
                <w:noProof/>
                <w:webHidden/>
              </w:rPr>
              <w:fldChar w:fldCharType="separate"/>
            </w:r>
            <w:r>
              <w:rPr>
                <w:noProof/>
                <w:webHidden/>
              </w:rPr>
              <w:t>12</w:t>
            </w:r>
            <w:r>
              <w:rPr>
                <w:noProof/>
                <w:webHidden/>
              </w:rPr>
              <w:fldChar w:fldCharType="end"/>
            </w:r>
          </w:hyperlink>
        </w:p>
        <w:p w14:paraId="4F40980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32" w:history="1">
            <w:r w:rsidRPr="009D34E3">
              <w:rPr>
                <w:rStyle w:val="Hyperlink"/>
                <w:noProof/>
              </w:rPr>
              <w:t>3.1.9</w:t>
            </w:r>
            <w:r>
              <w:rPr>
                <w:rFonts w:asciiTheme="minorHAnsi" w:hAnsiTheme="minorHAnsi" w:cstheme="minorBidi"/>
                <w:noProof/>
                <w:color w:val="auto"/>
                <w:sz w:val="24"/>
                <w:szCs w:val="24"/>
              </w:rPr>
              <w:tab/>
            </w:r>
            <w:r w:rsidRPr="009D34E3">
              <w:rPr>
                <w:rStyle w:val="Hyperlink"/>
                <w:noProof/>
              </w:rPr>
              <w:t>Auditing</w:t>
            </w:r>
            <w:r>
              <w:rPr>
                <w:noProof/>
                <w:webHidden/>
              </w:rPr>
              <w:tab/>
            </w:r>
            <w:r>
              <w:rPr>
                <w:noProof/>
                <w:webHidden/>
              </w:rPr>
              <w:fldChar w:fldCharType="begin"/>
            </w:r>
            <w:r>
              <w:rPr>
                <w:noProof/>
                <w:webHidden/>
              </w:rPr>
              <w:instrText xml:space="preserve"> PAGEREF _Toc488270132 \h </w:instrText>
            </w:r>
            <w:r>
              <w:rPr>
                <w:noProof/>
                <w:webHidden/>
              </w:rPr>
            </w:r>
            <w:r>
              <w:rPr>
                <w:noProof/>
                <w:webHidden/>
              </w:rPr>
              <w:fldChar w:fldCharType="separate"/>
            </w:r>
            <w:r>
              <w:rPr>
                <w:noProof/>
                <w:webHidden/>
              </w:rPr>
              <w:t>13</w:t>
            </w:r>
            <w:r>
              <w:rPr>
                <w:noProof/>
                <w:webHidden/>
              </w:rPr>
              <w:fldChar w:fldCharType="end"/>
            </w:r>
          </w:hyperlink>
        </w:p>
        <w:p w14:paraId="7C152F50" w14:textId="77777777" w:rsidR="00297F48" w:rsidRDefault="00297F48">
          <w:pPr>
            <w:pStyle w:val="TOC3"/>
            <w:tabs>
              <w:tab w:val="left" w:pos="1440"/>
              <w:tab w:val="right" w:leader="hyphen" w:pos="9170"/>
            </w:tabs>
            <w:rPr>
              <w:rFonts w:asciiTheme="minorHAnsi" w:hAnsiTheme="minorHAnsi" w:cstheme="minorBidi"/>
              <w:noProof/>
              <w:color w:val="auto"/>
              <w:sz w:val="24"/>
              <w:szCs w:val="24"/>
            </w:rPr>
          </w:pPr>
          <w:hyperlink w:anchor="_Toc488270133" w:history="1">
            <w:r w:rsidRPr="009D34E3">
              <w:rPr>
                <w:rStyle w:val="Hyperlink"/>
                <w:noProof/>
              </w:rPr>
              <w:t>3.1.10</w:t>
            </w:r>
            <w:r>
              <w:rPr>
                <w:rFonts w:asciiTheme="minorHAnsi" w:hAnsiTheme="minorHAnsi" w:cstheme="minorBidi"/>
                <w:noProof/>
                <w:color w:val="auto"/>
                <w:sz w:val="24"/>
                <w:szCs w:val="24"/>
              </w:rPr>
              <w:tab/>
            </w:r>
            <w:r w:rsidRPr="009D34E3">
              <w:rPr>
                <w:rStyle w:val="Hyperlink"/>
                <w:noProof/>
              </w:rPr>
              <w:t>Logging</w:t>
            </w:r>
            <w:r>
              <w:rPr>
                <w:noProof/>
                <w:webHidden/>
              </w:rPr>
              <w:tab/>
            </w:r>
            <w:r>
              <w:rPr>
                <w:noProof/>
                <w:webHidden/>
              </w:rPr>
              <w:fldChar w:fldCharType="begin"/>
            </w:r>
            <w:r>
              <w:rPr>
                <w:noProof/>
                <w:webHidden/>
              </w:rPr>
              <w:instrText xml:space="preserve"> PAGEREF _Toc488270133 \h </w:instrText>
            </w:r>
            <w:r>
              <w:rPr>
                <w:noProof/>
                <w:webHidden/>
              </w:rPr>
            </w:r>
            <w:r>
              <w:rPr>
                <w:noProof/>
                <w:webHidden/>
              </w:rPr>
              <w:fldChar w:fldCharType="separate"/>
            </w:r>
            <w:r>
              <w:rPr>
                <w:noProof/>
                <w:webHidden/>
              </w:rPr>
              <w:t>13</w:t>
            </w:r>
            <w:r>
              <w:rPr>
                <w:noProof/>
                <w:webHidden/>
              </w:rPr>
              <w:fldChar w:fldCharType="end"/>
            </w:r>
          </w:hyperlink>
        </w:p>
        <w:p w14:paraId="53C50A0B"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34" w:history="1">
            <w:r w:rsidRPr="009D34E3">
              <w:rPr>
                <w:rStyle w:val="Hyperlink"/>
                <w:noProof/>
              </w:rPr>
              <w:t>3.2</w:t>
            </w:r>
            <w:r>
              <w:rPr>
                <w:rFonts w:asciiTheme="minorHAnsi" w:hAnsiTheme="minorHAnsi" w:cstheme="minorBidi"/>
                <w:noProof/>
                <w:color w:val="auto"/>
                <w:sz w:val="24"/>
                <w:szCs w:val="24"/>
              </w:rPr>
              <w:tab/>
            </w:r>
            <w:r w:rsidRPr="009D34E3">
              <w:rPr>
                <w:rStyle w:val="Hyperlink"/>
                <w:noProof/>
              </w:rPr>
              <w:t>PUT/INVENTORY</w:t>
            </w:r>
            <w:r>
              <w:rPr>
                <w:noProof/>
                <w:webHidden/>
              </w:rPr>
              <w:tab/>
            </w:r>
            <w:r>
              <w:rPr>
                <w:noProof/>
                <w:webHidden/>
              </w:rPr>
              <w:fldChar w:fldCharType="begin"/>
            </w:r>
            <w:r>
              <w:rPr>
                <w:noProof/>
                <w:webHidden/>
              </w:rPr>
              <w:instrText xml:space="preserve"> PAGEREF _Toc488270134 \h </w:instrText>
            </w:r>
            <w:r>
              <w:rPr>
                <w:noProof/>
                <w:webHidden/>
              </w:rPr>
            </w:r>
            <w:r>
              <w:rPr>
                <w:noProof/>
                <w:webHidden/>
              </w:rPr>
              <w:fldChar w:fldCharType="separate"/>
            </w:r>
            <w:r>
              <w:rPr>
                <w:noProof/>
                <w:webHidden/>
              </w:rPr>
              <w:t>14</w:t>
            </w:r>
            <w:r>
              <w:rPr>
                <w:noProof/>
                <w:webHidden/>
              </w:rPr>
              <w:fldChar w:fldCharType="end"/>
            </w:r>
          </w:hyperlink>
        </w:p>
        <w:p w14:paraId="491F3D1C"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35" w:history="1">
            <w:r w:rsidRPr="009D34E3">
              <w:rPr>
                <w:rStyle w:val="Hyperlink"/>
                <w:noProof/>
              </w:rPr>
              <w:t>3.2.1</w:t>
            </w:r>
            <w:r>
              <w:rPr>
                <w:rFonts w:asciiTheme="minorHAnsi" w:hAnsiTheme="minorHAnsi" w:cstheme="minorBidi"/>
                <w:noProof/>
                <w:color w:val="auto"/>
                <w:sz w:val="24"/>
                <w:szCs w:val="24"/>
              </w:rPr>
              <w:tab/>
            </w:r>
            <w:r w:rsidRPr="009D34E3">
              <w:rPr>
                <w:rStyle w:val="Hyperlink"/>
                <w:noProof/>
              </w:rPr>
              <w:t>Implementation</w:t>
            </w:r>
            <w:r>
              <w:rPr>
                <w:noProof/>
                <w:webHidden/>
              </w:rPr>
              <w:tab/>
            </w:r>
            <w:r>
              <w:rPr>
                <w:noProof/>
                <w:webHidden/>
              </w:rPr>
              <w:fldChar w:fldCharType="begin"/>
            </w:r>
            <w:r>
              <w:rPr>
                <w:noProof/>
                <w:webHidden/>
              </w:rPr>
              <w:instrText xml:space="preserve"> PAGEREF _Toc488270135 \h </w:instrText>
            </w:r>
            <w:r>
              <w:rPr>
                <w:noProof/>
                <w:webHidden/>
              </w:rPr>
            </w:r>
            <w:r>
              <w:rPr>
                <w:noProof/>
                <w:webHidden/>
              </w:rPr>
              <w:fldChar w:fldCharType="separate"/>
            </w:r>
            <w:r>
              <w:rPr>
                <w:noProof/>
                <w:webHidden/>
              </w:rPr>
              <w:t>14</w:t>
            </w:r>
            <w:r>
              <w:rPr>
                <w:noProof/>
                <w:webHidden/>
              </w:rPr>
              <w:fldChar w:fldCharType="end"/>
            </w:r>
          </w:hyperlink>
        </w:p>
        <w:p w14:paraId="4E78315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0" w:history="1">
            <w:r w:rsidRPr="009D34E3">
              <w:rPr>
                <w:rStyle w:val="Hyperlink"/>
                <w:noProof/>
              </w:rPr>
              <w:t>3.2.2</w:t>
            </w:r>
            <w:r>
              <w:rPr>
                <w:rFonts w:asciiTheme="minorHAnsi" w:hAnsiTheme="minorHAnsi" w:cstheme="minorBidi"/>
                <w:noProof/>
                <w:color w:val="auto"/>
                <w:sz w:val="24"/>
                <w:szCs w:val="24"/>
              </w:rPr>
              <w:tab/>
            </w:r>
            <w:r w:rsidRPr="009D34E3">
              <w:rPr>
                <w:rStyle w:val="Hyperlink"/>
                <w:noProof/>
              </w:rPr>
              <w:t>Method Design</w:t>
            </w:r>
            <w:r>
              <w:rPr>
                <w:noProof/>
                <w:webHidden/>
              </w:rPr>
              <w:tab/>
            </w:r>
            <w:r>
              <w:rPr>
                <w:noProof/>
                <w:webHidden/>
              </w:rPr>
              <w:fldChar w:fldCharType="begin"/>
            </w:r>
            <w:r>
              <w:rPr>
                <w:noProof/>
                <w:webHidden/>
              </w:rPr>
              <w:instrText xml:space="preserve"> PAGEREF _Toc488270140 \h </w:instrText>
            </w:r>
            <w:r>
              <w:rPr>
                <w:noProof/>
                <w:webHidden/>
              </w:rPr>
            </w:r>
            <w:r>
              <w:rPr>
                <w:noProof/>
                <w:webHidden/>
              </w:rPr>
              <w:fldChar w:fldCharType="separate"/>
            </w:r>
            <w:r>
              <w:rPr>
                <w:noProof/>
                <w:webHidden/>
              </w:rPr>
              <w:t>14</w:t>
            </w:r>
            <w:r>
              <w:rPr>
                <w:noProof/>
                <w:webHidden/>
              </w:rPr>
              <w:fldChar w:fldCharType="end"/>
            </w:r>
          </w:hyperlink>
        </w:p>
        <w:p w14:paraId="7409AC1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1" w:history="1">
            <w:r w:rsidRPr="009D34E3">
              <w:rPr>
                <w:rStyle w:val="Hyperlink"/>
                <w:noProof/>
              </w:rPr>
              <w:t>3.2.3</w:t>
            </w:r>
            <w:r>
              <w:rPr>
                <w:rFonts w:asciiTheme="minorHAnsi" w:hAnsiTheme="minorHAnsi" w:cstheme="minorBidi"/>
                <w:noProof/>
                <w:color w:val="auto"/>
                <w:sz w:val="24"/>
                <w:szCs w:val="24"/>
              </w:rPr>
              <w:tab/>
            </w:r>
            <w:r w:rsidRPr="009D34E3">
              <w:rPr>
                <w:rStyle w:val="Hyperlink"/>
                <w:noProof/>
              </w:rPr>
              <w:t>Summary</w:t>
            </w:r>
            <w:r>
              <w:rPr>
                <w:noProof/>
                <w:webHidden/>
              </w:rPr>
              <w:tab/>
            </w:r>
            <w:r>
              <w:rPr>
                <w:noProof/>
                <w:webHidden/>
              </w:rPr>
              <w:fldChar w:fldCharType="begin"/>
            </w:r>
            <w:r>
              <w:rPr>
                <w:noProof/>
                <w:webHidden/>
              </w:rPr>
              <w:instrText xml:space="preserve"> PAGEREF _Toc488270141 \h </w:instrText>
            </w:r>
            <w:r>
              <w:rPr>
                <w:noProof/>
                <w:webHidden/>
              </w:rPr>
            </w:r>
            <w:r>
              <w:rPr>
                <w:noProof/>
                <w:webHidden/>
              </w:rPr>
              <w:fldChar w:fldCharType="separate"/>
            </w:r>
            <w:r>
              <w:rPr>
                <w:noProof/>
                <w:webHidden/>
              </w:rPr>
              <w:t>15</w:t>
            </w:r>
            <w:r>
              <w:rPr>
                <w:noProof/>
                <w:webHidden/>
              </w:rPr>
              <w:fldChar w:fldCharType="end"/>
            </w:r>
          </w:hyperlink>
        </w:p>
        <w:p w14:paraId="321C1E9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2" w:history="1">
            <w:r w:rsidRPr="009D34E3">
              <w:rPr>
                <w:rStyle w:val="Hyperlink"/>
                <w:noProof/>
              </w:rPr>
              <w:t>3.2.4</w:t>
            </w:r>
            <w:r>
              <w:rPr>
                <w:rFonts w:asciiTheme="minorHAnsi" w:hAnsiTheme="minorHAnsi" w:cstheme="minorBidi"/>
                <w:noProof/>
                <w:color w:val="auto"/>
                <w:sz w:val="24"/>
                <w:szCs w:val="24"/>
              </w:rPr>
              <w:tab/>
            </w:r>
            <w:r w:rsidRPr="009D34E3">
              <w:rPr>
                <w:rStyle w:val="Hyperlink"/>
                <w:noProof/>
              </w:rPr>
              <w:t>Request Schema</w:t>
            </w:r>
            <w:r>
              <w:rPr>
                <w:noProof/>
                <w:webHidden/>
              </w:rPr>
              <w:tab/>
            </w:r>
            <w:r>
              <w:rPr>
                <w:noProof/>
                <w:webHidden/>
              </w:rPr>
              <w:fldChar w:fldCharType="begin"/>
            </w:r>
            <w:r>
              <w:rPr>
                <w:noProof/>
                <w:webHidden/>
              </w:rPr>
              <w:instrText xml:space="preserve"> PAGEREF _Toc488270142 \h </w:instrText>
            </w:r>
            <w:r>
              <w:rPr>
                <w:noProof/>
                <w:webHidden/>
              </w:rPr>
            </w:r>
            <w:r>
              <w:rPr>
                <w:noProof/>
                <w:webHidden/>
              </w:rPr>
              <w:fldChar w:fldCharType="separate"/>
            </w:r>
            <w:r>
              <w:rPr>
                <w:noProof/>
                <w:webHidden/>
              </w:rPr>
              <w:t>15</w:t>
            </w:r>
            <w:r>
              <w:rPr>
                <w:noProof/>
                <w:webHidden/>
              </w:rPr>
              <w:fldChar w:fldCharType="end"/>
            </w:r>
          </w:hyperlink>
        </w:p>
        <w:p w14:paraId="7BCE42B8"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3" w:history="1">
            <w:r w:rsidRPr="009D34E3">
              <w:rPr>
                <w:rStyle w:val="Hyperlink"/>
                <w:noProof/>
              </w:rPr>
              <w:t>3.2.5</w:t>
            </w:r>
            <w:r>
              <w:rPr>
                <w:rFonts w:asciiTheme="minorHAnsi" w:hAnsiTheme="minorHAnsi" w:cstheme="minorBidi"/>
                <w:noProof/>
                <w:color w:val="auto"/>
                <w:sz w:val="24"/>
                <w:szCs w:val="24"/>
              </w:rPr>
              <w:tab/>
            </w:r>
            <w:r w:rsidRPr="009D34E3">
              <w:rPr>
                <w:rStyle w:val="Hyperlink"/>
                <w:noProof/>
              </w:rPr>
              <w:t>Request Mapping</w:t>
            </w:r>
            <w:r>
              <w:rPr>
                <w:noProof/>
                <w:webHidden/>
              </w:rPr>
              <w:tab/>
            </w:r>
            <w:r>
              <w:rPr>
                <w:noProof/>
                <w:webHidden/>
              </w:rPr>
              <w:fldChar w:fldCharType="begin"/>
            </w:r>
            <w:r>
              <w:rPr>
                <w:noProof/>
                <w:webHidden/>
              </w:rPr>
              <w:instrText xml:space="preserve"> PAGEREF _Toc488270143 \h </w:instrText>
            </w:r>
            <w:r>
              <w:rPr>
                <w:noProof/>
                <w:webHidden/>
              </w:rPr>
            </w:r>
            <w:r>
              <w:rPr>
                <w:noProof/>
                <w:webHidden/>
              </w:rPr>
              <w:fldChar w:fldCharType="separate"/>
            </w:r>
            <w:r>
              <w:rPr>
                <w:noProof/>
                <w:webHidden/>
              </w:rPr>
              <w:t>15</w:t>
            </w:r>
            <w:r>
              <w:rPr>
                <w:noProof/>
                <w:webHidden/>
              </w:rPr>
              <w:fldChar w:fldCharType="end"/>
            </w:r>
          </w:hyperlink>
        </w:p>
        <w:p w14:paraId="32E29211"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4" w:history="1">
            <w:r w:rsidRPr="009D34E3">
              <w:rPr>
                <w:rStyle w:val="Hyperlink"/>
                <w:noProof/>
              </w:rPr>
              <w:t>3.2.6</w:t>
            </w:r>
            <w:r>
              <w:rPr>
                <w:rFonts w:asciiTheme="minorHAnsi" w:hAnsiTheme="minorHAnsi" w:cstheme="minorBidi"/>
                <w:noProof/>
                <w:color w:val="auto"/>
                <w:sz w:val="24"/>
                <w:szCs w:val="24"/>
              </w:rPr>
              <w:tab/>
            </w:r>
            <w:r w:rsidRPr="009D34E3">
              <w:rPr>
                <w:rStyle w:val="Hyperlink"/>
                <w:noProof/>
              </w:rPr>
              <w:t>Response Schema</w:t>
            </w:r>
            <w:r>
              <w:rPr>
                <w:noProof/>
                <w:webHidden/>
              </w:rPr>
              <w:tab/>
            </w:r>
            <w:r>
              <w:rPr>
                <w:noProof/>
                <w:webHidden/>
              </w:rPr>
              <w:fldChar w:fldCharType="begin"/>
            </w:r>
            <w:r>
              <w:rPr>
                <w:noProof/>
                <w:webHidden/>
              </w:rPr>
              <w:instrText xml:space="preserve"> PAGEREF _Toc488270144 \h </w:instrText>
            </w:r>
            <w:r>
              <w:rPr>
                <w:noProof/>
                <w:webHidden/>
              </w:rPr>
            </w:r>
            <w:r>
              <w:rPr>
                <w:noProof/>
                <w:webHidden/>
              </w:rPr>
              <w:fldChar w:fldCharType="separate"/>
            </w:r>
            <w:r>
              <w:rPr>
                <w:noProof/>
                <w:webHidden/>
              </w:rPr>
              <w:t>15</w:t>
            </w:r>
            <w:r>
              <w:rPr>
                <w:noProof/>
                <w:webHidden/>
              </w:rPr>
              <w:fldChar w:fldCharType="end"/>
            </w:r>
          </w:hyperlink>
        </w:p>
        <w:p w14:paraId="390A6E84"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5" w:history="1">
            <w:r w:rsidRPr="009D34E3">
              <w:rPr>
                <w:rStyle w:val="Hyperlink"/>
                <w:noProof/>
              </w:rPr>
              <w:t>3.2.7</w:t>
            </w:r>
            <w:r>
              <w:rPr>
                <w:rFonts w:asciiTheme="minorHAnsi" w:hAnsiTheme="minorHAnsi" w:cstheme="minorBidi"/>
                <w:noProof/>
                <w:color w:val="auto"/>
                <w:sz w:val="24"/>
                <w:szCs w:val="24"/>
              </w:rPr>
              <w:tab/>
            </w:r>
            <w:r w:rsidRPr="009D34E3">
              <w:rPr>
                <w:rStyle w:val="Hyperlink"/>
                <w:noProof/>
              </w:rPr>
              <w:t>Response Mapping</w:t>
            </w:r>
            <w:r>
              <w:rPr>
                <w:noProof/>
                <w:webHidden/>
              </w:rPr>
              <w:tab/>
            </w:r>
            <w:r>
              <w:rPr>
                <w:noProof/>
                <w:webHidden/>
              </w:rPr>
              <w:fldChar w:fldCharType="begin"/>
            </w:r>
            <w:r>
              <w:rPr>
                <w:noProof/>
                <w:webHidden/>
              </w:rPr>
              <w:instrText xml:space="preserve"> PAGEREF _Toc488270145 \h </w:instrText>
            </w:r>
            <w:r>
              <w:rPr>
                <w:noProof/>
                <w:webHidden/>
              </w:rPr>
            </w:r>
            <w:r>
              <w:rPr>
                <w:noProof/>
                <w:webHidden/>
              </w:rPr>
              <w:fldChar w:fldCharType="separate"/>
            </w:r>
            <w:r>
              <w:rPr>
                <w:noProof/>
                <w:webHidden/>
              </w:rPr>
              <w:t>15</w:t>
            </w:r>
            <w:r>
              <w:rPr>
                <w:noProof/>
                <w:webHidden/>
              </w:rPr>
              <w:fldChar w:fldCharType="end"/>
            </w:r>
          </w:hyperlink>
        </w:p>
        <w:p w14:paraId="603E9DB6"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6" w:history="1">
            <w:r w:rsidRPr="009D34E3">
              <w:rPr>
                <w:rStyle w:val="Hyperlink"/>
                <w:noProof/>
              </w:rPr>
              <w:t>3.2.8</w:t>
            </w:r>
            <w:r>
              <w:rPr>
                <w:rFonts w:asciiTheme="minorHAnsi" w:hAnsiTheme="minorHAnsi" w:cstheme="minorBidi"/>
                <w:noProof/>
                <w:color w:val="auto"/>
                <w:sz w:val="24"/>
                <w:szCs w:val="24"/>
              </w:rPr>
              <w:tab/>
            </w:r>
            <w:r w:rsidRPr="009D34E3">
              <w:rPr>
                <w:rStyle w:val="Hyperlink"/>
                <w:noProof/>
              </w:rPr>
              <w:t>Error Handling</w:t>
            </w:r>
            <w:r>
              <w:rPr>
                <w:noProof/>
                <w:webHidden/>
              </w:rPr>
              <w:tab/>
            </w:r>
            <w:r>
              <w:rPr>
                <w:noProof/>
                <w:webHidden/>
              </w:rPr>
              <w:fldChar w:fldCharType="begin"/>
            </w:r>
            <w:r>
              <w:rPr>
                <w:noProof/>
                <w:webHidden/>
              </w:rPr>
              <w:instrText xml:space="preserve"> PAGEREF _Toc488270146 \h </w:instrText>
            </w:r>
            <w:r>
              <w:rPr>
                <w:noProof/>
                <w:webHidden/>
              </w:rPr>
            </w:r>
            <w:r>
              <w:rPr>
                <w:noProof/>
                <w:webHidden/>
              </w:rPr>
              <w:fldChar w:fldCharType="separate"/>
            </w:r>
            <w:r>
              <w:rPr>
                <w:noProof/>
                <w:webHidden/>
              </w:rPr>
              <w:t>15</w:t>
            </w:r>
            <w:r>
              <w:rPr>
                <w:noProof/>
                <w:webHidden/>
              </w:rPr>
              <w:fldChar w:fldCharType="end"/>
            </w:r>
          </w:hyperlink>
        </w:p>
        <w:p w14:paraId="5D352E33"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47" w:history="1">
            <w:r w:rsidRPr="009D34E3">
              <w:rPr>
                <w:rStyle w:val="Hyperlink"/>
                <w:noProof/>
              </w:rPr>
              <w:t>3.2.9</w:t>
            </w:r>
            <w:r>
              <w:rPr>
                <w:rFonts w:asciiTheme="minorHAnsi" w:hAnsiTheme="minorHAnsi" w:cstheme="minorBidi"/>
                <w:noProof/>
                <w:color w:val="auto"/>
                <w:sz w:val="24"/>
                <w:szCs w:val="24"/>
              </w:rPr>
              <w:tab/>
            </w:r>
            <w:r w:rsidRPr="009D34E3">
              <w:rPr>
                <w:rStyle w:val="Hyperlink"/>
                <w:noProof/>
              </w:rPr>
              <w:t>Auditing</w:t>
            </w:r>
            <w:r>
              <w:rPr>
                <w:noProof/>
                <w:webHidden/>
              </w:rPr>
              <w:tab/>
            </w:r>
            <w:r>
              <w:rPr>
                <w:noProof/>
                <w:webHidden/>
              </w:rPr>
              <w:fldChar w:fldCharType="begin"/>
            </w:r>
            <w:r>
              <w:rPr>
                <w:noProof/>
                <w:webHidden/>
              </w:rPr>
              <w:instrText xml:space="preserve"> PAGEREF _Toc488270147 \h </w:instrText>
            </w:r>
            <w:r>
              <w:rPr>
                <w:noProof/>
                <w:webHidden/>
              </w:rPr>
            </w:r>
            <w:r>
              <w:rPr>
                <w:noProof/>
                <w:webHidden/>
              </w:rPr>
              <w:fldChar w:fldCharType="separate"/>
            </w:r>
            <w:r>
              <w:rPr>
                <w:noProof/>
                <w:webHidden/>
              </w:rPr>
              <w:t>15</w:t>
            </w:r>
            <w:r>
              <w:rPr>
                <w:noProof/>
                <w:webHidden/>
              </w:rPr>
              <w:fldChar w:fldCharType="end"/>
            </w:r>
          </w:hyperlink>
        </w:p>
        <w:p w14:paraId="5C3A479F" w14:textId="77777777" w:rsidR="00297F48" w:rsidRDefault="00297F48">
          <w:pPr>
            <w:pStyle w:val="TOC3"/>
            <w:tabs>
              <w:tab w:val="left" w:pos="1440"/>
              <w:tab w:val="right" w:leader="hyphen" w:pos="9170"/>
            </w:tabs>
            <w:rPr>
              <w:rFonts w:asciiTheme="minorHAnsi" w:hAnsiTheme="minorHAnsi" w:cstheme="minorBidi"/>
              <w:noProof/>
              <w:color w:val="auto"/>
              <w:sz w:val="24"/>
              <w:szCs w:val="24"/>
            </w:rPr>
          </w:pPr>
          <w:hyperlink w:anchor="_Toc488270148" w:history="1">
            <w:r w:rsidRPr="009D34E3">
              <w:rPr>
                <w:rStyle w:val="Hyperlink"/>
                <w:noProof/>
              </w:rPr>
              <w:t>3.2.10</w:t>
            </w:r>
            <w:r>
              <w:rPr>
                <w:rFonts w:asciiTheme="minorHAnsi" w:hAnsiTheme="minorHAnsi" w:cstheme="minorBidi"/>
                <w:noProof/>
                <w:color w:val="auto"/>
                <w:sz w:val="24"/>
                <w:szCs w:val="24"/>
              </w:rPr>
              <w:tab/>
            </w:r>
            <w:r w:rsidRPr="009D34E3">
              <w:rPr>
                <w:rStyle w:val="Hyperlink"/>
                <w:noProof/>
              </w:rPr>
              <w:t>Logging</w:t>
            </w:r>
            <w:r>
              <w:rPr>
                <w:noProof/>
                <w:webHidden/>
              </w:rPr>
              <w:tab/>
            </w:r>
            <w:r>
              <w:rPr>
                <w:noProof/>
                <w:webHidden/>
              </w:rPr>
              <w:fldChar w:fldCharType="begin"/>
            </w:r>
            <w:r>
              <w:rPr>
                <w:noProof/>
                <w:webHidden/>
              </w:rPr>
              <w:instrText xml:space="preserve"> PAGEREF _Toc488270148 \h </w:instrText>
            </w:r>
            <w:r>
              <w:rPr>
                <w:noProof/>
                <w:webHidden/>
              </w:rPr>
            </w:r>
            <w:r>
              <w:rPr>
                <w:noProof/>
                <w:webHidden/>
              </w:rPr>
              <w:fldChar w:fldCharType="separate"/>
            </w:r>
            <w:r>
              <w:rPr>
                <w:noProof/>
                <w:webHidden/>
              </w:rPr>
              <w:t>16</w:t>
            </w:r>
            <w:r>
              <w:rPr>
                <w:noProof/>
                <w:webHidden/>
              </w:rPr>
              <w:fldChar w:fldCharType="end"/>
            </w:r>
          </w:hyperlink>
        </w:p>
        <w:p w14:paraId="42DA8A95"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49" w:history="1">
            <w:r w:rsidRPr="009D34E3">
              <w:rPr>
                <w:rStyle w:val="Hyperlink"/>
                <w:noProof/>
              </w:rPr>
              <w:t>3.3</w:t>
            </w:r>
            <w:r>
              <w:rPr>
                <w:rFonts w:asciiTheme="minorHAnsi" w:hAnsiTheme="minorHAnsi" w:cstheme="minorBidi"/>
                <w:noProof/>
                <w:color w:val="auto"/>
                <w:sz w:val="24"/>
                <w:szCs w:val="24"/>
              </w:rPr>
              <w:tab/>
            </w:r>
            <w:r w:rsidRPr="009D34E3">
              <w:rPr>
                <w:rStyle w:val="Hyperlink"/>
                <w:noProof/>
              </w:rPr>
              <w:t>PUT/ORDERS-STATUS</w:t>
            </w:r>
            <w:r>
              <w:rPr>
                <w:noProof/>
                <w:webHidden/>
              </w:rPr>
              <w:tab/>
            </w:r>
            <w:r>
              <w:rPr>
                <w:noProof/>
                <w:webHidden/>
              </w:rPr>
              <w:fldChar w:fldCharType="begin"/>
            </w:r>
            <w:r>
              <w:rPr>
                <w:noProof/>
                <w:webHidden/>
              </w:rPr>
              <w:instrText xml:space="preserve"> PAGEREF _Toc488270149 \h </w:instrText>
            </w:r>
            <w:r>
              <w:rPr>
                <w:noProof/>
                <w:webHidden/>
              </w:rPr>
            </w:r>
            <w:r>
              <w:rPr>
                <w:noProof/>
                <w:webHidden/>
              </w:rPr>
              <w:fldChar w:fldCharType="separate"/>
            </w:r>
            <w:r>
              <w:rPr>
                <w:noProof/>
                <w:webHidden/>
              </w:rPr>
              <w:t>17</w:t>
            </w:r>
            <w:r>
              <w:rPr>
                <w:noProof/>
                <w:webHidden/>
              </w:rPr>
              <w:fldChar w:fldCharType="end"/>
            </w:r>
          </w:hyperlink>
        </w:p>
        <w:p w14:paraId="55035E94"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0" w:history="1">
            <w:r w:rsidRPr="009D34E3">
              <w:rPr>
                <w:rStyle w:val="Hyperlink"/>
                <w:noProof/>
              </w:rPr>
              <w:t>3.3.1</w:t>
            </w:r>
            <w:r>
              <w:rPr>
                <w:rFonts w:asciiTheme="minorHAnsi" w:hAnsiTheme="minorHAnsi" w:cstheme="minorBidi"/>
                <w:noProof/>
                <w:color w:val="auto"/>
                <w:sz w:val="24"/>
                <w:szCs w:val="24"/>
              </w:rPr>
              <w:tab/>
            </w:r>
            <w:r w:rsidRPr="009D34E3">
              <w:rPr>
                <w:rStyle w:val="Hyperlink"/>
                <w:noProof/>
              </w:rPr>
              <w:t>Implementation</w:t>
            </w:r>
            <w:r>
              <w:rPr>
                <w:noProof/>
                <w:webHidden/>
              </w:rPr>
              <w:tab/>
            </w:r>
            <w:r>
              <w:rPr>
                <w:noProof/>
                <w:webHidden/>
              </w:rPr>
              <w:fldChar w:fldCharType="begin"/>
            </w:r>
            <w:r>
              <w:rPr>
                <w:noProof/>
                <w:webHidden/>
              </w:rPr>
              <w:instrText xml:space="preserve"> PAGEREF _Toc488270150 \h </w:instrText>
            </w:r>
            <w:r>
              <w:rPr>
                <w:noProof/>
                <w:webHidden/>
              </w:rPr>
            </w:r>
            <w:r>
              <w:rPr>
                <w:noProof/>
                <w:webHidden/>
              </w:rPr>
              <w:fldChar w:fldCharType="separate"/>
            </w:r>
            <w:r>
              <w:rPr>
                <w:noProof/>
                <w:webHidden/>
              </w:rPr>
              <w:t>17</w:t>
            </w:r>
            <w:r>
              <w:rPr>
                <w:noProof/>
                <w:webHidden/>
              </w:rPr>
              <w:fldChar w:fldCharType="end"/>
            </w:r>
          </w:hyperlink>
        </w:p>
        <w:p w14:paraId="7D50358B"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5" w:history="1">
            <w:r w:rsidRPr="009D34E3">
              <w:rPr>
                <w:rStyle w:val="Hyperlink"/>
                <w:noProof/>
              </w:rPr>
              <w:t>3.3.2</w:t>
            </w:r>
            <w:r>
              <w:rPr>
                <w:rFonts w:asciiTheme="minorHAnsi" w:hAnsiTheme="minorHAnsi" w:cstheme="minorBidi"/>
                <w:noProof/>
                <w:color w:val="auto"/>
                <w:sz w:val="24"/>
                <w:szCs w:val="24"/>
              </w:rPr>
              <w:tab/>
            </w:r>
            <w:r w:rsidRPr="009D34E3">
              <w:rPr>
                <w:rStyle w:val="Hyperlink"/>
                <w:noProof/>
              </w:rPr>
              <w:t>Method Design</w:t>
            </w:r>
            <w:r>
              <w:rPr>
                <w:noProof/>
                <w:webHidden/>
              </w:rPr>
              <w:tab/>
            </w:r>
            <w:r>
              <w:rPr>
                <w:noProof/>
                <w:webHidden/>
              </w:rPr>
              <w:fldChar w:fldCharType="begin"/>
            </w:r>
            <w:r>
              <w:rPr>
                <w:noProof/>
                <w:webHidden/>
              </w:rPr>
              <w:instrText xml:space="preserve"> PAGEREF _Toc488270155 \h </w:instrText>
            </w:r>
            <w:r>
              <w:rPr>
                <w:noProof/>
                <w:webHidden/>
              </w:rPr>
            </w:r>
            <w:r>
              <w:rPr>
                <w:noProof/>
                <w:webHidden/>
              </w:rPr>
              <w:fldChar w:fldCharType="separate"/>
            </w:r>
            <w:r>
              <w:rPr>
                <w:noProof/>
                <w:webHidden/>
              </w:rPr>
              <w:t>17</w:t>
            </w:r>
            <w:r>
              <w:rPr>
                <w:noProof/>
                <w:webHidden/>
              </w:rPr>
              <w:fldChar w:fldCharType="end"/>
            </w:r>
          </w:hyperlink>
        </w:p>
        <w:p w14:paraId="09231747"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6" w:history="1">
            <w:r w:rsidRPr="009D34E3">
              <w:rPr>
                <w:rStyle w:val="Hyperlink"/>
                <w:noProof/>
              </w:rPr>
              <w:t>3.3.3</w:t>
            </w:r>
            <w:r>
              <w:rPr>
                <w:rFonts w:asciiTheme="minorHAnsi" w:hAnsiTheme="minorHAnsi" w:cstheme="minorBidi"/>
                <w:noProof/>
                <w:color w:val="auto"/>
                <w:sz w:val="24"/>
                <w:szCs w:val="24"/>
              </w:rPr>
              <w:tab/>
            </w:r>
            <w:r w:rsidRPr="009D34E3">
              <w:rPr>
                <w:rStyle w:val="Hyperlink"/>
                <w:noProof/>
              </w:rPr>
              <w:t>Summary</w:t>
            </w:r>
            <w:r>
              <w:rPr>
                <w:noProof/>
                <w:webHidden/>
              </w:rPr>
              <w:tab/>
            </w:r>
            <w:r>
              <w:rPr>
                <w:noProof/>
                <w:webHidden/>
              </w:rPr>
              <w:fldChar w:fldCharType="begin"/>
            </w:r>
            <w:r>
              <w:rPr>
                <w:noProof/>
                <w:webHidden/>
              </w:rPr>
              <w:instrText xml:space="preserve"> PAGEREF _Toc488270156 \h </w:instrText>
            </w:r>
            <w:r>
              <w:rPr>
                <w:noProof/>
                <w:webHidden/>
              </w:rPr>
            </w:r>
            <w:r>
              <w:rPr>
                <w:noProof/>
                <w:webHidden/>
              </w:rPr>
              <w:fldChar w:fldCharType="separate"/>
            </w:r>
            <w:r>
              <w:rPr>
                <w:noProof/>
                <w:webHidden/>
              </w:rPr>
              <w:t>18</w:t>
            </w:r>
            <w:r>
              <w:rPr>
                <w:noProof/>
                <w:webHidden/>
              </w:rPr>
              <w:fldChar w:fldCharType="end"/>
            </w:r>
          </w:hyperlink>
        </w:p>
        <w:p w14:paraId="2240A2FC"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7" w:history="1">
            <w:r w:rsidRPr="009D34E3">
              <w:rPr>
                <w:rStyle w:val="Hyperlink"/>
                <w:noProof/>
              </w:rPr>
              <w:t>3.3.4</w:t>
            </w:r>
            <w:r>
              <w:rPr>
                <w:rFonts w:asciiTheme="minorHAnsi" w:hAnsiTheme="minorHAnsi" w:cstheme="minorBidi"/>
                <w:noProof/>
                <w:color w:val="auto"/>
                <w:sz w:val="24"/>
                <w:szCs w:val="24"/>
              </w:rPr>
              <w:tab/>
            </w:r>
            <w:r w:rsidRPr="009D34E3">
              <w:rPr>
                <w:rStyle w:val="Hyperlink"/>
                <w:noProof/>
              </w:rPr>
              <w:t>Request Schema</w:t>
            </w:r>
            <w:r>
              <w:rPr>
                <w:noProof/>
                <w:webHidden/>
              </w:rPr>
              <w:tab/>
            </w:r>
            <w:r>
              <w:rPr>
                <w:noProof/>
                <w:webHidden/>
              </w:rPr>
              <w:fldChar w:fldCharType="begin"/>
            </w:r>
            <w:r>
              <w:rPr>
                <w:noProof/>
                <w:webHidden/>
              </w:rPr>
              <w:instrText xml:space="preserve"> PAGEREF _Toc488270157 \h </w:instrText>
            </w:r>
            <w:r>
              <w:rPr>
                <w:noProof/>
                <w:webHidden/>
              </w:rPr>
            </w:r>
            <w:r>
              <w:rPr>
                <w:noProof/>
                <w:webHidden/>
              </w:rPr>
              <w:fldChar w:fldCharType="separate"/>
            </w:r>
            <w:r>
              <w:rPr>
                <w:noProof/>
                <w:webHidden/>
              </w:rPr>
              <w:t>18</w:t>
            </w:r>
            <w:r>
              <w:rPr>
                <w:noProof/>
                <w:webHidden/>
              </w:rPr>
              <w:fldChar w:fldCharType="end"/>
            </w:r>
          </w:hyperlink>
        </w:p>
        <w:p w14:paraId="24B96D1F"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8" w:history="1">
            <w:r w:rsidRPr="009D34E3">
              <w:rPr>
                <w:rStyle w:val="Hyperlink"/>
                <w:noProof/>
              </w:rPr>
              <w:t>3.3.5</w:t>
            </w:r>
            <w:r>
              <w:rPr>
                <w:rFonts w:asciiTheme="minorHAnsi" w:hAnsiTheme="minorHAnsi" w:cstheme="minorBidi"/>
                <w:noProof/>
                <w:color w:val="auto"/>
                <w:sz w:val="24"/>
                <w:szCs w:val="24"/>
              </w:rPr>
              <w:tab/>
            </w:r>
            <w:r w:rsidRPr="009D34E3">
              <w:rPr>
                <w:rStyle w:val="Hyperlink"/>
                <w:noProof/>
              </w:rPr>
              <w:t>Request Mapping</w:t>
            </w:r>
            <w:r>
              <w:rPr>
                <w:noProof/>
                <w:webHidden/>
              </w:rPr>
              <w:tab/>
            </w:r>
            <w:r>
              <w:rPr>
                <w:noProof/>
                <w:webHidden/>
              </w:rPr>
              <w:fldChar w:fldCharType="begin"/>
            </w:r>
            <w:r>
              <w:rPr>
                <w:noProof/>
                <w:webHidden/>
              </w:rPr>
              <w:instrText xml:space="preserve"> PAGEREF _Toc488270158 \h </w:instrText>
            </w:r>
            <w:r>
              <w:rPr>
                <w:noProof/>
                <w:webHidden/>
              </w:rPr>
            </w:r>
            <w:r>
              <w:rPr>
                <w:noProof/>
                <w:webHidden/>
              </w:rPr>
              <w:fldChar w:fldCharType="separate"/>
            </w:r>
            <w:r>
              <w:rPr>
                <w:noProof/>
                <w:webHidden/>
              </w:rPr>
              <w:t>18</w:t>
            </w:r>
            <w:r>
              <w:rPr>
                <w:noProof/>
                <w:webHidden/>
              </w:rPr>
              <w:fldChar w:fldCharType="end"/>
            </w:r>
          </w:hyperlink>
        </w:p>
        <w:p w14:paraId="789C145A"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59" w:history="1">
            <w:r w:rsidRPr="009D34E3">
              <w:rPr>
                <w:rStyle w:val="Hyperlink"/>
                <w:noProof/>
              </w:rPr>
              <w:t>3.3.6</w:t>
            </w:r>
            <w:r>
              <w:rPr>
                <w:rFonts w:asciiTheme="minorHAnsi" w:hAnsiTheme="minorHAnsi" w:cstheme="minorBidi"/>
                <w:noProof/>
                <w:color w:val="auto"/>
                <w:sz w:val="24"/>
                <w:szCs w:val="24"/>
              </w:rPr>
              <w:tab/>
            </w:r>
            <w:r w:rsidRPr="009D34E3">
              <w:rPr>
                <w:rStyle w:val="Hyperlink"/>
                <w:noProof/>
              </w:rPr>
              <w:t>Response Schema</w:t>
            </w:r>
            <w:r>
              <w:rPr>
                <w:noProof/>
                <w:webHidden/>
              </w:rPr>
              <w:tab/>
            </w:r>
            <w:r>
              <w:rPr>
                <w:noProof/>
                <w:webHidden/>
              </w:rPr>
              <w:fldChar w:fldCharType="begin"/>
            </w:r>
            <w:r>
              <w:rPr>
                <w:noProof/>
                <w:webHidden/>
              </w:rPr>
              <w:instrText xml:space="preserve"> PAGEREF _Toc488270159 \h </w:instrText>
            </w:r>
            <w:r>
              <w:rPr>
                <w:noProof/>
                <w:webHidden/>
              </w:rPr>
            </w:r>
            <w:r>
              <w:rPr>
                <w:noProof/>
                <w:webHidden/>
              </w:rPr>
              <w:fldChar w:fldCharType="separate"/>
            </w:r>
            <w:r>
              <w:rPr>
                <w:noProof/>
                <w:webHidden/>
              </w:rPr>
              <w:t>18</w:t>
            </w:r>
            <w:r>
              <w:rPr>
                <w:noProof/>
                <w:webHidden/>
              </w:rPr>
              <w:fldChar w:fldCharType="end"/>
            </w:r>
          </w:hyperlink>
        </w:p>
        <w:p w14:paraId="16C5B596"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60" w:history="1">
            <w:r w:rsidRPr="009D34E3">
              <w:rPr>
                <w:rStyle w:val="Hyperlink"/>
                <w:noProof/>
              </w:rPr>
              <w:t>3.3.7</w:t>
            </w:r>
            <w:r>
              <w:rPr>
                <w:rFonts w:asciiTheme="minorHAnsi" w:hAnsiTheme="minorHAnsi" w:cstheme="minorBidi"/>
                <w:noProof/>
                <w:color w:val="auto"/>
                <w:sz w:val="24"/>
                <w:szCs w:val="24"/>
              </w:rPr>
              <w:tab/>
            </w:r>
            <w:r w:rsidRPr="009D34E3">
              <w:rPr>
                <w:rStyle w:val="Hyperlink"/>
                <w:noProof/>
              </w:rPr>
              <w:t>Response Mapping</w:t>
            </w:r>
            <w:r>
              <w:rPr>
                <w:noProof/>
                <w:webHidden/>
              </w:rPr>
              <w:tab/>
            </w:r>
            <w:r>
              <w:rPr>
                <w:noProof/>
                <w:webHidden/>
              </w:rPr>
              <w:fldChar w:fldCharType="begin"/>
            </w:r>
            <w:r>
              <w:rPr>
                <w:noProof/>
                <w:webHidden/>
              </w:rPr>
              <w:instrText xml:space="preserve"> PAGEREF _Toc488270160 \h </w:instrText>
            </w:r>
            <w:r>
              <w:rPr>
                <w:noProof/>
                <w:webHidden/>
              </w:rPr>
            </w:r>
            <w:r>
              <w:rPr>
                <w:noProof/>
                <w:webHidden/>
              </w:rPr>
              <w:fldChar w:fldCharType="separate"/>
            </w:r>
            <w:r>
              <w:rPr>
                <w:noProof/>
                <w:webHidden/>
              </w:rPr>
              <w:t>18</w:t>
            </w:r>
            <w:r>
              <w:rPr>
                <w:noProof/>
                <w:webHidden/>
              </w:rPr>
              <w:fldChar w:fldCharType="end"/>
            </w:r>
          </w:hyperlink>
        </w:p>
        <w:p w14:paraId="39D3FCC1"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61" w:history="1">
            <w:r w:rsidRPr="009D34E3">
              <w:rPr>
                <w:rStyle w:val="Hyperlink"/>
                <w:noProof/>
              </w:rPr>
              <w:t>3.3.8</w:t>
            </w:r>
            <w:r>
              <w:rPr>
                <w:rFonts w:asciiTheme="minorHAnsi" w:hAnsiTheme="minorHAnsi" w:cstheme="minorBidi"/>
                <w:noProof/>
                <w:color w:val="auto"/>
                <w:sz w:val="24"/>
                <w:szCs w:val="24"/>
              </w:rPr>
              <w:tab/>
            </w:r>
            <w:r w:rsidRPr="009D34E3">
              <w:rPr>
                <w:rStyle w:val="Hyperlink"/>
                <w:noProof/>
              </w:rPr>
              <w:t>Error Handling</w:t>
            </w:r>
            <w:r>
              <w:rPr>
                <w:noProof/>
                <w:webHidden/>
              </w:rPr>
              <w:tab/>
            </w:r>
            <w:r>
              <w:rPr>
                <w:noProof/>
                <w:webHidden/>
              </w:rPr>
              <w:fldChar w:fldCharType="begin"/>
            </w:r>
            <w:r>
              <w:rPr>
                <w:noProof/>
                <w:webHidden/>
              </w:rPr>
              <w:instrText xml:space="preserve"> PAGEREF _Toc488270161 \h </w:instrText>
            </w:r>
            <w:r>
              <w:rPr>
                <w:noProof/>
                <w:webHidden/>
              </w:rPr>
            </w:r>
            <w:r>
              <w:rPr>
                <w:noProof/>
                <w:webHidden/>
              </w:rPr>
              <w:fldChar w:fldCharType="separate"/>
            </w:r>
            <w:r>
              <w:rPr>
                <w:noProof/>
                <w:webHidden/>
              </w:rPr>
              <w:t>18</w:t>
            </w:r>
            <w:r>
              <w:rPr>
                <w:noProof/>
                <w:webHidden/>
              </w:rPr>
              <w:fldChar w:fldCharType="end"/>
            </w:r>
          </w:hyperlink>
        </w:p>
        <w:p w14:paraId="149459F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62" w:history="1">
            <w:r w:rsidRPr="009D34E3">
              <w:rPr>
                <w:rStyle w:val="Hyperlink"/>
                <w:noProof/>
              </w:rPr>
              <w:t>3.3.9</w:t>
            </w:r>
            <w:r>
              <w:rPr>
                <w:rFonts w:asciiTheme="minorHAnsi" w:hAnsiTheme="minorHAnsi" w:cstheme="minorBidi"/>
                <w:noProof/>
                <w:color w:val="auto"/>
                <w:sz w:val="24"/>
                <w:szCs w:val="24"/>
              </w:rPr>
              <w:tab/>
            </w:r>
            <w:r w:rsidRPr="009D34E3">
              <w:rPr>
                <w:rStyle w:val="Hyperlink"/>
                <w:noProof/>
              </w:rPr>
              <w:t>Auditing</w:t>
            </w:r>
            <w:r>
              <w:rPr>
                <w:noProof/>
                <w:webHidden/>
              </w:rPr>
              <w:tab/>
            </w:r>
            <w:r>
              <w:rPr>
                <w:noProof/>
                <w:webHidden/>
              </w:rPr>
              <w:fldChar w:fldCharType="begin"/>
            </w:r>
            <w:r>
              <w:rPr>
                <w:noProof/>
                <w:webHidden/>
              </w:rPr>
              <w:instrText xml:space="preserve"> PAGEREF _Toc488270162 \h </w:instrText>
            </w:r>
            <w:r>
              <w:rPr>
                <w:noProof/>
                <w:webHidden/>
              </w:rPr>
            </w:r>
            <w:r>
              <w:rPr>
                <w:noProof/>
                <w:webHidden/>
              </w:rPr>
              <w:fldChar w:fldCharType="separate"/>
            </w:r>
            <w:r>
              <w:rPr>
                <w:noProof/>
                <w:webHidden/>
              </w:rPr>
              <w:t>18</w:t>
            </w:r>
            <w:r>
              <w:rPr>
                <w:noProof/>
                <w:webHidden/>
              </w:rPr>
              <w:fldChar w:fldCharType="end"/>
            </w:r>
          </w:hyperlink>
        </w:p>
        <w:p w14:paraId="1A4C617A" w14:textId="77777777" w:rsidR="00297F48" w:rsidRDefault="00297F48">
          <w:pPr>
            <w:pStyle w:val="TOC3"/>
            <w:tabs>
              <w:tab w:val="left" w:pos="1440"/>
              <w:tab w:val="right" w:leader="hyphen" w:pos="9170"/>
            </w:tabs>
            <w:rPr>
              <w:rFonts w:asciiTheme="minorHAnsi" w:hAnsiTheme="minorHAnsi" w:cstheme="minorBidi"/>
              <w:noProof/>
              <w:color w:val="auto"/>
              <w:sz w:val="24"/>
              <w:szCs w:val="24"/>
            </w:rPr>
          </w:pPr>
          <w:hyperlink w:anchor="_Toc488270163" w:history="1">
            <w:r w:rsidRPr="009D34E3">
              <w:rPr>
                <w:rStyle w:val="Hyperlink"/>
                <w:noProof/>
              </w:rPr>
              <w:t>3.3.10</w:t>
            </w:r>
            <w:r>
              <w:rPr>
                <w:rFonts w:asciiTheme="minorHAnsi" w:hAnsiTheme="minorHAnsi" w:cstheme="minorBidi"/>
                <w:noProof/>
                <w:color w:val="auto"/>
                <w:sz w:val="24"/>
                <w:szCs w:val="24"/>
              </w:rPr>
              <w:tab/>
            </w:r>
            <w:r w:rsidRPr="009D34E3">
              <w:rPr>
                <w:rStyle w:val="Hyperlink"/>
                <w:noProof/>
              </w:rPr>
              <w:t>Logging</w:t>
            </w:r>
            <w:r>
              <w:rPr>
                <w:noProof/>
                <w:webHidden/>
              </w:rPr>
              <w:tab/>
            </w:r>
            <w:r>
              <w:rPr>
                <w:noProof/>
                <w:webHidden/>
              </w:rPr>
              <w:fldChar w:fldCharType="begin"/>
            </w:r>
            <w:r>
              <w:rPr>
                <w:noProof/>
                <w:webHidden/>
              </w:rPr>
              <w:instrText xml:space="preserve"> PAGEREF _Toc488270163 \h </w:instrText>
            </w:r>
            <w:r>
              <w:rPr>
                <w:noProof/>
                <w:webHidden/>
              </w:rPr>
            </w:r>
            <w:r>
              <w:rPr>
                <w:noProof/>
                <w:webHidden/>
              </w:rPr>
              <w:fldChar w:fldCharType="separate"/>
            </w:r>
            <w:r>
              <w:rPr>
                <w:noProof/>
                <w:webHidden/>
              </w:rPr>
              <w:t>19</w:t>
            </w:r>
            <w:r>
              <w:rPr>
                <w:noProof/>
                <w:webHidden/>
              </w:rPr>
              <w:fldChar w:fldCharType="end"/>
            </w:r>
          </w:hyperlink>
        </w:p>
        <w:p w14:paraId="7F444BC0"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64" w:history="1">
            <w:r w:rsidRPr="009D34E3">
              <w:rPr>
                <w:rStyle w:val="Hyperlink"/>
                <w:noProof/>
              </w:rPr>
              <w:t>3.4</w:t>
            </w:r>
            <w:r>
              <w:rPr>
                <w:rFonts w:asciiTheme="minorHAnsi" w:hAnsiTheme="minorHAnsi" w:cstheme="minorBidi"/>
                <w:noProof/>
                <w:color w:val="auto"/>
                <w:sz w:val="24"/>
                <w:szCs w:val="24"/>
              </w:rPr>
              <w:tab/>
            </w:r>
            <w:r w:rsidRPr="009D34E3">
              <w:rPr>
                <w:rStyle w:val="Hyperlink"/>
                <w:noProof/>
              </w:rPr>
              <w:t>POST/PAYMENT-REQUEST</w:t>
            </w:r>
            <w:r>
              <w:rPr>
                <w:noProof/>
                <w:webHidden/>
              </w:rPr>
              <w:tab/>
            </w:r>
            <w:r>
              <w:rPr>
                <w:noProof/>
                <w:webHidden/>
              </w:rPr>
              <w:fldChar w:fldCharType="begin"/>
            </w:r>
            <w:r>
              <w:rPr>
                <w:noProof/>
                <w:webHidden/>
              </w:rPr>
              <w:instrText xml:space="preserve"> PAGEREF _Toc488270164 \h </w:instrText>
            </w:r>
            <w:r>
              <w:rPr>
                <w:noProof/>
                <w:webHidden/>
              </w:rPr>
            </w:r>
            <w:r>
              <w:rPr>
                <w:noProof/>
                <w:webHidden/>
              </w:rPr>
              <w:fldChar w:fldCharType="separate"/>
            </w:r>
            <w:r>
              <w:rPr>
                <w:noProof/>
                <w:webHidden/>
              </w:rPr>
              <w:t>20</w:t>
            </w:r>
            <w:r>
              <w:rPr>
                <w:noProof/>
                <w:webHidden/>
              </w:rPr>
              <w:fldChar w:fldCharType="end"/>
            </w:r>
          </w:hyperlink>
        </w:p>
        <w:p w14:paraId="7A1AFB0F"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65" w:history="1">
            <w:r w:rsidRPr="009D34E3">
              <w:rPr>
                <w:rStyle w:val="Hyperlink"/>
                <w:noProof/>
              </w:rPr>
              <w:t>3.4.1</w:t>
            </w:r>
            <w:r>
              <w:rPr>
                <w:rFonts w:asciiTheme="minorHAnsi" w:hAnsiTheme="minorHAnsi" w:cstheme="minorBidi"/>
                <w:noProof/>
                <w:color w:val="auto"/>
                <w:sz w:val="24"/>
                <w:szCs w:val="24"/>
              </w:rPr>
              <w:tab/>
            </w:r>
            <w:r w:rsidRPr="009D34E3">
              <w:rPr>
                <w:rStyle w:val="Hyperlink"/>
                <w:noProof/>
              </w:rPr>
              <w:t>Implementation</w:t>
            </w:r>
            <w:r>
              <w:rPr>
                <w:noProof/>
                <w:webHidden/>
              </w:rPr>
              <w:tab/>
            </w:r>
            <w:r>
              <w:rPr>
                <w:noProof/>
                <w:webHidden/>
              </w:rPr>
              <w:fldChar w:fldCharType="begin"/>
            </w:r>
            <w:r>
              <w:rPr>
                <w:noProof/>
                <w:webHidden/>
              </w:rPr>
              <w:instrText xml:space="preserve"> PAGEREF _Toc488270165 \h </w:instrText>
            </w:r>
            <w:r>
              <w:rPr>
                <w:noProof/>
                <w:webHidden/>
              </w:rPr>
            </w:r>
            <w:r>
              <w:rPr>
                <w:noProof/>
                <w:webHidden/>
              </w:rPr>
              <w:fldChar w:fldCharType="separate"/>
            </w:r>
            <w:r>
              <w:rPr>
                <w:noProof/>
                <w:webHidden/>
              </w:rPr>
              <w:t>20</w:t>
            </w:r>
            <w:r>
              <w:rPr>
                <w:noProof/>
                <w:webHidden/>
              </w:rPr>
              <w:fldChar w:fldCharType="end"/>
            </w:r>
          </w:hyperlink>
        </w:p>
        <w:p w14:paraId="781E6775"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0" w:history="1">
            <w:r w:rsidRPr="009D34E3">
              <w:rPr>
                <w:rStyle w:val="Hyperlink"/>
                <w:noProof/>
              </w:rPr>
              <w:t>3.4.2</w:t>
            </w:r>
            <w:r>
              <w:rPr>
                <w:rFonts w:asciiTheme="minorHAnsi" w:hAnsiTheme="minorHAnsi" w:cstheme="minorBidi"/>
                <w:noProof/>
                <w:color w:val="auto"/>
                <w:sz w:val="24"/>
                <w:szCs w:val="24"/>
              </w:rPr>
              <w:tab/>
            </w:r>
            <w:r w:rsidRPr="009D34E3">
              <w:rPr>
                <w:rStyle w:val="Hyperlink"/>
                <w:noProof/>
              </w:rPr>
              <w:t>Method Design</w:t>
            </w:r>
            <w:r>
              <w:rPr>
                <w:noProof/>
                <w:webHidden/>
              </w:rPr>
              <w:tab/>
            </w:r>
            <w:r>
              <w:rPr>
                <w:noProof/>
                <w:webHidden/>
              </w:rPr>
              <w:fldChar w:fldCharType="begin"/>
            </w:r>
            <w:r>
              <w:rPr>
                <w:noProof/>
                <w:webHidden/>
              </w:rPr>
              <w:instrText xml:space="preserve"> PAGEREF _Toc488270170 \h </w:instrText>
            </w:r>
            <w:r>
              <w:rPr>
                <w:noProof/>
                <w:webHidden/>
              </w:rPr>
            </w:r>
            <w:r>
              <w:rPr>
                <w:noProof/>
                <w:webHidden/>
              </w:rPr>
              <w:fldChar w:fldCharType="separate"/>
            </w:r>
            <w:r>
              <w:rPr>
                <w:noProof/>
                <w:webHidden/>
              </w:rPr>
              <w:t>23</w:t>
            </w:r>
            <w:r>
              <w:rPr>
                <w:noProof/>
                <w:webHidden/>
              </w:rPr>
              <w:fldChar w:fldCharType="end"/>
            </w:r>
          </w:hyperlink>
        </w:p>
        <w:p w14:paraId="4173DAD5"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1" w:history="1">
            <w:r w:rsidRPr="009D34E3">
              <w:rPr>
                <w:rStyle w:val="Hyperlink"/>
                <w:noProof/>
              </w:rPr>
              <w:t>3.4.3</w:t>
            </w:r>
            <w:r>
              <w:rPr>
                <w:rFonts w:asciiTheme="minorHAnsi" w:hAnsiTheme="minorHAnsi" w:cstheme="minorBidi"/>
                <w:noProof/>
                <w:color w:val="auto"/>
                <w:sz w:val="24"/>
                <w:szCs w:val="24"/>
              </w:rPr>
              <w:tab/>
            </w:r>
            <w:r w:rsidRPr="009D34E3">
              <w:rPr>
                <w:rStyle w:val="Hyperlink"/>
                <w:noProof/>
              </w:rPr>
              <w:t>Summary</w:t>
            </w:r>
            <w:r>
              <w:rPr>
                <w:noProof/>
                <w:webHidden/>
              </w:rPr>
              <w:tab/>
            </w:r>
            <w:r>
              <w:rPr>
                <w:noProof/>
                <w:webHidden/>
              </w:rPr>
              <w:fldChar w:fldCharType="begin"/>
            </w:r>
            <w:r>
              <w:rPr>
                <w:noProof/>
                <w:webHidden/>
              </w:rPr>
              <w:instrText xml:space="preserve"> PAGEREF _Toc488270171 \h </w:instrText>
            </w:r>
            <w:r>
              <w:rPr>
                <w:noProof/>
                <w:webHidden/>
              </w:rPr>
            </w:r>
            <w:r>
              <w:rPr>
                <w:noProof/>
                <w:webHidden/>
              </w:rPr>
              <w:fldChar w:fldCharType="separate"/>
            </w:r>
            <w:r>
              <w:rPr>
                <w:noProof/>
                <w:webHidden/>
              </w:rPr>
              <w:t>23</w:t>
            </w:r>
            <w:r>
              <w:rPr>
                <w:noProof/>
                <w:webHidden/>
              </w:rPr>
              <w:fldChar w:fldCharType="end"/>
            </w:r>
          </w:hyperlink>
        </w:p>
        <w:p w14:paraId="149EE371"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2" w:history="1">
            <w:r w:rsidRPr="009D34E3">
              <w:rPr>
                <w:rStyle w:val="Hyperlink"/>
                <w:noProof/>
              </w:rPr>
              <w:t>3.4.4</w:t>
            </w:r>
            <w:r>
              <w:rPr>
                <w:rFonts w:asciiTheme="minorHAnsi" w:hAnsiTheme="minorHAnsi" w:cstheme="minorBidi"/>
                <w:noProof/>
                <w:color w:val="auto"/>
                <w:sz w:val="24"/>
                <w:szCs w:val="24"/>
              </w:rPr>
              <w:tab/>
            </w:r>
            <w:r w:rsidRPr="009D34E3">
              <w:rPr>
                <w:rStyle w:val="Hyperlink"/>
                <w:noProof/>
              </w:rPr>
              <w:t>Request Schema</w:t>
            </w:r>
            <w:r>
              <w:rPr>
                <w:noProof/>
                <w:webHidden/>
              </w:rPr>
              <w:tab/>
            </w:r>
            <w:r>
              <w:rPr>
                <w:noProof/>
                <w:webHidden/>
              </w:rPr>
              <w:fldChar w:fldCharType="begin"/>
            </w:r>
            <w:r>
              <w:rPr>
                <w:noProof/>
                <w:webHidden/>
              </w:rPr>
              <w:instrText xml:space="preserve"> PAGEREF _Toc488270172 \h </w:instrText>
            </w:r>
            <w:r>
              <w:rPr>
                <w:noProof/>
                <w:webHidden/>
              </w:rPr>
            </w:r>
            <w:r>
              <w:rPr>
                <w:noProof/>
                <w:webHidden/>
              </w:rPr>
              <w:fldChar w:fldCharType="separate"/>
            </w:r>
            <w:r>
              <w:rPr>
                <w:noProof/>
                <w:webHidden/>
              </w:rPr>
              <w:t>23</w:t>
            </w:r>
            <w:r>
              <w:rPr>
                <w:noProof/>
                <w:webHidden/>
              </w:rPr>
              <w:fldChar w:fldCharType="end"/>
            </w:r>
          </w:hyperlink>
        </w:p>
        <w:p w14:paraId="2E88132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3" w:history="1">
            <w:r w:rsidRPr="009D34E3">
              <w:rPr>
                <w:rStyle w:val="Hyperlink"/>
                <w:noProof/>
              </w:rPr>
              <w:t>3.4.5</w:t>
            </w:r>
            <w:r>
              <w:rPr>
                <w:rFonts w:asciiTheme="minorHAnsi" w:hAnsiTheme="minorHAnsi" w:cstheme="minorBidi"/>
                <w:noProof/>
                <w:color w:val="auto"/>
                <w:sz w:val="24"/>
                <w:szCs w:val="24"/>
              </w:rPr>
              <w:tab/>
            </w:r>
            <w:r w:rsidRPr="009D34E3">
              <w:rPr>
                <w:rStyle w:val="Hyperlink"/>
                <w:noProof/>
              </w:rPr>
              <w:t>Request Mapping</w:t>
            </w:r>
            <w:r>
              <w:rPr>
                <w:noProof/>
                <w:webHidden/>
              </w:rPr>
              <w:tab/>
            </w:r>
            <w:r>
              <w:rPr>
                <w:noProof/>
                <w:webHidden/>
              </w:rPr>
              <w:fldChar w:fldCharType="begin"/>
            </w:r>
            <w:r>
              <w:rPr>
                <w:noProof/>
                <w:webHidden/>
              </w:rPr>
              <w:instrText xml:space="preserve"> PAGEREF _Toc488270173 \h </w:instrText>
            </w:r>
            <w:r>
              <w:rPr>
                <w:noProof/>
                <w:webHidden/>
              </w:rPr>
            </w:r>
            <w:r>
              <w:rPr>
                <w:noProof/>
                <w:webHidden/>
              </w:rPr>
              <w:fldChar w:fldCharType="separate"/>
            </w:r>
            <w:r>
              <w:rPr>
                <w:noProof/>
                <w:webHidden/>
              </w:rPr>
              <w:t>24</w:t>
            </w:r>
            <w:r>
              <w:rPr>
                <w:noProof/>
                <w:webHidden/>
              </w:rPr>
              <w:fldChar w:fldCharType="end"/>
            </w:r>
          </w:hyperlink>
        </w:p>
        <w:p w14:paraId="3553CCB5"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4" w:history="1">
            <w:r w:rsidRPr="009D34E3">
              <w:rPr>
                <w:rStyle w:val="Hyperlink"/>
                <w:noProof/>
              </w:rPr>
              <w:t>3.4.6</w:t>
            </w:r>
            <w:r>
              <w:rPr>
                <w:rFonts w:asciiTheme="minorHAnsi" w:hAnsiTheme="minorHAnsi" w:cstheme="minorBidi"/>
                <w:noProof/>
                <w:color w:val="auto"/>
                <w:sz w:val="24"/>
                <w:szCs w:val="24"/>
              </w:rPr>
              <w:tab/>
            </w:r>
            <w:r w:rsidRPr="009D34E3">
              <w:rPr>
                <w:rStyle w:val="Hyperlink"/>
                <w:noProof/>
              </w:rPr>
              <w:t>Response Schema</w:t>
            </w:r>
            <w:r>
              <w:rPr>
                <w:noProof/>
                <w:webHidden/>
              </w:rPr>
              <w:tab/>
            </w:r>
            <w:r>
              <w:rPr>
                <w:noProof/>
                <w:webHidden/>
              </w:rPr>
              <w:fldChar w:fldCharType="begin"/>
            </w:r>
            <w:r>
              <w:rPr>
                <w:noProof/>
                <w:webHidden/>
              </w:rPr>
              <w:instrText xml:space="preserve"> PAGEREF _Toc488270174 \h </w:instrText>
            </w:r>
            <w:r>
              <w:rPr>
                <w:noProof/>
                <w:webHidden/>
              </w:rPr>
            </w:r>
            <w:r>
              <w:rPr>
                <w:noProof/>
                <w:webHidden/>
              </w:rPr>
              <w:fldChar w:fldCharType="separate"/>
            </w:r>
            <w:r>
              <w:rPr>
                <w:noProof/>
                <w:webHidden/>
              </w:rPr>
              <w:t>24</w:t>
            </w:r>
            <w:r>
              <w:rPr>
                <w:noProof/>
                <w:webHidden/>
              </w:rPr>
              <w:fldChar w:fldCharType="end"/>
            </w:r>
          </w:hyperlink>
        </w:p>
        <w:p w14:paraId="6AE11A2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5" w:history="1">
            <w:r w:rsidRPr="009D34E3">
              <w:rPr>
                <w:rStyle w:val="Hyperlink"/>
                <w:noProof/>
              </w:rPr>
              <w:t>3.4.7</w:t>
            </w:r>
            <w:r>
              <w:rPr>
                <w:rFonts w:asciiTheme="minorHAnsi" w:hAnsiTheme="minorHAnsi" w:cstheme="minorBidi"/>
                <w:noProof/>
                <w:color w:val="auto"/>
                <w:sz w:val="24"/>
                <w:szCs w:val="24"/>
              </w:rPr>
              <w:tab/>
            </w:r>
            <w:r w:rsidRPr="009D34E3">
              <w:rPr>
                <w:rStyle w:val="Hyperlink"/>
                <w:noProof/>
              </w:rPr>
              <w:t>Response Mapping</w:t>
            </w:r>
            <w:r>
              <w:rPr>
                <w:noProof/>
                <w:webHidden/>
              </w:rPr>
              <w:tab/>
            </w:r>
            <w:r>
              <w:rPr>
                <w:noProof/>
                <w:webHidden/>
              </w:rPr>
              <w:fldChar w:fldCharType="begin"/>
            </w:r>
            <w:r>
              <w:rPr>
                <w:noProof/>
                <w:webHidden/>
              </w:rPr>
              <w:instrText xml:space="preserve"> PAGEREF _Toc488270175 \h </w:instrText>
            </w:r>
            <w:r>
              <w:rPr>
                <w:noProof/>
                <w:webHidden/>
              </w:rPr>
            </w:r>
            <w:r>
              <w:rPr>
                <w:noProof/>
                <w:webHidden/>
              </w:rPr>
              <w:fldChar w:fldCharType="separate"/>
            </w:r>
            <w:r>
              <w:rPr>
                <w:noProof/>
                <w:webHidden/>
              </w:rPr>
              <w:t>25</w:t>
            </w:r>
            <w:r>
              <w:rPr>
                <w:noProof/>
                <w:webHidden/>
              </w:rPr>
              <w:fldChar w:fldCharType="end"/>
            </w:r>
          </w:hyperlink>
        </w:p>
        <w:p w14:paraId="58B59200"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6" w:history="1">
            <w:r w:rsidRPr="009D34E3">
              <w:rPr>
                <w:rStyle w:val="Hyperlink"/>
                <w:noProof/>
              </w:rPr>
              <w:t>3.4.8</w:t>
            </w:r>
            <w:r>
              <w:rPr>
                <w:rFonts w:asciiTheme="minorHAnsi" w:hAnsiTheme="minorHAnsi" w:cstheme="minorBidi"/>
                <w:noProof/>
                <w:color w:val="auto"/>
                <w:sz w:val="24"/>
                <w:szCs w:val="24"/>
              </w:rPr>
              <w:tab/>
            </w:r>
            <w:r w:rsidRPr="009D34E3">
              <w:rPr>
                <w:rStyle w:val="Hyperlink"/>
                <w:noProof/>
              </w:rPr>
              <w:t>Error Handling</w:t>
            </w:r>
            <w:r>
              <w:rPr>
                <w:noProof/>
                <w:webHidden/>
              </w:rPr>
              <w:tab/>
            </w:r>
            <w:r>
              <w:rPr>
                <w:noProof/>
                <w:webHidden/>
              </w:rPr>
              <w:fldChar w:fldCharType="begin"/>
            </w:r>
            <w:r>
              <w:rPr>
                <w:noProof/>
                <w:webHidden/>
              </w:rPr>
              <w:instrText xml:space="preserve"> PAGEREF _Toc488270176 \h </w:instrText>
            </w:r>
            <w:r>
              <w:rPr>
                <w:noProof/>
                <w:webHidden/>
              </w:rPr>
            </w:r>
            <w:r>
              <w:rPr>
                <w:noProof/>
                <w:webHidden/>
              </w:rPr>
              <w:fldChar w:fldCharType="separate"/>
            </w:r>
            <w:r>
              <w:rPr>
                <w:noProof/>
                <w:webHidden/>
              </w:rPr>
              <w:t>25</w:t>
            </w:r>
            <w:r>
              <w:rPr>
                <w:noProof/>
                <w:webHidden/>
              </w:rPr>
              <w:fldChar w:fldCharType="end"/>
            </w:r>
          </w:hyperlink>
        </w:p>
        <w:p w14:paraId="48AEF49F"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77" w:history="1">
            <w:r w:rsidRPr="009D34E3">
              <w:rPr>
                <w:rStyle w:val="Hyperlink"/>
                <w:noProof/>
              </w:rPr>
              <w:t>3.4.9</w:t>
            </w:r>
            <w:r>
              <w:rPr>
                <w:rFonts w:asciiTheme="minorHAnsi" w:hAnsiTheme="minorHAnsi" w:cstheme="minorBidi"/>
                <w:noProof/>
                <w:color w:val="auto"/>
                <w:sz w:val="24"/>
                <w:szCs w:val="24"/>
              </w:rPr>
              <w:tab/>
            </w:r>
            <w:r w:rsidRPr="009D34E3">
              <w:rPr>
                <w:rStyle w:val="Hyperlink"/>
                <w:noProof/>
              </w:rPr>
              <w:t>Auditing</w:t>
            </w:r>
            <w:r>
              <w:rPr>
                <w:noProof/>
                <w:webHidden/>
              </w:rPr>
              <w:tab/>
            </w:r>
            <w:r>
              <w:rPr>
                <w:noProof/>
                <w:webHidden/>
              </w:rPr>
              <w:fldChar w:fldCharType="begin"/>
            </w:r>
            <w:r>
              <w:rPr>
                <w:noProof/>
                <w:webHidden/>
              </w:rPr>
              <w:instrText xml:space="preserve"> PAGEREF _Toc488270177 \h </w:instrText>
            </w:r>
            <w:r>
              <w:rPr>
                <w:noProof/>
                <w:webHidden/>
              </w:rPr>
            </w:r>
            <w:r>
              <w:rPr>
                <w:noProof/>
                <w:webHidden/>
              </w:rPr>
              <w:fldChar w:fldCharType="separate"/>
            </w:r>
            <w:r>
              <w:rPr>
                <w:noProof/>
                <w:webHidden/>
              </w:rPr>
              <w:t>25</w:t>
            </w:r>
            <w:r>
              <w:rPr>
                <w:noProof/>
                <w:webHidden/>
              </w:rPr>
              <w:fldChar w:fldCharType="end"/>
            </w:r>
          </w:hyperlink>
        </w:p>
        <w:p w14:paraId="7AEB63CE" w14:textId="77777777" w:rsidR="00297F48" w:rsidRDefault="00297F48">
          <w:pPr>
            <w:pStyle w:val="TOC3"/>
            <w:tabs>
              <w:tab w:val="left" w:pos="1440"/>
              <w:tab w:val="right" w:leader="hyphen" w:pos="9170"/>
            </w:tabs>
            <w:rPr>
              <w:rFonts w:asciiTheme="minorHAnsi" w:hAnsiTheme="minorHAnsi" w:cstheme="minorBidi"/>
              <w:noProof/>
              <w:color w:val="auto"/>
              <w:sz w:val="24"/>
              <w:szCs w:val="24"/>
            </w:rPr>
          </w:pPr>
          <w:hyperlink w:anchor="_Toc488270178" w:history="1">
            <w:r w:rsidRPr="009D34E3">
              <w:rPr>
                <w:rStyle w:val="Hyperlink"/>
                <w:noProof/>
              </w:rPr>
              <w:t>3.4.10</w:t>
            </w:r>
            <w:r>
              <w:rPr>
                <w:rFonts w:asciiTheme="minorHAnsi" w:hAnsiTheme="minorHAnsi" w:cstheme="minorBidi"/>
                <w:noProof/>
                <w:color w:val="auto"/>
                <w:sz w:val="24"/>
                <w:szCs w:val="24"/>
              </w:rPr>
              <w:tab/>
            </w:r>
            <w:r w:rsidRPr="009D34E3">
              <w:rPr>
                <w:rStyle w:val="Hyperlink"/>
                <w:noProof/>
              </w:rPr>
              <w:t>Logging</w:t>
            </w:r>
            <w:r>
              <w:rPr>
                <w:noProof/>
                <w:webHidden/>
              </w:rPr>
              <w:tab/>
            </w:r>
            <w:r>
              <w:rPr>
                <w:noProof/>
                <w:webHidden/>
              </w:rPr>
              <w:fldChar w:fldCharType="begin"/>
            </w:r>
            <w:r>
              <w:rPr>
                <w:noProof/>
                <w:webHidden/>
              </w:rPr>
              <w:instrText xml:space="preserve"> PAGEREF _Toc488270178 \h </w:instrText>
            </w:r>
            <w:r>
              <w:rPr>
                <w:noProof/>
                <w:webHidden/>
              </w:rPr>
            </w:r>
            <w:r>
              <w:rPr>
                <w:noProof/>
                <w:webHidden/>
              </w:rPr>
              <w:fldChar w:fldCharType="separate"/>
            </w:r>
            <w:r>
              <w:rPr>
                <w:noProof/>
                <w:webHidden/>
              </w:rPr>
              <w:t>25</w:t>
            </w:r>
            <w:r>
              <w:rPr>
                <w:noProof/>
                <w:webHidden/>
              </w:rPr>
              <w:fldChar w:fldCharType="end"/>
            </w:r>
          </w:hyperlink>
        </w:p>
        <w:p w14:paraId="3360D331" w14:textId="77777777" w:rsidR="00297F48" w:rsidRDefault="00297F48">
          <w:pPr>
            <w:pStyle w:val="TOC1"/>
            <w:tabs>
              <w:tab w:val="left" w:pos="400"/>
              <w:tab w:val="right" w:leader="hyphen" w:pos="9170"/>
            </w:tabs>
            <w:rPr>
              <w:rFonts w:asciiTheme="minorHAnsi" w:hAnsiTheme="minorHAnsi" w:cstheme="minorBidi"/>
              <w:noProof/>
              <w:color w:val="auto"/>
              <w:sz w:val="24"/>
              <w:szCs w:val="24"/>
            </w:rPr>
          </w:pPr>
          <w:hyperlink w:anchor="_Toc488270179" w:history="1">
            <w:r w:rsidRPr="009D34E3">
              <w:rPr>
                <w:rStyle w:val="Hyperlink"/>
                <w:noProof/>
              </w:rPr>
              <w:t>4</w:t>
            </w:r>
            <w:r>
              <w:rPr>
                <w:rFonts w:asciiTheme="minorHAnsi" w:hAnsiTheme="minorHAnsi" w:cstheme="minorBidi"/>
                <w:noProof/>
                <w:color w:val="auto"/>
                <w:sz w:val="24"/>
                <w:szCs w:val="24"/>
              </w:rPr>
              <w:tab/>
            </w:r>
            <w:r w:rsidRPr="009D34E3">
              <w:rPr>
                <w:rStyle w:val="Hyperlink"/>
                <w:noProof/>
              </w:rPr>
              <w:t>API/Service NFR</w:t>
            </w:r>
            <w:r>
              <w:rPr>
                <w:noProof/>
                <w:webHidden/>
              </w:rPr>
              <w:tab/>
            </w:r>
            <w:r>
              <w:rPr>
                <w:noProof/>
                <w:webHidden/>
              </w:rPr>
              <w:fldChar w:fldCharType="begin"/>
            </w:r>
            <w:r>
              <w:rPr>
                <w:noProof/>
                <w:webHidden/>
              </w:rPr>
              <w:instrText xml:space="preserve"> PAGEREF _Toc488270179 \h </w:instrText>
            </w:r>
            <w:r>
              <w:rPr>
                <w:noProof/>
                <w:webHidden/>
              </w:rPr>
            </w:r>
            <w:r>
              <w:rPr>
                <w:noProof/>
                <w:webHidden/>
              </w:rPr>
              <w:fldChar w:fldCharType="separate"/>
            </w:r>
            <w:r>
              <w:rPr>
                <w:noProof/>
                <w:webHidden/>
              </w:rPr>
              <w:t>26</w:t>
            </w:r>
            <w:r>
              <w:rPr>
                <w:noProof/>
                <w:webHidden/>
              </w:rPr>
              <w:fldChar w:fldCharType="end"/>
            </w:r>
          </w:hyperlink>
        </w:p>
        <w:p w14:paraId="2492D44C"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3" w:history="1">
            <w:r w:rsidRPr="009D34E3">
              <w:rPr>
                <w:rStyle w:val="Hyperlink"/>
                <w:noProof/>
              </w:rPr>
              <w:t>4.1</w:t>
            </w:r>
            <w:r>
              <w:rPr>
                <w:rFonts w:asciiTheme="minorHAnsi" w:hAnsiTheme="minorHAnsi" w:cstheme="minorBidi"/>
                <w:noProof/>
                <w:color w:val="auto"/>
                <w:sz w:val="24"/>
                <w:szCs w:val="24"/>
              </w:rPr>
              <w:tab/>
            </w:r>
            <w:r w:rsidRPr="009D34E3">
              <w:rPr>
                <w:rStyle w:val="Hyperlink"/>
                <w:noProof/>
              </w:rPr>
              <w:t>Security</w:t>
            </w:r>
            <w:r>
              <w:rPr>
                <w:noProof/>
                <w:webHidden/>
              </w:rPr>
              <w:tab/>
            </w:r>
            <w:r>
              <w:rPr>
                <w:noProof/>
                <w:webHidden/>
              </w:rPr>
              <w:fldChar w:fldCharType="begin"/>
            </w:r>
            <w:r>
              <w:rPr>
                <w:noProof/>
                <w:webHidden/>
              </w:rPr>
              <w:instrText xml:space="preserve"> PAGEREF _Toc488270183 \h </w:instrText>
            </w:r>
            <w:r>
              <w:rPr>
                <w:noProof/>
                <w:webHidden/>
              </w:rPr>
            </w:r>
            <w:r>
              <w:rPr>
                <w:noProof/>
                <w:webHidden/>
              </w:rPr>
              <w:fldChar w:fldCharType="separate"/>
            </w:r>
            <w:r>
              <w:rPr>
                <w:noProof/>
                <w:webHidden/>
              </w:rPr>
              <w:t>26</w:t>
            </w:r>
            <w:r>
              <w:rPr>
                <w:noProof/>
                <w:webHidden/>
              </w:rPr>
              <w:fldChar w:fldCharType="end"/>
            </w:r>
          </w:hyperlink>
        </w:p>
        <w:p w14:paraId="2FE724C1"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4" w:history="1">
            <w:r w:rsidRPr="009D34E3">
              <w:rPr>
                <w:rStyle w:val="Hyperlink"/>
                <w:noProof/>
              </w:rPr>
              <w:t>4.2</w:t>
            </w:r>
            <w:r>
              <w:rPr>
                <w:rFonts w:asciiTheme="minorHAnsi" w:hAnsiTheme="minorHAnsi" w:cstheme="minorBidi"/>
                <w:noProof/>
                <w:color w:val="auto"/>
                <w:sz w:val="24"/>
                <w:szCs w:val="24"/>
              </w:rPr>
              <w:tab/>
            </w:r>
            <w:r w:rsidRPr="009D34E3">
              <w:rPr>
                <w:rStyle w:val="Hyperlink"/>
                <w:noProof/>
              </w:rPr>
              <w:t>Auditing</w:t>
            </w:r>
            <w:r>
              <w:rPr>
                <w:noProof/>
                <w:webHidden/>
              </w:rPr>
              <w:tab/>
            </w:r>
            <w:r>
              <w:rPr>
                <w:noProof/>
                <w:webHidden/>
              </w:rPr>
              <w:fldChar w:fldCharType="begin"/>
            </w:r>
            <w:r>
              <w:rPr>
                <w:noProof/>
                <w:webHidden/>
              </w:rPr>
              <w:instrText xml:space="preserve"> PAGEREF _Toc488270184 \h </w:instrText>
            </w:r>
            <w:r>
              <w:rPr>
                <w:noProof/>
                <w:webHidden/>
              </w:rPr>
            </w:r>
            <w:r>
              <w:rPr>
                <w:noProof/>
                <w:webHidden/>
              </w:rPr>
              <w:fldChar w:fldCharType="separate"/>
            </w:r>
            <w:r>
              <w:rPr>
                <w:noProof/>
                <w:webHidden/>
              </w:rPr>
              <w:t>26</w:t>
            </w:r>
            <w:r>
              <w:rPr>
                <w:noProof/>
                <w:webHidden/>
              </w:rPr>
              <w:fldChar w:fldCharType="end"/>
            </w:r>
          </w:hyperlink>
        </w:p>
        <w:p w14:paraId="5179BBFB"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5" w:history="1">
            <w:r w:rsidRPr="009D34E3">
              <w:rPr>
                <w:rStyle w:val="Hyperlink"/>
                <w:noProof/>
              </w:rPr>
              <w:t>4.3</w:t>
            </w:r>
            <w:r>
              <w:rPr>
                <w:rFonts w:asciiTheme="minorHAnsi" w:hAnsiTheme="minorHAnsi" w:cstheme="minorBidi"/>
                <w:noProof/>
                <w:color w:val="auto"/>
                <w:sz w:val="24"/>
                <w:szCs w:val="24"/>
              </w:rPr>
              <w:tab/>
            </w:r>
            <w:r w:rsidRPr="009D34E3">
              <w:rPr>
                <w:rStyle w:val="Hyperlink"/>
                <w:noProof/>
              </w:rPr>
              <w:t>Performance</w:t>
            </w:r>
            <w:r>
              <w:rPr>
                <w:noProof/>
                <w:webHidden/>
              </w:rPr>
              <w:tab/>
            </w:r>
            <w:r>
              <w:rPr>
                <w:noProof/>
                <w:webHidden/>
              </w:rPr>
              <w:fldChar w:fldCharType="begin"/>
            </w:r>
            <w:r>
              <w:rPr>
                <w:noProof/>
                <w:webHidden/>
              </w:rPr>
              <w:instrText xml:space="preserve"> PAGEREF _Toc488270185 \h </w:instrText>
            </w:r>
            <w:r>
              <w:rPr>
                <w:noProof/>
                <w:webHidden/>
              </w:rPr>
            </w:r>
            <w:r>
              <w:rPr>
                <w:noProof/>
                <w:webHidden/>
              </w:rPr>
              <w:fldChar w:fldCharType="separate"/>
            </w:r>
            <w:r>
              <w:rPr>
                <w:noProof/>
                <w:webHidden/>
              </w:rPr>
              <w:t>26</w:t>
            </w:r>
            <w:r>
              <w:rPr>
                <w:noProof/>
                <w:webHidden/>
              </w:rPr>
              <w:fldChar w:fldCharType="end"/>
            </w:r>
          </w:hyperlink>
        </w:p>
        <w:p w14:paraId="462D6B0B"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6" w:history="1">
            <w:r w:rsidRPr="009D34E3">
              <w:rPr>
                <w:rStyle w:val="Hyperlink"/>
                <w:noProof/>
              </w:rPr>
              <w:t>4.4</w:t>
            </w:r>
            <w:r>
              <w:rPr>
                <w:rFonts w:asciiTheme="minorHAnsi" w:hAnsiTheme="minorHAnsi" w:cstheme="minorBidi"/>
                <w:noProof/>
                <w:color w:val="auto"/>
                <w:sz w:val="24"/>
                <w:szCs w:val="24"/>
              </w:rPr>
              <w:tab/>
            </w:r>
            <w:r w:rsidRPr="009D34E3">
              <w:rPr>
                <w:rStyle w:val="Hyperlink"/>
                <w:noProof/>
              </w:rPr>
              <w:t>Exception and Error Handling and Alerting</w:t>
            </w:r>
            <w:r>
              <w:rPr>
                <w:noProof/>
                <w:webHidden/>
              </w:rPr>
              <w:tab/>
            </w:r>
            <w:r>
              <w:rPr>
                <w:noProof/>
                <w:webHidden/>
              </w:rPr>
              <w:fldChar w:fldCharType="begin"/>
            </w:r>
            <w:r>
              <w:rPr>
                <w:noProof/>
                <w:webHidden/>
              </w:rPr>
              <w:instrText xml:space="preserve"> PAGEREF _Toc488270186 \h </w:instrText>
            </w:r>
            <w:r>
              <w:rPr>
                <w:noProof/>
                <w:webHidden/>
              </w:rPr>
            </w:r>
            <w:r>
              <w:rPr>
                <w:noProof/>
                <w:webHidden/>
              </w:rPr>
              <w:fldChar w:fldCharType="separate"/>
            </w:r>
            <w:r>
              <w:rPr>
                <w:noProof/>
                <w:webHidden/>
              </w:rPr>
              <w:t>26</w:t>
            </w:r>
            <w:r>
              <w:rPr>
                <w:noProof/>
                <w:webHidden/>
              </w:rPr>
              <w:fldChar w:fldCharType="end"/>
            </w:r>
          </w:hyperlink>
        </w:p>
        <w:p w14:paraId="57705D30"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7" w:history="1">
            <w:r w:rsidRPr="009D34E3">
              <w:rPr>
                <w:rStyle w:val="Hyperlink"/>
                <w:noProof/>
              </w:rPr>
              <w:t>4.5</w:t>
            </w:r>
            <w:r>
              <w:rPr>
                <w:rFonts w:asciiTheme="minorHAnsi" w:hAnsiTheme="minorHAnsi" w:cstheme="minorBidi"/>
                <w:noProof/>
                <w:color w:val="auto"/>
                <w:sz w:val="24"/>
                <w:szCs w:val="24"/>
              </w:rPr>
              <w:tab/>
            </w:r>
            <w:r w:rsidRPr="009D34E3">
              <w:rPr>
                <w:rStyle w:val="Hyperlink"/>
                <w:noProof/>
              </w:rPr>
              <w:t>Application Monitoring</w:t>
            </w:r>
            <w:r>
              <w:rPr>
                <w:noProof/>
                <w:webHidden/>
              </w:rPr>
              <w:tab/>
            </w:r>
            <w:r>
              <w:rPr>
                <w:noProof/>
                <w:webHidden/>
              </w:rPr>
              <w:fldChar w:fldCharType="begin"/>
            </w:r>
            <w:r>
              <w:rPr>
                <w:noProof/>
                <w:webHidden/>
              </w:rPr>
              <w:instrText xml:space="preserve"> PAGEREF _Toc488270187 \h </w:instrText>
            </w:r>
            <w:r>
              <w:rPr>
                <w:noProof/>
                <w:webHidden/>
              </w:rPr>
            </w:r>
            <w:r>
              <w:rPr>
                <w:noProof/>
                <w:webHidden/>
              </w:rPr>
              <w:fldChar w:fldCharType="separate"/>
            </w:r>
            <w:r>
              <w:rPr>
                <w:noProof/>
                <w:webHidden/>
              </w:rPr>
              <w:t>26</w:t>
            </w:r>
            <w:r>
              <w:rPr>
                <w:noProof/>
                <w:webHidden/>
              </w:rPr>
              <w:fldChar w:fldCharType="end"/>
            </w:r>
          </w:hyperlink>
        </w:p>
        <w:p w14:paraId="0CB3CC43"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8" w:history="1">
            <w:r w:rsidRPr="009D34E3">
              <w:rPr>
                <w:rStyle w:val="Hyperlink"/>
                <w:noProof/>
              </w:rPr>
              <w:t>4.6</w:t>
            </w:r>
            <w:r>
              <w:rPr>
                <w:rFonts w:asciiTheme="minorHAnsi" w:hAnsiTheme="minorHAnsi" w:cstheme="minorBidi"/>
                <w:noProof/>
                <w:color w:val="auto"/>
                <w:sz w:val="24"/>
                <w:szCs w:val="24"/>
              </w:rPr>
              <w:tab/>
            </w:r>
            <w:r w:rsidRPr="009D34E3">
              <w:rPr>
                <w:rStyle w:val="Hyperlink"/>
                <w:noProof/>
              </w:rPr>
              <w:t>Batch Processing and Scheduling</w:t>
            </w:r>
            <w:r>
              <w:rPr>
                <w:noProof/>
                <w:webHidden/>
              </w:rPr>
              <w:tab/>
            </w:r>
            <w:r>
              <w:rPr>
                <w:noProof/>
                <w:webHidden/>
              </w:rPr>
              <w:fldChar w:fldCharType="begin"/>
            </w:r>
            <w:r>
              <w:rPr>
                <w:noProof/>
                <w:webHidden/>
              </w:rPr>
              <w:instrText xml:space="preserve"> PAGEREF _Toc488270188 \h </w:instrText>
            </w:r>
            <w:r>
              <w:rPr>
                <w:noProof/>
                <w:webHidden/>
              </w:rPr>
            </w:r>
            <w:r>
              <w:rPr>
                <w:noProof/>
                <w:webHidden/>
              </w:rPr>
              <w:fldChar w:fldCharType="separate"/>
            </w:r>
            <w:r>
              <w:rPr>
                <w:noProof/>
                <w:webHidden/>
              </w:rPr>
              <w:t>26</w:t>
            </w:r>
            <w:r>
              <w:rPr>
                <w:noProof/>
                <w:webHidden/>
              </w:rPr>
              <w:fldChar w:fldCharType="end"/>
            </w:r>
          </w:hyperlink>
        </w:p>
        <w:p w14:paraId="68AFE74D"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89" w:history="1">
            <w:r w:rsidRPr="009D34E3">
              <w:rPr>
                <w:rStyle w:val="Hyperlink"/>
                <w:noProof/>
              </w:rPr>
              <w:t>4.7</w:t>
            </w:r>
            <w:r>
              <w:rPr>
                <w:rFonts w:asciiTheme="minorHAnsi" w:hAnsiTheme="minorHAnsi" w:cstheme="minorBidi"/>
                <w:noProof/>
                <w:color w:val="auto"/>
                <w:sz w:val="24"/>
                <w:szCs w:val="24"/>
              </w:rPr>
              <w:tab/>
            </w:r>
            <w:r w:rsidRPr="009D34E3">
              <w:rPr>
                <w:rStyle w:val="Hyperlink"/>
                <w:noProof/>
              </w:rPr>
              <w:t>Build and Deployment Solution</w:t>
            </w:r>
            <w:r>
              <w:rPr>
                <w:noProof/>
                <w:webHidden/>
              </w:rPr>
              <w:tab/>
            </w:r>
            <w:r>
              <w:rPr>
                <w:noProof/>
                <w:webHidden/>
              </w:rPr>
              <w:fldChar w:fldCharType="begin"/>
            </w:r>
            <w:r>
              <w:rPr>
                <w:noProof/>
                <w:webHidden/>
              </w:rPr>
              <w:instrText xml:space="preserve"> PAGEREF _Toc488270189 \h </w:instrText>
            </w:r>
            <w:r>
              <w:rPr>
                <w:noProof/>
                <w:webHidden/>
              </w:rPr>
            </w:r>
            <w:r>
              <w:rPr>
                <w:noProof/>
                <w:webHidden/>
              </w:rPr>
              <w:fldChar w:fldCharType="separate"/>
            </w:r>
            <w:r>
              <w:rPr>
                <w:noProof/>
                <w:webHidden/>
              </w:rPr>
              <w:t>27</w:t>
            </w:r>
            <w:r>
              <w:rPr>
                <w:noProof/>
                <w:webHidden/>
              </w:rPr>
              <w:fldChar w:fldCharType="end"/>
            </w:r>
          </w:hyperlink>
        </w:p>
        <w:p w14:paraId="3F496152"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90" w:history="1">
            <w:r w:rsidRPr="009D34E3">
              <w:rPr>
                <w:rStyle w:val="Hyperlink"/>
                <w:noProof/>
              </w:rPr>
              <w:t>4.7.1</w:t>
            </w:r>
            <w:r>
              <w:rPr>
                <w:rFonts w:asciiTheme="minorHAnsi" w:hAnsiTheme="minorHAnsi" w:cstheme="minorBidi"/>
                <w:noProof/>
                <w:color w:val="auto"/>
                <w:sz w:val="24"/>
                <w:szCs w:val="24"/>
              </w:rPr>
              <w:tab/>
            </w:r>
            <w:r w:rsidRPr="009D34E3">
              <w:rPr>
                <w:rStyle w:val="Hyperlink"/>
                <w:noProof/>
              </w:rPr>
              <w:t>Code Versioning</w:t>
            </w:r>
            <w:r>
              <w:rPr>
                <w:noProof/>
                <w:webHidden/>
              </w:rPr>
              <w:tab/>
            </w:r>
            <w:r>
              <w:rPr>
                <w:noProof/>
                <w:webHidden/>
              </w:rPr>
              <w:fldChar w:fldCharType="begin"/>
            </w:r>
            <w:r>
              <w:rPr>
                <w:noProof/>
                <w:webHidden/>
              </w:rPr>
              <w:instrText xml:space="preserve"> PAGEREF _Toc488270190 \h </w:instrText>
            </w:r>
            <w:r>
              <w:rPr>
                <w:noProof/>
                <w:webHidden/>
              </w:rPr>
            </w:r>
            <w:r>
              <w:rPr>
                <w:noProof/>
                <w:webHidden/>
              </w:rPr>
              <w:fldChar w:fldCharType="separate"/>
            </w:r>
            <w:r>
              <w:rPr>
                <w:noProof/>
                <w:webHidden/>
              </w:rPr>
              <w:t>27</w:t>
            </w:r>
            <w:r>
              <w:rPr>
                <w:noProof/>
                <w:webHidden/>
              </w:rPr>
              <w:fldChar w:fldCharType="end"/>
            </w:r>
          </w:hyperlink>
        </w:p>
        <w:p w14:paraId="7D27534A"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92" w:history="1">
            <w:r w:rsidRPr="009D34E3">
              <w:rPr>
                <w:rStyle w:val="Hyperlink"/>
                <w:noProof/>
              </w:rPr>
              <w:t>4.7.2</w:t>
            </w:r>
            <w:r>
              <w:rPr>
                <w:rFonts w:asciiTheme="minorHAnsi" w:hAnsiTheme="minorHAnsi" w:cstheme="minorBidi"/>
                <w:noProof/>
                <w:color w:val="auto"/>
                <w:sz w:val="24"/>
                <w:szCs w:val="24"/>
              </w:rPr>
              <w:tab/>
            </w:r>
            <w:r w:rsidRPr="009D34E3">
              <w:rPr>
                <w:rStyle w:val="Hyperlink"/>
                <w:noProof/>
              </w:rPr>
              <w:t>Continuous Integration</w:t>
            </w:r>
            <w:r>
              <w:rPr>
                <w:noProof/>
                <w:webHidden/>
              </w:rPr>
              <w:tab/>
            </w:r>
            <w:r>
              <w:rPr>
                <w:noProof/>
                <w:webHidden/>
              </w:rPr>
              <w:fldChar w:fldCharType="begin"/>
            </w:r>
            <w:r>
              <w:rPr>
                <w:noProof/>
                <w:webHidden/>
              </w:rPr>
              <w:instrText xml:space="preserve"> PAGEREF _Toc488270192 \h </w:instrText>
            </w:r>
            <w:r>
              <w:rPr>
                <w:noProof/>
                <w:webHidden/>
              </w:rPr>
            </w:r>
            <w:r>
              <w:rPr>
                <w:noProof/>
                <w:webHidden/>
              </w:rPr>
              <w:fldChar w:fldCharType="separate"/>
            </w:r>
            <w:r>
              <w:rPr>
                <w:noProof/>
                <w:webHidden/>
              </w:rPr>
              <w:t>27</w:t>
            </w:r>
            <w:r>
              <w:rPr>
                <w:noProof/>
                <w:webHidden/>
              </w:rPr>
              <w:fldChar w:fldCharType="end"/>
            </w:r>
          </w:hyperlink>
        </w:p>
        <w:p w14:paraId="68B3292E"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193" w:history="1">
            <w:r w:rsidRPr="009D34E3">
              <w:rPr>
                <w:rStyle w:val="Hyperlink"/>
                <w:noProof/>
              </w:rPr>
              <w:t>4.8</w:t>
            </w:r>
            <w:r>
              <w:rPr>
                <w:rFonts w:asciiTheme="minorHAnsi" w:hAnsiTheme="minorHAnsi" w:cstheme="minorBidi"/>
                <w:noProof/>
                <w:color w:val="auto"/>
                <w:sz w:val="24"/>
                <w:szCs w:val="24"/>
              </w:rPr>
              <w:tab/>
            </w:r>
            <w:r w:rsidRPr="009D34E3">
              <w:rPr>
                <w:rStyle w:val="Hyperlink"/>
                <w:noProof/>
              </w:rPr>
              <w:t>Tools and Technologies</w:t>
            </w:r>
            <w:r>
              <w:rPr>
                <w:noProof/>
                <w:webHidden/>
              </w:rPr>
              <w:tab/>
            </w:r>
            <w:r>
              <w:rPr>
                <w:noProof/>
                <w:webHidden/>
              </w:rPr>
              <w:fldChar w:fldCharType="begin"/>
            </w:r>
            <w:r>
              <w:rPr>
                <w:noProof/>
                <w:webHidden/>
              </w:rPr>
              <w:instrText xml:space="preserve"> PAGEREF _Toc488270193 \h </w:instrText>
            </w:r>
            <w:r>
              <w:rPr>
                <w:noProof/>
                <w:webHidden/>
              </w:rPr>
            </w:r>
            <w:r>
              <w:rPr>
                <w:noProof/>
                <w:webHidden/>
              </w:rPr>
              <w:fldChar w:fldCharType="separate"/>
            </w:r>
            <w:r>
              <w:rPr>
                <w:noProof/>
                <w:webHidden/>
              </w:rPr>
              <w:t>27</w:t>
            </w:r>
            <w:r>
              <w:rPr>
                <w:noProof/>
                <w:webHidden/>
              </w:rPr>
              <w:fldChar w:fldCharType="end"/>
            </w:r>
          </w:hyperlink>
        </w:p>
        <w:p w14:paraId="3C3FA7BF"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95" w:history="1">
            <w:r w:rsidRPr="009D34E3">
              <w:rPr>
                <w:rStyle w:val="Hyperlink"/>
                <w:noProof/>
              </w:rPr>
              <w:t>4.8.1</w:t>
            </w:r>
            <w:r>
              <w:rPr>
                <w:rFonts w:asciiTheme="minorHAnsi" w:hAnsiTheme="minorHAnsi" w:cstheme="minorBidi"/>
                <w:noProof/>
                <w:color w:val="auto"/>
                <w:sz w:val="24"/>
                <w:szCs w:val="24"/>
              </w:rPr>
              <w:tab/>
            </w:r>
            <w:r w:rsidRPr="009D34E3">
              <w:rPr>
                <w:rStyle w:val="Hyperlink"/>
                <w:noProof/>
              </w:rPr>
              <w:t>Development Tools</w:t>
            </w:r>
            <w:r>
              <w:rPr>
                <w:noProof/>
                <w:webHidden/>
              </w:rPr>
              <w:tab/>
            </w:r>
            <w:r>
              <w:rPr>
                <w:noProof/>
                <w:webHidden/>
              </w:rPr>
              <w:fldChar w:fldCharType="begin"/>
            </w:r>
            <w:r>
              <w:rPr>
                <w:noProof/>
                <w:webHidden/>
              </w:rPr>
              <w:instrText xml:space="preserve"> PAGEREF _Toc488270195 \h </w:instrText>
            </w:r>
            <w:r>
              <w:rPr>
                <w:noProof/>
                <w:webHidden/>
              </w:rPr>
            </w:r>
            <w:r>
              <w:rPr>
                <w:noProof/>
                <w:webHidden/>
              </w:rPr>
              <w:fldChar w:fldCharType="separate"/>
            </w:r>
            <w:r>
              <w:rPr>
                <w:noProof/>
                <w:webHidden/>
              </w:rPr>
              <w:t>27</w:t>
            </w:r>
            <w:r>
              <w:rPr>
                <w:noProof/>
                <w:webHidden/>
              </w:rPr>
              <w:fldChar w:fldCharType="end"/>
            </w:r>
          </w:hyperlink>
        </w:p>
        <w:p w14:paraId="711322A6"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96" w:history="1">
            <w:r w:rsidRPr="009D34E3">
              <w:rPr>
                <w:rStyle w:val="Hyperlink"/>
                <w:noProof/>
              </w:rPr>
              <w:t>4.8.2</w:t>
            </w:r>
            <w:r>
              <w:rPr>
                <w:rFonts w:asciiTheme="minorHAnsi" w:hAnsiTheme="minorHAnsi" w:cstheme="minorBidi"/>
                <w:noProof/>
                <w:color w:val="auto"/>
                <w:sz w:val="24"/>
                <w:szCs w:val="24"/>
              </w:rPr>
              <w:tab/>
            </w:r>
            <w:r w:rsidRPr="009D34E3">
              <w:rPr>
                <w:rStyle w:val="Hyperlink"/>
                <w:noProof/>
              </w:rPr>
              <w:t>Technologies</w:t>
            </w:r>
            <w:r>
              <w:rPr>
                <w:noProof/>
                <w:webHidden/>
              </w:rPr>
              <w:tab/>
            </w:r>
            <w:r>
              <w:rPr>
                <w:noProof/>
                <w:webHidden/>
              </w:rPr>
              <w:fldChar w:fldCharType="begin"/>
            </w:r>
            <w:r>
              <w:rPr>
                <w:noProof/>
                <w:webHidden/>
              </w:rPr>
              <w:instrText xml:space="preserve"> PAGEREF _Toc488270196 \h </w:instrText>
            </w:r>
            <w:r>
              <w:rPr>
                <w:noProof/>
                <w:webHidden/>
              </w:rPr>
            </w:r>
            <w:r>
              <w:rPr>
                <w:noProof/>
                <w:webHidden/>
              </w:rPr>
              <w:fldChar w:fldCharType="separate"/>
            </w:r>
            <w:r>
              <w:rPr>
                <w:noProof/>
                <w:webHidden/>
              </w:rPr>
              <w:t>27</w:t>
            </w:r>
            <w:r>
              <w:rPr>
                <w:noProof/>
                <w:webHidden/>
              </w:rPr>
              <w:fldChar w:fldCharType="end"/>
            </w:r>
          </w:hyperlink>
        </w:p>
        <w:p w14:paraId="06253976"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197" w:history="1">
            <w:r w:rsidRPr="009D34E3">
              <w:rPr>
                <w:rStyle w:val="Hyperlink"/>
                <w:noProof/>
              </w:rPr>
              <w:t>4.8.3</w:t>
            </w:r>
            <w:r>
              <w:rPr>
                <w:rFonts w:asciiTheme="minorHAnsi" w:hAnsiTheme="minorHAnsi" w:cstheme="minorBidi"/>
                <w:noProof/>
                <w:color w:val="auto"/>
                <w:sz w:val="24"/>
                <w:szCs w:val="24"/>
              </w:rPr>
              <w:tab/>
            </w:r>
            <w:r w:rsidRPr="009D34E3">
              <w:rPr>
                <w:rStyle w:val="Hyperlink"/>
                <w:noProof/>
              </w:rPr>
              <w:t>Environment</w:t>
            </w:r>
            <w:r>
              <w:rPr>
                <w:noProof/>
                <w:webHidden/>
              </w:rPr>
              <w:tab/>
            </w:r>
            <w:r>
              <w:rPr>
                <w:noProof/>
                <w:webHidden/>
              </w:rPr>
              <w:fldChar w:fldCharType="begin"/>
            </w:r>
            <w:r>
              <w:rPr>
                <w:noProof/>
                <w:webHidden/>
              </w:rPr>
              <w:instrText xml:space="preserve"> PAGEREF _Toc488270197 \h </w:instrText>
            </w:r>
            <w:r>
              <w:rPr>
                <w:noProof/>
                <w:webHidden/>
              </w:rPr>
            </w:r>
            <w:r>
              <w:rPr>
                <w:noProof/>
                <w:webHidden/>
              </w:rPr>
              <w:fldChar w:fldCharType="separate"/>
            </w:r>
            <w:r>
              <w:rPr>
                <w:noProof/>
                <w:webHidden/>
              </w:rPr>
              <w:t>27</w:t>
            </w:r>
            <w:r>
              <w:rPr>
                <w:noProof/>
                <w:webHidden/>
              </w:rPr>
              <w:fldChar w:fldCharType="end"/>
            </w:r>
          </w:hyperlink>
        </w:p>
        <w:p w14:paraId="5D1A20C8" w14:textId="77777777" w:rsidR="00297F48" w:rsidRDefault="00297F48">
          <w:pPr>
            <w:pStyle w:val="TOC1"/>
            <w:tabs>
              <w:tab w:val="left" w:pos="400"/>
              <w:tab w:val="right" w:leader="hyphen" w:pos="9170"/>
            </w:tabs>
            <w:rPr>
              <w:rFonts w:asciiTheme="minorHAnsi" w:hAnsiTheme="minorHAnsi" w:cstheme="minorBidi"/>
              <w:noProof/>
              <w:color w:val="auto"/>
              <w:sz w:val="24"/>
              <w:szCs w:val="24"/>
            </w:rPr>
          </w:pPr>
          <w:hyperlink w:anchor="_Toc488270198" w:history="1">
            <w:r w:rsidRPr="009D34E3">
              <w:rPr>
                <w:rStyle w:val="Hyperlink"/>
                <w:noProof/>
              </w:rPr>
              <w:t>5</w:t>
            </w:r>
            <w:r>
              <w:rPr>
                <w:rFonts w:asciiTheme="minorHAnsi" w:hAnsiTheme="minorHAnsi" w:cstheme="minorBidi"/>
                <w:noProof/>
                <w:color w:val="auto"/>
                <w:sz w:val="24"/>
                <w:szCs w:val="24"/>
              </w:rPr>
              <w:tab/>
            </w:r>
            <w:r w:rsidRPr="009D34E3">
              <w:rPr>
                <w:rStyle w:val="Hyperlink"/>
                <w:noProof/>
              </w:rPr>
              <w:t>Testing</w:t>
            </w:r>
            <w:r>
              <w:rPr>
                <w:noProof/>
                <w:webHidden/>
              </w:rPr>
              <w:tab/>
            </w:r>
            <w:r>
              <w:rPr>
                <w:noProof/>
                <w:webHidden/>
              </w:rPr>
              <w:fldChar w:fldCharType="begin"/>
            </w:r>
            <w:r>
              <w:rPr>
                <w:noProof/>
                <w:webHidden/>
              </w:rPr>
              <w:instrText xml:space="preserve"> PAGEREF _Toc488270198 \h </w:instrText>
            </w:r>
            <w:r>
              <w:rPr>
                <w:noProof/>
                <w:webHidden/>
              </w:rPr>
            </w:r>
            <w:r>
              <w:rPr>
                <w:noProof/>
                <w:webHidden/>
              </w:rPr>
              <w:fldChar w:fldCharType="separate"/>
            </w:r>
            <w:r>
              <w:rPr>
                <w:noProof/>
                <w:webHidden/>
              </w:rPr>
              <w:t>28</w:t>
            </w:r>
            <w:r>
              <w:rPr>
                <w:noProof/>
                <w:webHidden/>
              </w:rPr>
              <w:fldChar w:fldCharType="end"/>
            </w:r>
          </w:hyperlink>
        </w:p>
        <w:p w14:paraId="4E688C58" w14:textId="77777777" w:rsidR="00297F48" w:rsidRDefault="00297F48">
          <w:pPr>
            <w:pStyle w:val="TOC2"/>
            <w:tabs>
              <w:tab w:val="left" w:pos="960"/>
              <w:tab w:val="right" w:leader="hyphen" w:pos="9170"/>
            </w:tabs>
            <w:rPr>
              <w:rFonts w:asciiTheme="minorHAnsi" w:hAnsiTheme="minorHAnsi" w:cstheme="minorBidi"/>
              <w:noProof/>
              <w:color w:val="auto"/>
              <w:sz w:val="24"/>
              <w:szCs w:val="24"/>
            </w:rPr>
          </w:pPr>
          <w:hyperlink w:anchor="_Toc488270202" w:history="1">
            <w:r w:rsidRPr="009D34E3">
              <w:rPr>
                <w:rStyle w:val="Hyperlink"/>
                <w:noProof/>
              </w:rPr>
              <w:t>5.1</w:t>
            </w:r>
            <w:r>
              <w:rPr>
                <w:rFonts w:asciiTheme="minorHAnsi" w:hAnsiTheme="minorHAnsi" w:cstheme="minorBidi"/>
                <w:noProof/>
                <w:color w:val="auto"/>
                <w:sz w:val="24"/>
                <w:szCs w:val="24"/>
              </w:rPr>
              <w:tab/>
            </w:r>
            <w:r w:rsidRPr="009D34E3">
              <w:rPr>
                <w:rStyle w:val="Hyperlink"/>
                <w:noProof/>
              </w:rPr>
              <w:t>Testing Approach</w:t>
            </w:r>
            <w:r>
              <w:rPr>
                <w:noProof/>
                <w:webHidden/>
              </w:rPr>
              <w:tab/>
            </w:r>
            <w:r>
              <w:rPr>
                <w:noProof/>
                <w:webHidden/>
              </w:rPr>
              <w:fldChar w:fldCharType="begin"/>
            </w:r>
            <w:r>
              <w:rPr>
                <w:noProof/>
                <w:webHidden/>
              </w:rPr>
              <w:instrText xml:space="preserve"> PAGEREF _Toc488270202 \h </w:instrText>
            </w:r>
            <w:r>
              <w:rPr>
                <w:noProof/>
                <w:webHidden/>
              </w:rPr>
            </w:r>
            <w:r>
              <w:rPr>
                <w:noProof/>
                <w:webHidden/>
              </w:rPr>
              <w:fldChar w:fldCharType="separate"/>
            </w:r>
            <w:r>
              <w:rPr>
                <w:noProof/>
                <w:webHidden/>
              </w:rPr>
              <w:t>28</w:t>
            </w:r>
            <w:r>
              <w:rPr>
                <w:noProof/>
                <w:webHidden/>
              </w:rPr>
              <w:fldChar w:fldCharType="end"/>
            </w:r>
          </w:hyperlink>
        </w:p>
        <w:p w14:paraId="1BDCF732"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203" w:history="1">
            <w:r w:rsidRPr="009D34E3">
              <w:rPr>
                <w:rStyle w:val="Hyperlink"/>
                <w:noProof/>
              </w:rPr>
              <w:t>5.1.1</w:t>
            </w:r>
            <w:r>
              <w:rPr>
                <w:rFonts w:asciiTheme="minorHAnsi" w:hAnsiTheme="minorHAnsi" w:cstheme="minorBidi"/>
                <w:noProof/>
                <w:color w:val="auto"/>
                <w:sz w:val="24"/>
                <w:szCs w:val="24"/>
              </w:rPr>
              <w:tab/>
            </w:r>
            <w:r w:rsidRPr="009D34E3">
              <w:rPr>
                <w:rStyle w:val="Hyperlink"/>
                <w:noProof/>
              </w:rPr>
              <w:t>Functional Testing</w:t>
            </w:r>
            <w:r>
              <w:rPr>
                <w:noProof/>
                <w:webHidden/>
              </w:rPr>
              <w:tab/>
            </w:r>
            <w:r>
              <w:rPr>
                <w:noProof/>
                <w:webHidden/>
              </w:rPr>
              <w:fldChar w:fldCharType="begin"/>
            </w:r>
            <w:r>
              <w:rPr>
                <w:noProof/>
                <w:webHidden/>
              </w:rPr>
              <w:instrText xml:space="preserve"> PAGEREF _Toc488270203 \h </w:instrText>
            </w:r>
            <w:r>
              <w:rPr>
                <w:noProof/>
                <w:webHidden/>
              </w:rPr>
            </w:r>
            <w:r>
              <w:rPr>
                <w:noProof/>
                <w:webHidden/>
              </w:rPr>
              <w:fldChar w:fldCharType="separate"/>
            </w:r>
            <w:r>
              <w:rPr>
                <w:noProof/>
                <w:webHidden/>
              </w:rPr>
              <w:t>28</w:t>
            </w:r>
            <w:r>
              <w:rPr>
                <w:noProof/>
                <w:webHidden/>
              </w:rPr>
              <w:fldChar w:fldCharType="end"/>
            </w:r>
          </w:hyperlink>
        </w:p>
        <w:p w14:paraId="0703E9DF"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204" w:history="1">
            <w:r w:rsidRPr="009D34E3">
              <w:rPr>
                <w:rStyle w:val="Hyperlink"/>
                <w:noProof/>
              </w:rPr>
              <w:t>5.1.2</w:t>
            </w:r>
            <w:r>
              <w:rPr>
                <w:rFonts w:asciiTheme="minorHAnsi" w:hAnsiTheme="minorHAnsi" w:cstheme="minorBidi"/>
                <w:noProof/>
                <w:color w:val="auto"/>
                <w:sz w:val="24"/>
                <w:szCs w:val="24"/>
              </w:rPr>
              <w:tab/>
            </w:r>
            <w:r w:rsidRPr="009D34E3">
              <w:rPr>
                <w:rStyle w:val="Hyperlink"/>
                <w:noProof/>
              </w:rPr>
              <w:t>Non-Functional testing</w:t>
            </w:r>
            <w:r>
              <w:rPr>
                <w:noProof/>
                <w:webHidden/>
              </w:rPr>
              <w:tab/>
            </w:r>
            <w:r>
              <w:rPr>
                <w:noProof/>
                <w:webHidden/>
              </w:rPr>
              <w:fldChar w:fldCharType="begin"/>
            </w:r>
            <w:r>
              <w:rPr>
                <w:noProof/>
                <w:webHidden/>
              </w:rPr>
              <w:instrText xml:space="preserve"> PAGEREF _Toc488270204 \h </w:instrText>
            </w:r>
            <w:r>
              <w:rPr>
                <w:noProof/>
                <w:webHidden/>
              </w:rPr>
            </w:r>
            <w:r>
              <w:rPr>
                <w:noProof/>
                <w:webHidden/>
              </w:rPr>
              <w:fldChar w:fldCharType="separate"/>
            </w:r>
            <w:r>
              <w:rPr>
                <w:noProof/>
                <w:webHidden/>
              </w:rPr>
              <w:t>28</w:t>
            </w:r>
            <w:r>
              <w:rPr>
                <w:noProof/>
                <w:webHidden/>
              </w:rPr>
              <w:fldChar w:fldCharType="end"/>
            </w:r>
          </w:hyperlink>
        </w:p>
        <w:p w14:paraId="3C2FC609"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205" w:history="1">
            <w:r w:rsidRPr="009D34E3">
              <w:rPr>
                <w:rStyle w:val="Hyperlink"/>
                <w:noProof/>
              </w:rPr>
              <w:t>5.1.3</w:t>
            </w:r>
            <w:r>
              <w:rPr>
                <w:rFonts w:asciiTheme="minorHAnsi" w:hAnsiTheme="minorHAnsi" w:cstheme="minorBidi"/>
                <w:noProof/>
                <w:color w:val="auto"/>
                <w:sz w:val="24"/>
                <w:szCs w:val="24"/>
              </w:rPr>
              <w:tab/>
            </w:r>
            <w:r w:rsidRPr="009D34E3">
              <w:rPr>
                <w:rStyle w:val="Hyperlink"/>
                <w:noProof/>
              </w:rPr>
              <w:t>Testing Tools</w:t>
            </w:r>
            <w:r>
              <w:rPr>
                <w:noProof/>
                <w:webHidden/>
              </w:rPr>
              <w:tab/>
            </w:r>
            <w:r>
              <w:rPr>
                <w:noProof/>
                <w:webHidden/>
              </w:rPr>
              <w:fldChar w:fldCharType="begin"/>
            </w:r>
            <w:r>
              <w:rPr>
                <w:noProof/>
                <w:webHidden/>
              </w:rPr>
              <w:instrText xml:space="preserve"> PAGEREF _Toc488270205 \h </w:instrText>
            </w:r>
            <w:r>
              <w:rPr>
                <w:noProof/>
                <w:webHidden/>
              </w:rPr>
            </w:r>
            <w:r>
              <w:rPr>
                <w:noProof/>
                <w:webHidden/>
              </w:rPr>
              <w:fldChar w:fldCharType="separate"/>
            </w:r>
            <w:r>
              <w:rPr>
                <w:noProof/>
                <w:webHidden/>
              </w:rPr>
              <w:t>28</w:t>
            </w:r>
            <w:r>
              <w:rPr>
                <w:noProof/>
                <w:webHidden/>
              </w:rPr>
              <w:fldChar w:fldCharType="end"/>
            </w:r>
          </w:hyperlink>
        </w:p>
        <w:p w14:paraId="0FCD1FB0" w14:textId="77777777" w:rsidR="00297F48" w:rsidRDefault="00297F48">
          <w:pPr>
            <w:pStyle w:val="TOC3"/>
            <w:tabs>
              <w:tab w:val="left" w:pos="1200"/>
              <w:tab w:val="right" w:leader="hyphen" w:pos="9170"/>
            </w:tabs>
            <w:rPr>
              <w:rFonts w:asciiTheme="minorHAnsi" w:hAnsiTheme="minorHAnsi" w:cstheme="minorBidi"/>
              <w:noProof/>
              <w:color w:val="auto"/>
              <w:sz w:val="24"/>
              <w:szCs w:val="24"/>
            </w:rPr>
          </w:pPr>
          <w:hyperlink w:anchor="_Toc488270206" w:history="1">
            <w:r w:rsidRPr="009D34E3">
              <w:rPr>
                <w:rStyle w:val="Hyperlink"/>
                <w:noProof/>
              </w:rPr>
              <w:t>5.1.4</w:t>
            </w:r>
            <w:r>
              <w:rPr>
                <w:rFonts w:asciiTheme="minorHAnsi" w:hAnsiTheme="minorHAnsi" w:cstheme="minorBidi"/>
                <w:noProof/>
                <w:color w:val="auto"/>
                <w:sz w:val="24"/>
                <w:szCs w:val="24"/>
              </w:rPr>
              <w:tab/>
            </w:r>
            <w:r w:rsidRPr="009D34E3">
              <w:rPr>
                <w:rStyle w:val="Hyperlink"/>
                <w:noProof/>
              </w:rPr>
              <w:t>Mocking frameworks</w:t>
            </w:r>
            <w:r>
              <w:rPr>
                <w:noProof/>
                <w:webHidden/>
              </w:rPr>
              <w:tab/>
            </w:r>
            <w:r>
              <w:rPr>
                <w:noProof/>
                <w:webHidden/>
              </w:rPr>
              <w:fldChar w:fldCharType="begin"/>
            </w:r>
            <w:r>
              <w:rPr>
                <w:noProof/>
                <w:webHidden/>
              </w:rPr>
              <w:instrText xml:space="preserve"> PAGEREF _Toc488270206 \h </w:instrText>
            </w:r>
            <w:r>
              <w:rPr>
                <w:noProof/>
                <w:webHidden/>
              </w:rPr>
            </w:r>
            <w:r>
              <w:rPr>
                <w:noProof/>
                <w:webHidden/>
              </w:rPr>
              <w:fldChar w:fldCharType="separate"/>
            </w:r>
            <w:r>
              <w:rPr>
                <w:noProof/>
                <w:webHidden/>
              </w:rPr>
              <w:t>28</w:t>
            </w:r>
            <w:r>
              <w:rPr>
                <w:noProof/>
                <w:webHidden/>
              </w:rPr>
              <w:fldChar w:fldCharType="end"/>
            </w:r>
          </w:hyperlink>
        </w:p>
        <w:p w14:paraId="4B45634D" w14:textId="77777777" w:rsidR="00297F48" w:rsidRDefault="00297F48">
          <w:pPr>
            <w:pStyle w:val="TOC1"/>
            <w:tabs>
              <w:tab w:val="left" w:pos="400"/>
              <w:tab w:val="right" w:leader="hyphen" w:pos="9170"/>
            </w:tabs>
            <w:rPr>
              <w:rFonts w:asciiTheme="minorHAnsi" w:hAnsiTheme="minorHAnsi" w:cstheme="minorBidi"/>
              <w:noProof/>
              <w:color w:val="auto"/>
              <w:sz w:val="24"/>
              <w:szCs w:val="24"/>
            </w:rPr>
          </w:pPr>
          <w:hyperlink w:anchor="_Toc488270207" w:history="1">
            <w:r w:rsidRPr="009D34E3">
              <w:rPr>
                <w:rStyle w:val="Hyperlink"/>
                <w:noProof/>
              </w:rPr>
              <w:t>6</w:t>
            </w:r>
            <w:r>
              <w:rPr>
                <w:rFonts w:asciiTheme="minorHAnsi" w:hAnsiTheme="minorHAnsi" w:cstheme="minorBidi"/>
                <w:noProof/>
                <w:color w:val="auto"/>
                <w:sz w:val="24"/>
                <w:szCs w:val="24"/>
              </w:rPr>
              <w:tab/>
            </w:r>
            <w:r w:rsidRPr="009D34E3">
              <w:rPr>
                <w:rStyle w:val="Hyperlink"/>
                <w:noProof/>
              </w:rPr>
              <w:t>Appendix</w:t>
            </w:r>
            <w:r>
              <w:rPr>
                <w:noProof/>
                <w:webHidden/>
              </w:rPr>
              <w:tab/>
            </w:r>
            <w:r>
              <w:rPr>
                <w:noProof/>
                <w:webHidden/>
              </w:rPr>
              <w:fldChar w:fldCharType="begin"/>
            </w:r>
            <w:r>
              <w:rPr>
                <w:noProof/>
                <w:webHidden/>
              </w:rPr>
              <w:instrText xml:space="preserve"> PAGEREF _Toc488270207 \h </w:instrText>
            </w:r>
            <w:r>
              <w:rPr>
                <w:noProof/>
                <w:webHidden/>
              </w:rPr>
            </w:r>
            <w:r>
              <w:rPr>
                <w:noProof/>
                <w:webHidden/>
              </w:rPr>
              <w:fldChar w:fldCharType="separate"/>
            </w:r>
            <w:r>
              <w:rPr>
                <w:noProof/>
                <w:webHidden/>
              </w:rPr>
              <w:t>29</w:t>
            </w:r>
            <w:r>
              <w:rPr>
                <w:noProof/>
                <w:webHidden/>
              </w:rPr>
              <w:fldChar w:fldCharType="end"/>
            </w:r>
          </w:hyperlink>
        </w:p>
        <w:p w14:paraId="074CD86F" w14:textId="77777777" w:rsidR="002326B3" w:rsidRPr="00404AC5" w:rsidRDefault="002326B3" w:rsidP="002326B3">
          <w:pPr>
            <w:rPr>
              <w:rFonts w:ascii="Arial" w:eastAsia="Times New Roman" w:hAnsi="Arial" w:cs="Arial"/>
              <w:b/>
              <w:bCs/>
              <w:sz w:val="28"/>
              <w:szCs w:val="28"/>
            </w:rPr>
          </w:pPr>
          <w:r w:rsidRPr="00404AC5">
            <w:rPr>
              <w:rFonts w:ascii="Arial" w:hAnsi="Arial" w:cs="Arial"/>
              <w:i/>
              <w:iCs/>
              <w:caps/>
              <w:szCs w:val="20"/>
            </w:rPr>
            <w:fldChar w:fldCharType="end"/>
          </w:r>
        </w:p>
      </w:sdtContent>
    </w:sdt>
    <w:p w14:paraId="2A17CCD4" w14:textId="77777777" w:rsidR="002326B3" w:rsidRDefault="002326B3" w:rsidP="002326B3">
      <w:pPr>
        <w:rPr>
          <w:rFonts w:ascii="Cambria" w:eastAsiaTheme="majorEastAsia" w:hAnsi="Cambria"/>
          <w:b/>
          <w:bCs/>
          <w:sz w:val="28"/>
        </w:rPr>
      </w:pPr>
      <w:r w:rsidRPr="00AD116F">
        <w:br w:type="page"/>
      </w:r>
    </w:p>
    <w:p w14:paraId="788A275E" w14:textId="77777777" w:rsidR="00297F48" w:rsidRDefault="002326B3" w:rsidP="002326B3">
      <w:pPr>
        <w:pStyle w:val="TableofContent"/>
        <w:rPr>
          <w:noProof/>
        </w:rPr>
      </w:pPr>
      <w:r>
        <w:lastRenderedPageBreak/>
        <w:t>Table of Figures</w:t>
      </w:r>
      <w:r>
        <w:rPr>
          <w:color w:val="743186"/>
        </w:rPr>
        <w:fldChar w:fldCharType="begin"/>
      </w:r>
      <w:r>
        <w:instrText xml:space="preserve"> TOC \h \z \c "Figure" </w:instrText>
      </w:r>
      <w:r>
        <w:rPr>
          <w:color w:val="743186"/>
        </w:rPr>
        <w:fldChar w:fldCharType="separate"/>
      </w:r>
    </w:p>
    <w:p w14:paraId="6715313D" w14:textId="77777777" w:rsidR="00297F48" w:rsidRDefault="00297F48">
      <w:pPr>
        <w:pStyle w:val="TableofFigures"/>
        <w:tabs>
          <w:tab w:val="right" w:leader="dot" w:pos="9170"/>
        </w:tabs>
        <w:rPr>
          <w:rFonts w:asciiTheme="minorHAnsi" w:hAnsiTheme="minorHAnsi" w:cstheme="minorBidi"/>
          <w:bCs w:val="0"/>
          <w:noProof/>
          <w:color w:val="auto"/>
          <w:sz w:val="24"/>
          <w:szCs w:val="24"/>
        </w:rPr>
      </w:pPr>
      <w:hyperlink w:anchor="_Toc488270211" w:history="1">
        <w:r w:rsidRPr="00AD6004">
          <w:rPr>
            <w:rStyle w:val="Hyperlink"/>
            <w:noProof/>
          </w:rPr>
          <w:t>Figure 1 Put Pricebook API Design</w:t>
        </w:r>
        <w:r>
          <w:rPr>
            <w:noProof/>
            <w:webHidden/>
          </w:rPr>
          <w:tab/>
        </w:r>
        <w:r>
          <w:rPr>
            <w:noProof/>
            <w:webHidden/>
          </w:rPr>
          <w:fldChar w:fldCharType="begin"/>
        </w:r>
        <w:r>
          <w:rPr>
            <w:noProof/>
            <w:webHidden/>
          </w:rPr>
          <w:instrText xml:space="preserve"> PAGEREF _Toc488270211 \h </w:instrText>
        </w:r>
        <w:r>
          <w:rPr>
            <w:noProof/>
            <w:webHidden/>
          </w:rPr>
        </w:r>
        <w:r>
          <w:rPr>
            <w:noProof/>
            <w:webHidden/>
          </w:rPr>
          <w:fldChar w:fldCharType="separate"/>
        </w:r>
        <w:r>
          <w:rPr>
            <w:noProof/>
            <w:webHidden/>
          </w:rPr>
          <w:t>11</w:t>
        </w:r>
        <w:r>
          <w:rPr>
            <w:noProof/>
            <w:webHidden/>
          </w:rPr>
          <w:fldChar w:fldCharType="end"/>
        </w:r>
      </w:hyperlink>
    </w:p>
    <w:p w14:paraId="330EE72C" w14:textId="77777777" w:rsidR="00297F48" w:rsidRDefault="00297F48">
      <w:pPr>
        <w:pStyle w:val="TableofFigures"/>
        <w:tabs>
          <w:tab w:val="right" w:leader="dot" w:pos="9170"/>
        </w:tabs>
        <w:rPr>
          <w:rFonts w:asciiTheme="minorHAnsi" w:hAnsiTheme="minorHAnsi" w:cstheme="minorBidi"/>
          <w:bCs w:val="0"/>
          <w:noProof/>
          <w:color w:val="auto"/>
          <w:sz w:val="24"/>
          <w:szCs w:val="24"/>
        </w:rPr>
      </w:pPr>
      <w:hyperlink w:anchor="_Toc488270212" w:history="1">
        <w:r w:rsidRPr="00AD6004">
          <w:rPr>
            <w:rStyle w:val="Hyperlink"/>
            <w:noProof/>
          </w:rPr>
          <w:t>Figure 2 Put Inventory API Design</w:t>
        </w:r>
        <w:r>
          <w:rPr>
            <w:noProof/>
            <w:webHidden/>
          </w:rPr>
          <w:tab/>
        </w:r>
        <w:r>
          <w:rPr>
            <w:noProof/>
            <w:webHidden/>
          </w:rPr>
          <w:fldChar w:fldCharType="begin"/>
        </w:r>
        <w:r>
          <w:rPr>
            <w:noProof/>
            <w:webHidden/>
          </w:rPr>
          <w:instrText xml:space="preserve"> PAGEREF _Toc488270212 \h </w:instrText>
        </w:r>
        <w:r>
          <w:rPr>
            <w:noProof/>
            <w:webHidden/>
          </w:rPr>
        </w:r>
        <w:r>
          <w:rPr>
            <w:noProof/>
            <w:webHidden/>
          </w:rPr>
          <w:fldChar w:fldCharType="separate"/>
        </w:r>
        <w:r>
          <w:rPr>
            <w:noProof/>
            <w:webHidden/>
          </w:rPr>
          <w:t>14</w:t>
        </w:r>
        <w:r>
          <w:rPr>
            <w:noProof/>
            <w:webHidden/>
          </w:rPr>
          <w:fldChar w:fldCharType="end"/>
        </w:r>
      </w:hyperlink>
    </w:p>
    <w:p w14:paraId="5DC7600B" w14:textId="77777777" w:rsidR="00297F48" w:rsidRDefault="00297F48">
      <w:pPr>
        <w:pStyle w:val="TableofFigures"/>
        <w:tabs>
          <w:tab w:val="right" w:leader="dot" w:pos="9170"/>
        </w:tabs>
        <w:rPr>
          <w:rFonts w:asciiTheme="minorHAnsi" w:hAnsiTheme="minorHAnsi" w:cstheme="minorBidi"/>
          <w:bCs w:val="0"/>
          <w:noProof/>
          <w:color w:val="auto"/>
          <w:sz w:val="24"/>
          <w:szCs w:val="24"/>
        </w:rPr>
      </w:pPr>
      <w:hyperlink w:anchor="_Toc488270213" w:history="1">
        <w:r w:rsidRPr="00AD6004">
          <w:rPr>
            <w:rStyle w:val="Hyperlink"/>
            <w:noProof/>
          </w:rPr>
          <w:t>Figure 3 Put Order Status API Design</w:t>
        </w:r>
        <w:r>
          <w:rPr>
            <w:noProof/>
            <w:webHidden/>
          </w:rPr>
          <w:tab/>
        </w:r>
        <w:r>
          <w:rPr>
            <w:noProof/>
            <w:webHidden/>
          </w:rPr>
          <w:fldChar w:fldCharType="begin"/>
        </w:r>
        <w:r>
          <w:rPr>
            <w:noProof/>
            <w:webHidden/>
          </w:rPr>
          <w:instrText xml:space="preserve"> PAGEREF _Toc488270213 \h </w:instrText>
        </w:r>
        <w:r>
          <w:rPr>
            <w:noProof/>
            <w:webHidden/>
          </w:rPr>
        </w:r>
        <w:r>
          <w:rPr>
            <w:noProof/>
            <w:webHidden/>
          </w:rPr>
          <w:fldChar w:fldCharType="separate"/>
        </w:r>
        <w:r>
          <w:rPr>
            <w:noProof/>
            <w:webHidden/>
          </w:rPr>
          <w:t>17</w:t>
        </w:r>
        <w:r>
          <w:rPr>
            <w:noProof/>
            <w:webHidden/>
          </w:rPr>
          <w:fldChar w:fldCharType="end"/>
        </w:r>
      </w:hyperlink>
    </w:p>
    <w:p w14:paraId="44BC76C3" w14:textId="77777777" w:rsidR="00297F48" w:rsidRDefault="00297F48">
      <w:pPr>
        <w:pStyle w:val="TableofFigures"/>
        <w:tabs>
          <w:tab w:val="right" w:leader="dot" w:pos="9170"/>
        </w:tabs>
        <w:rPr>
          <w:rFonts w:asciiTheme="minorHAnsi" w:hAnsiTheme="minorHAnsi" w:cstheme="minorBidi"/>
          <w:bCs w:val="0"/>
          <w:noProof/>
          <w:color w:val="auto"/>
          <w:sz w:val="24"/>
          <w:szCs w:val="24"/>
        </w:rPr>
      </w:pPr>
      <w:hyperlink w:anchor="_Toc488270214" w:history="1">
        <w:r w:rsidRPr="00AD6004">
          <w:rPr>
            <w:rStyle w:val="Hyperlink"/>
            <w:noProof/>
          </w:rPr>
          <w:t>Figure 4 Post Payment Request API Method Design</w:t>
        </w:r>
        <w:r>
          <w:rPr>
            <w:noProof/>
            <w:webHidden/>
          </w:rPr>
          <w:tab/>
        </w:r>
        <w:r>
          <w:rPr>
            <w:noProof/>
            <w:webHidden/>
          </w:rPr>
          <w:fldChar w:fldCharType="begin"/>
        </w:r>
        <w:r>
          <w:rPr>
            <w:noProof/>
            <w:webHidden/>
          </w:rPr>
          <w:instrText xml:space="preserve"> PAGEREF _Toc488270214 \h </w:instrText>
        </w:r>
        <w:r>
          <w:rPr>
            <w:noProof/>
            <w:webHidden/>
          </w:rPr>
        </w:r>
        <w:r>
          <w:rPr>
            <w:noProof/>
            <w:webHidden/>
          </w:rPr>
          <w:fldChar w:fldCharType="separate"/>
        </w:r>
        <w:r>
          <w:rPr>
            <w:noProof/>
            <w:webHidden/>
          </w:rPr>
          <w:t>20</w:t>
        </w:r>
        <w:r>
          <w:rPr>
            <w:noProof/>
            <w:webHidden/>
          </w:rPr>
          <w:fldChar w:fldCharType="end"/>
        </w:r>
      </w:hyperlink>
    </w:p>
    <w:p w14:paraId="0D24FED8" w14:textId="77777777" w:rsidR="00297F48" w:rsidRDefault="00297F48">
      <w:pPr>
        <w:pStyle w:val="TableofFigures"/>
        <w:tabs>
          <w:tab w:val="right" w:leader="dot" w:pos="9170"/>
        </w:tabs>
        <w:rPr>
          <w:rFonts w:asciiTheme="minorHAnsi" w:hAnsiTheme="minorHAnsi" w:cstheme="minorBidi"/>
          <w:bCs w:val="0"/>
          <w:noProof/>
          <w:color w:val="auto"/>
          <w:sz w:val="24"/>
          <w:szCs w:val="24"/>
        </w:rPr>
      </w:pPr>
      <w:hyperlink w:anchor="_Toc488270215" w:history="1">
        <w:r w:rsidRPr="00AD6004">
          <w:rPr>
            <w:rStyle w:val="Hyperlink"/>
            <w:noProof/>
          </w:rPr>
          <w:t>Figure 5 Payment Request Reporting Database Design</w:t>
        </w:r>
        <w:r>
          <w:rPr>
            <w:noProof/>
            <w:webHidden/>
          </w:rPr>
          <w:tab/>
        </w:r>
        <w:r>
          <w:rPr>
            <w:noProof/>
            <w:webHidden/>
          </w:rPr>
          <w:fldChar w:fldCharType="begin"/>
        </w:r>
        <w:r>
          <w:rPr>
            <w:noProof/>
            <w:webHidden/>
          </w:rPr>
          <w:instrText xml:space="preserve"> PAGEREF _Toc488270215 \h </w:instrText>
        </w:r>
        <w:r>
          <w:rPr>
            <w:noProof/>
            <w:webHidden/>
          </w:rPr>
        </w:r>
        <w:r>
          <w:rPr>
            <w:noProof/>
            <w:webHidden/>
          </w:rPr>
          <w:fldChar w:fldCharType="separate"/>
        </w:r>
        <w:r>
          <w:rPr>
            <w:noProof/>
            <w:webHidden/>
          </w:rPr>
          <w:t>21</w:t>
        </w:r>
        <w:r>
          <w:rPr>
            <w:noProof/>
            <w:webHidden/>
          </w:rPr>
          <w:fldChar w:fldCharType="end"/>
        </w:r>
      </w:hyperlink>
    </w:p>
    <w:p w14:paraId="528355F8" w14:textId="77777777" w:rsidR="002326B3" w:rsidRDefault="002326B3" w:rsidP="002326B3">
      <w:pPr>
        <w:rPr>
          <w:rFonts w:ascii="Cambria" w:eastAsiaTheme="majorEastAsia" w:hAnsi="Cambria"/>
          <w:b/>
          <w:bCs/>
          <w:color w:val="743186"/>
          <w:sz w:val="28"/>
        </w:rPr>
      </w:pPr>
      <w:r>
        <w:fldChar w:fldCharType="end"/>
      </w:r>
    </w:p>
    <w:p w14:paraId="1385DE44" w14:textId="77777777" w:rsidR="002326B3" w:rsidRDefault="002326B3" w:rsidP="002326B3">
      <w:pPr>
        <w:rPr>
          <w:rFonts w:ascii="Cambria" w:eastAsiaTheme="majorEastAsia" w:hAnsi="Cambria"/>
          <w:b/>
          <w:bCs/>
          <w:color w:val="743186"/>
          <w:sz w:val="28"/>
        </w:rPr>
      </w:pPr>
      <w:r>
        <w:br w:type="page"/>
      </w:r>
    </w:p>
    <w:p w14:paraId="11ACA202" w14:textId="77777777" w:rsidR="002326B3" w:rsidRDefault="004D7882" w:rsidP="000D663D">
      <w:pPr>
        <w:pStyle w:val="Heading1"/>
        <w:numPr>
          <w:ilvl w:val="0"/>
          <w:numId w:val="3"/>
        </w:numPr>
      </w:pPr>
      <w:bookmarkStart w:id="2" w:name="_Toc488270102"/>
      <w:r>
        <w:lastRenderedPageBreak/>
        <w:t>Introduction</w:t>
      </w:r>
      <w:bookmarkEnd w:id="2"/>
    </w:p>
    <w:p w14:paraId="26CFEF42" w14:textId="77777777" w:rsidR="0003425E" w:rsidRDefault="0003425E" w:rsidP="00DE612A">
      <w:pPr>
        <w:pStyle w:val="Heading2"/>
      </w:pPr>
      <w:bookmarkStart w:id="3" w:name="_Toc354995186"/>
      <w:bookmarkStart w:id="4" w:name="_Toc488270103"/>
      <w:r>
        <w:t>Purpose</w:t>
      </w:r>
      <w:bookmarkEnd w:id="4"/>
    </w:p>
    <w:p w14:paraId="7F8ACF01" w14:textId="249CBC23" w:rsidR="0003425E" w:rsidRDefault="0003425E" w:rsidP="0003425E">
      <w:pPr>
        <w:rPr>
          <w:szCs w:val="20"/>
        </w:rPr>
      </w:pPr>
      <w:r w:rsidRPr="0003425E">
        <w:rPr>
          <w:szCs w:val="20"/>
        </w:rPr>
        <w:t>The purpose of this document is to provide the detailed design for the</w:t>
      </w:r>
      <w:r w:rsidR="00440FF2">
        <w:rPr>
          <w:szCs w:val="20"/>
        </w:rPr>
        <w:t xml:space="preserve"> </w:t>
      </w:r>
      <w:r w:rsidR="00BC66E0">
        <w:rPr>
          <w:szCs w:val="20"/>
        </w:rPr>
        <w:t>Demandware</w:t>
      </w:r>
      <w:r w:rsidR="0034608C">
        <w:rPr>
          <w:szCs w:val="20"/>
        </w:rPr>
        <w:t xml:space="preserve"> system </w:t>
      </w:r>
      <w:r w:rsidR="00440FF2">
        <w:rPr>
          <w:szCs w:val="20"/>
        </w:rPr>
        <w:t>API</w:t>
      </w:r>
      <w:r w:rsidR="0034608C">
        <w:rPr>
          <w:szCs w:val="20"/>
        </w:rPr>
        <w:t>s</w:t>
      </w:r>
      <w:r w:rsidR="00440FF2">
        <w:rPr>
          <w:szCs w:val="20"/>
        </w:rPr>
        <w:t xml:space="preserve"> </w:t>
      </w:r>
      <w:r w:rsidRPr="0003425E">
        <w:rPr>
          <w:szCs w:val="20"/>
        </w:rPr>
        <w:t>along with the interaction methods/operations, protocols and Quality of Service (QoS). It also provides request and response structure and the entity relationships/mappings. It also details the non-functional requirements design like debug logging, audit logging, error/exce</w:t>
      </w:r>
      <w:r>
        <w:rPr>
          <w:szCs w:val="20"/>
        </w:rPr>
        <w:t>ption handling, SLAs, Security.</w:t>
      </w:r>
    </w:p>
    <w:p w14:paraId="0B346615" w14:textId="77777777" w:rsidR="0003425E" w:rsidRPr="009E5955" w:rsidRDefault="0003425E" w:rsidP="00DE612A">
      <w:pPr>
        <w:pStyle w:val="Heading2"/>
      </w:pPr>
      <w:bookmarkStart w:id="5" w:name="_Toc488270104"/>
      <w:r w:rsidRPr="009E5955">
        <w:t>Scope</w:t>
      </w:r>
      <w:bookmarkEnd w:id="5"/>
    </w:p>
    <w:p w14:paraId="04AB8424" w14:textId="42B68B6F" w:rsidR="0003425E" w:rsidRDefault="00367831" w:rsidP="002326B3">
      <w:pPr>
        <w:rPr>
          <w:szCs w:val="20"/>
        </w:rPr>
      </w:pPr>
      <w:r>
        <w:rPr>
          <w:szCs w:val="20"/>
        </w:rPr>
        <w:t>Following user stories are considered in scope for this service</w:t>
      </w:r>
    </w:p>
    <w:p w14:paraId="6343283C" w14:textId="77777777" w:rsidR="00DB659C" w:rsidRPr="005F34BD" w:rsidRDefault="00DB659C" w:rsidP="00DB659C">
      <w:pPr>
        <w:pStyle w:val="ListParagraph"/>
        <w:numPr>
          <w:ilvl w:val="0"/>
          <w:numId w:val="12"/>
        </w:numPr>
        <w:spacing w:after="0" w:line="240" w:lineRule="auto"/>
        <w:rPr>
          <w:szCs w:val="20"/>
        </w:rPr>
      </w:pPr>
      <w:r w:rsidRPr="005F34BD">
        <w:rPr>
          <w:szCs w:val="20"/>
        </w:rPr>
        <w:t xml:space="preserve">IHUB-23: Update regular list price: CIMS to Demandware </w:t>
      </w:r>
      <w:bookmarkStart w:id="6" w:name="_GoBack"/>
      <w:bookmarkEnd w:id="6"/>
    </w:p>
    <w:p w14:paraId="44DA5BA3" w14:textId="226B609D" w:rsidR="002877D5" w:rsidRDefault="00DB659C" w:rsidP="00DB659C">
      <w:pPr>
        <w:pStyle w:val="ListParagraph"/>
        <w:numPr>
          <w:ilvl w:val="0"/>
          <w:numId w:val="12"/>
        </w:numPr>
        <w:spacing w:after="0" w:line="240" w:lineRule="auto"/>
        <w:rPr>
          <w:szCs w:val="20"/>
        </w:rPr>
      </w:pPr>
      <w:r w:rsidRPr="005F34BD">
        <w:rPr>
          <w:szCs w:val="20"/>
        </w:rPr>
        <w:t>IHUB-24: Publish future date markdown price book from CIMS to Demandware</w:t>
      </w:r>
    </w:p>
    <w:p w14:paraId="2A11F9D8" w14:textId="77777777" w:rsidR="00F33237" w:rsidRPr="005F34BD" w:rsidRDefault="00F33237" w:rsidP="00F33237">
      <w:pPr>
        <w:pStyle w:val="ListParagraph"/>
        <w:numPr>
          <w:ilvl w:val="0"/>
          <w:numId w:val="12"/>
        </w:numPr>
        <w:spacing w:after="0" w:line="240" w:lineRule="auto"/>
        <w:rPr>
          <w:szCs w:val="20"/>
        </w:rPr>
      </w:pPr>
      <w:r w:rsidRPr="005F34BD">
        <w:rPr>
          <w:szCs w:val="20"/>
        </w:rPr>
        <w:t>IHUB-12: Inventory updates from CIMS to Demandware</w:t>
      </w:r>
    </w:p>
    <w:p w14:paraId="0C662035" w14:textId="02C31016" w:rsidR="00DB659C" w:rsidRDefault="00D732E5" w:rsidP="00DB659C">
      <w:pPr>
        <w:pStyle w:val="ListParagraph"/>
        <w:numPr>
          <w:ilvl w:val="0"/>
          <w:numId w:val="12"/>
        </w:numPr>
        <w:spacing w:after="0" w:line="240" w:lineRule="auto"/>
        <w:rPr>
          <w:szCs w:val="20"/>
        </w:rPr>
      </w:pPr>
      <w:r>
        <w:rPr>
          <w:szCs w:val="20"/>
        </w:rPr>
        <w:t xml:space="preserve">IHUB-17: </w:t>
      </w:r>
      <w:r w:rsidR="00A00C59" w:rsidRPr="00A00C59">
        <w:rPr>
          <w:szCs w:val="20"/>
        </w:rPr>
        <w:t>Order update sent from CIMS to Demandware</w:t>
      </w:r>
    </w:p>
    <w:p w14:paraId="0BA39555" w14:textId="77777777" w:rsidR="002877D5" w:rsidRDefault="002877D5" w:rsidP="002877D5">
      <w:pPr>
        <w:pStyle w:val="ListParagraph"/>
        <w:numPr>
          <w:ilvl w:val="0"/>
          <w:numId w:val="12"/>
        </w:numPr>
        <w:spacing w:after="0" w:line="240" w:lineRule="auto"/>
        <w:rPr>
          <w:szCs w:val="20"/>
        </w:rPr>
      </w:pPr>
      <w:r>
        <w:rPr>
          <w:szCs w:val="20"/>
        </w:rPr>
        <w:t xml:space="preserve">IHUB-19: </w:t>
      </w:r>
      <w:r w:rsidRPr="00170FA2">
        <w:rPr>
          <w:szCs w:val="20"/>
        </w:rPr>
        <w:t>Take payment notification - CIMS to Demandware</w:t>
      </w:r>
    </w:p>
    <w:p w14:paraId="1DA48525" w14:textId="77777777" w:rsidR="002877D5" w:rsidRPr="001F3D6B" w:rsidRDefault="002877D5" w:rsidP="002877D5">
      <w:pPr>
        <w:pStyle w:val="ListParagraph"/>
        <w:numPr>
          <w:ilvl w:val="0"/>
          <w:numId w:val="12"/>
        </w:numPr>
        <w:spacing w:after="0" w:line="240" w:lineRule="auto"/>
        <w:rPr>
          <w:szCs w:val="20"/>
        </w:rPr>
      </w:pPr>
      <w:r w:rsidRPr="004176C7">
        <w:rPr>
          <w:szCs w:val="20"/>
        </w:rPr>
        <w:t>IHUB-20: Refund request notification: CIMS to Demandware</w:t>
      </w:r>
    </w:p>
    <w:p w14:paraId="4B9496CF" w14:textId="77777777" w:rsidR="002877D5" w:rsidRPr="001F3D6B" w:rsidRDefault="002877D5" w:rsidP="002877D5">
      <w:pPr>
        <w:pStyle w:val="ListParagraph"/>
        <w:numPr>
          <w:ilvl w:val="0"/>
          <w:numId w:val="12"/>
        </w:numPr>
        <w:spacing w:after="0" w:line="240" w:lineRule="auto"/>
        <w:rPr>
          <w:szCs w:val="20"/>
        </w:rPr>
      </w:pPr>
      <w:r w:rsidRPr="004176C7">
        <w:rPr>
          <w:szCs w:val="20"/>
        </w:rPr>
        <w:t>IHUB-28: Payment update notification: Demandware – CIMS</w:t>
      </w:r>
    </w:p>
    <w:p w14:paraId="1E6A7026" w14:textId="77777777" w:rsidR="002877D5" w:rsidRPr="001F3D6B" w:rsidRDefault="002877D5" w:rsidP="002877D5">
      <w:pPr>
        <w:pStyle w:val="ListParagraph"/>
        <w:numPr>
          <w:ilvl w:val="0"/>
          <w:numId w:val="12"/>
        </w:numPr>
        <w:spacing w:after="0" w:line="240" w:lineRule="auto"/>
        <w:rPr>
          <w:szCs w:val="20"/>
        </w:rPr>
      </w:pPr>
      <w:r w:rsidRPr="004176C7">
        <w:rPr>
          <w:szCs w:val="20"/>
        </w:rPr>
        <w:t>IHUB-29: Refund update notification: Demandware – CIMS</w:t>
      </w:r>
    </w:p>
    <w:p w14:paraId="745D1953" w14:textId="77777777" w:rsidR="002877D5" w:rsidRPr="001F3D6B" w:rsidRDefault="002877D5" w:rsidP="002877D5">
      <w:pPr>
        <w:pStyle w:val="ListParagraph"/>
        <w:numPr>
          <w:ilvl w:val="0"/>
          <w:numId w:val="12"/>
        </w:numPr>
        <w:spacing w:after="0" w:line="240" w:lineRule="auto"/>
        <w:rPr>
          <w:szCs w:val="20"/>
        </w:rPr>
      </w:pPr>
      <w:r w:rsidRPr="004176C7">
        <w:rPr>
          <w:szCs w:val="20"/>
        </w:rPr>
        <w:t>IHUB-21: Order cancellation: - CIMS to Demandware</w:t>
      </w:r>
    </w:p>
    <w:p w14:paraId="32A175D8" w14:textId="77777777" w:rsidR="002877D5" w:rsidRPr="001F3D6B" w:rsidRDefault="002877D5" w:rsidP="002877D5">
      <w:pPr>
        <w:pStyle w:val="ListParagraph"/>
        <w:numPr>
          <w:ilvl w:val="0"/>
          <w:numId w:val="12"/>
        </w:numPr>
        <w:spacing w:after="0" w:line="240" w:lineRule="auto"/>
        <w:rPr>
          <w:szCs w:val="20"/>
        </w:rPr>
      </w:pPr>
      <w:r w:rsidRPr="004176C7">
        <w:rPr>
          <w:szCs w:val="20"/>
        </w:rPr>
        <w:t xml:space="preserve">IHUB-169: </w:t>
      </w:r>
      <w:r w:rsidRPr="00A13880">
        <w:rPr>
          <w:szCs w:val="20"/>
        </w:rPr>
        <w:t>Order Refund /Cancellation request CIMS to Demandware directed to ECommerceDW</w:t>
      </w:r>
    </w:p>
    <w:p w14:paraId="493391CA" w14:textId="1D3CE999" w:rsidR="002877D5" w:rsidRPr="002877D5" w:rsidRDefault="002877D5" w:rsidP="002877D5">
      <w:pPr>
        <w:pStyle w:val="ListParagraph"/>
        <w:numPr>
          <w:ilvl w:val="0"/>
          <w:numId w:val="12"/>
        </w:numPr>
        <w:spacing w:after="0" w:line="240" w:lineRule="auto"/>
        <w:rPr>
          <w:szCs w:val="20"/>
        </w:rPr>
      </w:pPr>
      <w:r w:rsidRPr="004176C7">
        <w:rPr>
          <w:szCs w:val="20"/>
        </w:rPr>
        <w:t xml:space="preserve">IHUB-170: </w:t>
      </w:r>
      <w:r w:rsidRPr="00A13880">
        <w:rPr>
          <w:szCs w:val="20"/>
        </w:rPr>
        <w:t>Order Payment update details CIMS to Demandware directed to ECommerceDW</w:t>
      </w:r>
    </w:p>
    <w:p w14:paraId="42F9176B" w14:textId="77777777" w:rsidR="008C2513" w:rsidRPr="009E5955" w:rsidRDefault="008C2513" w:rsidP="008C2513">
      <w:pPr>
        <w:pStyle w:val="Heading2"/>
      </w:pPr>
      <w:bookmarkStart w:id="7" w:name="_Toc488270105"/>
      <w:r w:rsidRPr="009E5955">
        <w:t>Out of Scope</w:t>
      </w:r>
      <w:bookmarkEnd w:id="7"/>
    </w:p>
    <w:p w14:paraId="4EDD6D27" w14:textId="77777777" w:rsidR="00460CD7" w:rsidRDefault="00460CD7" w:rsidP="00460CD7">
      <w:pPr>
        <w:rPr>
          <w:szCs w:val="20"/>
        </w:rPr>
      </w:pPr>
      <w:r>
        <w:rPr>
          <w:szCs w:val="20"/>
        </w:rPr>
        <w:t>Following are considered to be out of scope for this design document</w:t>
      </w:r>
    </w:p>
    <w:p w14:paraId="1FB15ECA" w14:textId="77777777" w:rsidR="00460CD7" w:rsidRDefault="00460CD7" w:rsidP="00460CD7">
      <w:pPr>
        <w:pStyle w:val="ListParagraph"/>
        <w:numPr>
          <w:ilvl w:val="0"/>
          <w:numId w:val="12"/>
        </w:numPr>
        <w:spacing w:line="240" w:lineRule="auto"/>
      </w:pPr>
      <w:r>
        <w:t>Any queuing or batching of target API calls is out of scope</w:t>
      </w:r>
    </w:p>
    <w:p w14:paraId="4B3517C3" w14:textId="2D0684CB" w:rsidR="00460CD7" w:rsidRDefault="00460CD7" w:rsidP="00F160A0">
      <w:pPr>
        <w:pStyle w:val="ListParagraph"/>
        <w:numPr>
          <w:ilvl w:val="0"/>
          <w:numId w:val="12"/>
        </w:numPr>
      </w:pPr>
      <w:r>
        <w:t>Any business alerting for summary of success and failure of capture, refund or cancellation transaction is out of scope</w:t>
      </w:r>
    </w:p>
    <w:p w14:paraId="7947EC56" w14:textId="789554D9" w:rsidR="003B102E" w:rsidRDefault="00763FA8" w:rsidP="000D663D">
      <w:pPr>
        <w:pStyle w:val="ListParagraph"/>
        <w:numPr>
          <w:ilvl w:val="0"/>
          <w:numId w:val="12"/>
        </w:numPr>
      </w:pPr>
      <w:r>
        <w:t xml:space="preserve">Multiple attempts will be made to connect to </w:t>
      </w:r>
      <w:r w:rsidR="00050B69">
        <w:t>Demandware</w:t>
      </w:r>
      <w:r w:rsidR="004E15AC">
        <w:t xml:space="preserve"> SFTP server</w:t>
      </w:r>
      <w:r>
        <w:t xml:space="preserve">. If all attempts </w:t>
      </w:r>
      <w:r w:rsidR="002070BD">
        <w:t>fail</w:t>
      </w:r>
      <w:r>
        <w:t xml:space="preserve">, Mule API will log an exception and raise an alert notification. </w:t>
      </w:r>
      <w:r w:rsidR="003350B8">
        <w:t>Handling of failed requests will hav</w:t>
      </w:r>
      <w:r w:rsidR="00601F96">
        <w:t>e to be addressed manually</w:t>
      </w:r>
      <w:r w:rsidR="00961EA0">
        <w:t>.</w:t>
      </w:r>
    </w:p>
    <w:p w14:paraId="74DF7895" w14:textId="77777777" w:rsidR="0003425E" w:rsidRPr="009E5955" w:rsidRDefault="0003425E" w:rsidP="00DE612A">
      <w:pPr>
        <w:pStyle w:val="Heading2"/>
      </w:pPr>
      <w:bookmarkStart w:id="8" w:name="_Toc488270106"/>
      <w:r>
        <w:t>Document Ownership</w:t>
      </w:r>
      <w:bookmarkEnd w:id="8"/>
    </w:p>
    <w:p w14:paraId="4FDF3FEE" w14:textId="77777777" w:rsidR="0003425E" w:rsidRPr="0003425E" w:rsidRDefault="0003425E" w:rsidP="0003425E">
      <w:pPr>
        <w:rPr>
          <w:szCs w:val="20"/>
        </w:rPr>
      </w:pPr>
      <w:r w:rsidRPr="0003425E">
        <w:rPr>
          <w:szCs w:val="20"/>
        </w:rPr>
        <w:t>This document and the contract of the Service Operation it defines is owned by</w:t>
      </w:r>
      <w:r>
        <w:rPr>
          <w:szCs w:val="20"/>
        </w:rPr>
        <w:t>:</w:t>
      </w:r>
    </w:p>
    <w:p w14:paraId="42A477A2" w14:textId="77777777" w:rsidR="0003425E" w:rsidRPr="0003425E" w:rsidRDefault="0003425E" w:rsidP="000D663D">
      <w:pPr>
        <w:pStyle w:val="ListParagraph"/>
        <w:numPr>
          <w:ilvl w:val="0"/>
          <w:numId w:val="6"/>
        </w:numPr>
        <w:spacing w:after="0" w:line="240" w:lineRule="auto"/>
        <w:rPr>
          <w:szCs w:val="20"/>
        </w:rPr>
      </w:pPr>
      <w:r w:rsidRPr="0003425E">
        <w:rPr>
          <w:szCs w:val="20"/>
        </w:rPr>
        <w:t>The Delivery Team during delivery phases and</w:t>
      </w:r>
    </w:p>
    <w:p w14:paraId="3A8E6A74" w14:textId="77777777" w:rsidR="0003425E" w:rsidRPr="0003425E" w:rsidRDefault="0003425E" w:rsidP="000D663D">
      <w:pPr>
        <w:pStyle w:val="ListParagraph"/>
        <w:numPr>
          <w:ilvl w:val="0"/>
          <w:numId w:val="6"/>
        </w:numPr>
        <w:spacing w:after="0" w:line="240" w:lineRule="auto"/>
        <w:rPr>
          <w:szCs w:val="20"/>
        </w:rPr>
      </w:pPr>
      <w:r w:rsidRPr="0003425E">
        <w:rPr>
          <w:szCs w:val="20"/>
        </w:rPr>
        <w:t>The Support Team following the successful go live of the API</w:t>
      </w:r>
    </w:p>
    <w:p w14:paraId="0496AD80" w14:textId="77777777" w:rsidR="0003425E" w:rsidRDefault="0003425E" w:rsidP="002326B3">
      <w:pPr>
        <w:rPr>
          <w:szCs w:val="20"/>
        </w:rPr>
      </w:pPr>
    </w:p>
    <w:p w14:paraId="238AB44F" w14:textId="77777777" w:rsidR="0003425E" w:rsidRDefault="0003425E" w:rsidP="002326B3">
      <w:pPr>
        <w:rPr>
          <w:szCs w:val="20"/>
        </w:rPr>
      </w:pPr>
    </w:p>
    <w:p w14:paraId="1B340601" w14:textId="77777777" w:rsidR="002326B3" w:rsidRDefault="002326B3" w:rsidP="002326B3">
      <w:pPr>
        <w:rPr>
          <w:szCs w:val="20"/>
        </w:rPr>
      </w:pPr>
      <w:r>
        <w:rPr>
          <w:szCs w:val="20"/>
        </w:rPr>
        <w:br w:type="page"/>
      </w:r>
    </w:p>
    <w:p w14:paraId="35D71CE5" w14:textId="77777777" w:rsidR="002326B3" w:rsidRPr="00AD116F" w:rsidRDefault="00C0057A" w:rsidP="002326B3">
      <w:pPr>
        <w:pStyle w:val="Heading1"/>
      </w:pPr>
      <w:bookmarkStart w:id="9" w:name="_Toc488270107"/>
      <w:r>
        <w:lastRenderedPageBreak/>
        <w:t>API/</w:t>
      </w:r>
      <w:r w:rsidR="002326B3">
        <w:t>S</w:t>
      </w:r>
      <w:r>
        <w:t>ervice Definition</w:t>
      </w:r>
      <w:bookmarkEnd w:id="9"/>
    </w:p>
    <w:p w14:paraId="187C5071"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10" w:name="_Toc355348812"/>
      <w:bookmarkStart w:id="11" w:name="_Toc355356193"/>
      <w:bookmarkStart w:id="12" w:name="_Toc355786653"/>
      <w:bookmarkStart w:id="13" w:name="_Toc355786697"/>
      <w:bookmarkStart w:id="14" w:name="_Toc356821528"/>
      <w:bookmarkStart w:id="15" w:name="_Toc357435943"/>
      <w:bookmarkStart w:id="16" w:name="_Toc357441522"/>
      <w:bookmarkStart w:id="17" w:name="_Toc357507947"/>
      <w:bookmarkStart w:id="18" w:name="_Toc445140204"/>
      <w:bookmarkStart w:id="19" w:name="_Toc445141347"/>
      <w:bookmarkStart w:id="20" w:name="_Toc445199260"/>
      <w:bookmarkStart w:id="21" w:name="_Toc445392139"/>
      <w:bookmarkStart w:id="22" w:name="_Toc445461105"/>
      <w:bookmarkStart w:id="23" w:name="_Toc445461114"/>
      <w:bookmarkStart w:id="24" w:name="_Toc445891916"/>
      <w:bookmarkStart w:id="25" w:name="_Toc445895849"/>
      <w:bookmarkStart w:id="26" w:name="_Toc445904410"/>
      <w:bookmarkStart w:id="27" w:name="_Toc445988108"/>
      <w:bookmarkStart w:id="28" w:name="_Toc445988794"/>
      <w:bookmarkStart w:id="29" w:name="_Toc445989477"/>
      <w:bookmarkStart w:id="30" w:name="_Toc446077963"/>
      <w:bookmarkStart w:id="31" w:name="_Toc446077993"/>
      <w:bookmarkStart w:id="32" w:name="_Toc453247614"/>
      <w:bookmarkStart w:id="33" w:name="_Toc453259940"/>
      <w:bookmarkStart w:id="34" w:name="_Toc467665006"/>
      <w:bookmarkStart w:id="35" w:name="_Toc469479132"/>
      <w:bookmarkStart w:id="36" w:name="_Toc469922959"/>
      <w:bookmarkStart w:id="37" w:name="_Toc477529809"/>
      <w:bookmarkStart w:id="38" w:name="_Toc477530053"/>
      <w:bookmarkStart w:id="39" w:name="_Toc477530220"/>
      <w:bookmarkStart w:id="40" w:name="_Toc477778242"/>
      <w:bookmarkStart w:id="41" w:name="_Toc479081551"/>
      <w:bookmarkStart w:id="42" w:name="_Toc484557701"/>
      <w:bookmarkStart w:id="43" w:name="_Toc484557795"/>
      <w:bookmarkStart w:id="44" w:name="_Toc485161720"/>
      <w:bookmarkStart w:id="45" w:name="_Toc485161785"/>
      <w:bookmarkStart w:id="46" w:name="_Toc485162637"/>
      <w:bookmarkStart w:id="47" w:name="_Toc485162702"/>
      <w:bookmarkStart w:id="48" w:name="_Toc485716825"/>
      <w:bookmarkStart w:id="49" w:name="_Toc485717273"/>
      <w:bookmarkStart w:id="50" w:name="_Toc485718567"/>
      <w:bookmarkStart w:id="51" w:name="_Toc486283438"/>
      <w:bookmarkStart w:id="52" w:name="_Toc486283701"/>
      <w:bookmarkStart w:id="53" w:name="_Toc486284105"/>
      <w:bookmarkStart w:id="54" w:name="_Toc486290143"/>
      <w:bookmarkStart w:id="55" w:name="_Toc486290256"/>
      <w:bookmarkStart w:id="56" w:name="_Toc486432934"/>
      <w:bookmarkStart w:id="57" w:name="_Toc486433267"/>
      <w:bookmarkStart w:id="58" w:name="_Toc486433508"/>
      <w:bookmarkStart w:id="59" w:name="_Toc486454266"/>
      <w:bookmarkStart w:id="60" w:name="_Toc486454395"/>
      <w:bookmarkStart w:id="61" w:name="_Toc486454849"/>
      <w:bookmarkStart w:id="62" w:name="_Toc486457363"/>
      <w:bookmarkStart w:id="63" w:name="_Toc486457633"/>
      <w:bookmarkStart w:id="64" w:name="_Toc487409517"/>
      <w:bookmarkStart w:id="65" w:name="_Toc487409647"/>
      <w:bookmarkStart w:id="66" w:name="_Toc487411662"/>
      <w:bookmarkStart w:id="67" w:name="_Toc487445878"/>
      <w:bookmarkStart w:id="68" w:name="_Toc487445992"/>
      <w:bookmarkStart w:id="69" w:name="_Toc488270108"/>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426AAF5"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70" w:name="_Toc355786654"/>
      <w:bookmarkStart w:id="71" w:name="_Toc355786698"/>
      <w:bookmarkStart w:id="72" w:name="_Toc356821529"/>
      <w:bookmarkStart w:id="73" w:name="_Toc357435944"/>
      <w:bookmarkStart w:id="74" w:name="_Toc357441523"/>
      <w:bookmarkStart w:id="75" w:name="_Toc357507948"/>
      <w:bookmarkStart w:id="76" w:name="_Toc445140205"/>
      <w:bookmarkStart w:id="77" w:name="_Toc445141348"/>
      <w:bookmarkStart w:id="78" w:name="_Toc445199261"/>
      <w:bookmarkStart w:id="79" w:name="_Toc445392140"/>
      <w:bookmarkStart w:id="80" w:name="_Toc445461106"/>
      <w:bookmarkStart w:id="81" w:name="_Toc445461115"/>
      <w:bookmarkStart w:id="82" w:name="_Toc445891917"/>
      <w:bookmarkStart w:id="83" w:name="_Toc445895850"/>
      <w:bookmarkStart w:id="84" w:name="_Toc445904411"/>
      <w:bookmarkStart w:id="85" w:name="_Toc445988109"/>
      <w:bookmarkStart w:id="86" w:name="_Toc445988795"/>
      <w:bookmarkStart w:id="87" w:name="_Toc445989478"/>
      <w:bookmarkStart w:id="88" w:name="_Toc446077964"/>
      <w:bookmarkStart w:id="89" w:name="_Toc446077994"/>
      <w:bookmarkStart w:id="90" w:name="_Toc453247615"/>
      <w:bookmarkStart w:id="91" w:name="_Toc453259941"/>
      <w:bookmarkStart w:id="92" w:name="_Toc467665007"/>
      <w:bookmarkStart w:id="93" w:name="_Toc469479133"/>
      <w:bookmarkStart w:id="94" w:name="_Toc469922960"/>
      <w:bookmarkStart w:id="95" w:name="_Toc477529810"/>
      <w:bookmarkStart w:id="96" w:name="_Toc477530054"/>
      <w:bookmarkStart w:id="97" w:name="_Toc477530221"/>
      <w:bookmarkStart w:id="98" w:name="_Toc477778243"/>
      <w:bookmarkStart w:id="99" w:name="_Toc479081552"/>
      <w:bookmarkStart w:id="100" w:name="_Toc484557702"/>
      <w:bookmarkStart w:id="101" w:name="_Toc484557796"/>
      <w:bookmarkStart w:id="102" w:name="_Toc485161721"/>
      <w:bookmarkStart w:id="103" w:name="_Toc485161786"/>
      <w:bookmarkStart w:id="104" w:name="_Toc485162638"/>
      <w:bookmarkStart w:id="105" w:name="_Toc485162703"/>
      <w:bookmarkStart w:id="106" w:name="_Toc485716826"/>
      <w:bookmarkStart w:id="107" w:name="_Toc485717274"/>
      <w:bookmarkStart w:id="108" w:name="_Toc485718568"/>
      <w:bookmarkStart w:id="109" w:name="_Toc486283439"/>
      <w:bookmarkStart w:id="110" w:name="_Toc486283702"/>
      <w:bookmarkStart w:id="111" w:name="_Toc486284106"/>
      <w:bookmarkStart w:id="112" w:name="_Toc486290144"/>
      <w:bookmarkStart w:id="113" w:name="_Toc486290257"/>
      <w:bookmarkStart w:id="114" w:name="_Toc486432935"/>
      <w:bookmarkStart w:id="115" w:name="_Toc486433268"/>
      <w:bookmarkStart w:id="116" w:name="_Toc486433509"/>
      <w:bookmarkStart w:id="117" w:name="_Toc486454267"/>
      <w:bookmarkStart w:id="118" w:name="_Toc486454396"/>
      <w:bookmarkStart w:id="119" w:name="_Toc486454850"/>
      <w:bookmarkStart w:id="120" w:name="_Toc486457364"/>
      <w:bookmarkStart w:id="121" w:name="_Toc486457634"/>
      <w:bookmarkStart w:id="122" w:name="_Toc487409518"/>
      <w:bookmarkStart w:id="123" w:name="_Toc487409648"/>
      <w:bookmarkStart w:id="124" w:name="_Toc487411663"/>
      <w:bookmarkStart w:id="125" w:name="_Toc487445879"/>
      <w:bookmarkStart w:id="126" w:name="_Toc487445993"/>
      <w:bookmarkStart w:id="127" w:name="_Toc48827010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Style w:val="WHISHWORKS"/>
        <w:tblW w:w="0" w:type="auto"/>
        <w:tblLook w:val="0480" w:firstRow="0" w:lastRow="0" w:firstColumn="1" w:lastColumn="0" w:noHBand="0" w:noVBand="1"/>
      </w:tblPr>
      <w:tblGrid>
        <w:gridCol w:w="3056"/>
        <w:gridCol w:w="2879"/>
        <w:gridCol w:w="3235"/>
      </w:tblGrid>
      <w:tr w:rsidR="00DE612A" w14:paraId="02946BA2" w14:textId="77777777" w:rsidTr="0050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0A7963C8" w14:textId="77777777" w:rsidR="00DE612A" w:rsidRPr="00500A30" w:rsidRDefault="00DE612A" w:rsidP="00500A30">
            <w:pPr>
              <w:pStyle w:val="BodyText0"/>
              <w:rPr>
                <w:color w:val="FFFFFF" w:themeColor="background1"/>
              </w:rPr>
            </w:pPr>
            <w:r w:rsidRPr="00500A30">
              <w:rPr>
                <w:color w:val="FFFFFF" w:themeColor="background1"/>
              </w:rPr>
              <w:t>API/Service Title</w:t>
            </w:r>
          </w:p>
        </w:tc>
        <w:tc>
          <w:tcPr>
            <w:tcW w:w="6114" w:type="dxa"/>
            <w:gridSpan w:val="2"/>
          </w:tcPr>
          <w:p w14:paraId="6DF59CFC" w14:textId="20C1AFA3" w:rsidR="00DE612A" w:rsidRPr="00500A30" w:rsidRDefault="006C798B" w:rsidP="00B00203">
            <w:pPr>
              <w:pStyle w:val="BodyText0"/>
              <w:cnfStyle w:val="000000100000" w:firstRow="0" w:lastRow="0" w:firstColumn="0" w:lastColumn="0" w:oddVBand="0" w:evenVBand="0" w:oddHBand="1" w:evenHBand="0" w:firstRowFirstColumn="0" w:firstRowLastColumn="0" w:lastRowFirstColumn="0" w:lastRowLastColumn="0"/>
              <w:rPr>
                <w:b w:val="0"/>
              </w:rPr>
            </w:pPr>
            <w:r>
              <w:rPr>
                <w:b w:val="0"/>
              </w:rPr>
              <w:t>DEMANDWARE</w:t>
            </w:r>
            <w:r w:rsidR="00437475">
              <w:rPr>
                <w:b w:val="0"/>
              </w:rPr>
              <w:t xml:space="preserve"> SYSTEM API</w:t>
            </w:r>
          </w:p>
        </w:tc>
      </w:tr>
      <w:tr w:rsidR="00DE612A" w14:paraId="403C4634" w14:textId="77777777" w:rsidTr="0050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2F1D18A" w14:textId="77777777" w:rsidR="00DE612A" w:rsidRPr="00500A30" w:rsidRDefault="00DE612A" w:rsidP="00500A30">
            <w:pPr>
              <w:pStyle w:val="BodyText0"/>
              <w:rPr>
                <w:color w:val="FFFFFF" w:themeColor="background1"/>
              </w:rPr>
            </w:pPr>
            <w:r w:rsidRPr="00500A30">
              <w:rPr>
                <w:color w:val="FFFFFF" w:themeColor="background1"/>
              </w:rPr>
              <w:t>API/Service Name</w:t>
            </w:r>
          </w:p>
        </w:tc>
        <w:tc>
          <w:tcPr>
            <w:tcW w:w="6114" w:type="dxa"/>
            <w:gridSpan w:val="2"/>
          </w:tcPr>
          <w:p w14:paraId="62004AA3" w14:textId="7E903491" w:rsidR="00DE612A" w:rsidRPr="00CC680D" w:rsidRDefault="009704C7" w:rsidP="003470B4">
            <w:pPr>
              <w:pStyle w:val="BodyText0"/>
              <w:cnfStyle w:val="000000010000" w:firstRow="0" w:lastRow="0" w:firstColumn="0" w:lastColumn="0" w:oddVBand="0" w:evenVBand="0" w:oddHBand="0" w:evenHBand="1" w:firstRowFirstColumn="0" w:firstRowLastColumn="0" w:lastRowFirstColumn="0" w:lastRowLastColumn="0"/>
              <w:rPr>
                <w:rFonts w:eastAsia="Times New Roman"/>
                <w:b w:val="0"/>
              </w:rPr>
            </w:pPr>
            <w:r>
              <w:rPr>
                <w:b w:val="0"/>
              </w:rPr>
              <w:t>S</w:t>
            </w:r>
            <w:r w:rsidR="00B37C2E">
              <w:rPr>
                <w:b w:val="0"/>
              </w:rPr>
              <w:t>-</w:t>
            </w:r>
            <w:r w:rsidR="003470B4">
              <w:rPr>
                <w:b w:val="0"/>
              </w:rPr>
              <w:t>DW</w:t>
            </w:r>
            <w:r w:rsidR="00A13860">
              <w:rPr>
                <w:b w:val="0"/>
              </w:rPr>
              <w:t>-</w:t>
            </w:r>
            <w:r w:rsidR="00463AB3">
              <w:rPr>
                <w:b w:val="0"/>
              </w:rPr>
              <w:t>API</w:t>
            </w:r>
          </w:p>
        </w:tc>
      </w:tr>
      <w:tr w:rsidR="00DE612A" w14:paraId="18ECD7C1" w14:textId="77777777" w:rsidTr="0064274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056" w:type="dxa"/>
          </w:tcPr>
          <w:p w14:paraId="635DFD73" w14:textId="77777777" w:rsidR="00DE612A" w:rsidRPr="00500A30" w:rsidRDefault="00DE612A" w:rsidP="00500A30">
            <w:pPr>
              <w:pStyle w:val="BodyText0"/>
              <w:rPr>
                <w:color w:val="FFFFFF" w:themeColor="background1"/>
              </w:rPr>
            </w:pPr>
            <w:r w:rsidRPr="00500A30">
              <w:rPr>
                <w:color w:val="FFFFFF" w:themeColor="background1"/>
              </w:rPr>
              <w:t>API/Service Version</w:t>
            </w:r>
          </w:p>
        </w:tc>
        <w:tc>
          <w:tcPr>
            <w:tcW w:w="6114" w:type="dxa"/>
            <w:gridSpan w:val="2"/>
          </w:tcPr>
          <w:p w14:paraId="27D10656" w14:textId="233181FB" w:rsidR="00DE612A" w:rsidRPr="00500A30" w:rsidRDefault="006C092F"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V1</w:t>
            </w:r>
          </w:p>
        </w:tc>
      </w:tr>
      <w:tr w:rsidR="00DE612A" w14:paraId="55DC66B2" w14:textId="77777777" w:rsidTr="0050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511DB7AB" w14:textId="77777777" w:rsidR="00DE612A" w:rsidRPr="00500A30" w:rsidRDefault="00DE612A" w:rsidP="00500A30">
            <w:pPr>
              <w:pStyle w:val="BodyText0"/>
              <w:rPr>
                <w:color w:val="FFFFFF" w:themeColor="background1"/>
              </w:rPr>
            </w:pPr>
            <w:r w:rsidRPr="00500A30">
              <w:rPr>
                <w:color w:val="FFFFFF" w:themeColor="background1"/>
              </w:rPr>
              <w:t>Brief Description</w:t>
            </w:r>
          </w:p>
        </w:tc>
        <w:tc>
          <w:tcPr>
            <w:tcW w:w="6114" w:type="dxa"/>
            <w:gridSpan w:val="2"/>
          </w:tcPr>
          <w:p w14:paraId="7C1BE991" w14:textId="758FF279" w:rsidR="00DE612A" w:rsidRPr="00500A30" w:rsidRDefault="00B07687" w:rsidP="00E93E19">
            <w:pPr>
              <w:pStyle w:val="BodyText0"/>
              <w:cnfStyle w:val="000000010000" w:firstRow="0" w:lastRow="0" w:firstColumn="0" w:lastColumn="0" w:oddVBand="0" w:evenVBand="0" w:oddHBand="0" w:evenHBand="1" w:firstRowFirstColumn="0" w:firstRowLastColumn="0" w:lastRowFirstColumn="0" w:lastRowLastColumn="0"/>
              <w:rPr>
                <w:b w:val="0"/>
              </w:rPr>
            </w:pPr>
            <w:r>
              <w:rPr>
                <w:b w:val="0"/>
              </w:rPr>
              <w:t xml:space="preserve">This </w:t>
            </w:r>
            <w:r w:rsidR="002D02C8">
              <w:rPr>
                <w:b w:val="0"/>
              </w:rPr>
              <w:t>system</w:t>
            </w:r>
            <w:r w:rsidR="007B6746">
              <w:rPr>
                <w:b w:val="0"/>
              </w:rPr>
              <w:t xml:space="preserve"> API</w:t>
            </w:r>
            <w:r w:rsidR="007C2D27">
              <w:rPr>
                <w:b w:val="0"/>
              </w:rPr>
              <w:t xml:space="preserve"> </w:t>
            </w:r>
            <w:r w:rsidR="00786376">
              <w:rPr>
                <w:b w:val="0"/>
              </w:rPr>
              <w:t xml:space="preserve">provides </w:t>
            </w:r>
            <w:r w:rsidR="00AB1A3A">
              <w:rPr>
                <w:b w:val="0"/>
              </w:rPr>
              <w:t xml:space="preserve">several operations </w:t>
            </w:r>
            <w:r w:rsidR="007A6565">
              <w:rPr>
                <w:b w:val="0"/>
              </w:rPr>
              <w:t>under different resources</w:t>
            </w:r>
            <w:r w:rsidR="009A4D98">
              <w:rPr>
                <w:b w:val="0"/>
              </w:rPr>
              <w:t xml:space="preserve">. </w:t>
            </w:r>
            <w:r w:rsidR="00585662">
              <w:rPr>
                <w:b w:val="0"/>
              </w:rPr>
              <w:t xml:space="preserve">Except payment request, all other integration with Demandware is via a file on the SFTP server. </w:t>
            </w:r>
            <w:r w:rsidR="009E2670">
              <w:rPr>
                <w:b w:val="0"/>
              </w:rPr>
              <w:t xml:space="preserve">The system API uses JSON as the data model for request and response whereas the downstream </w:t>
            </w:r>
            <w:r w:rsidR="00B72A48">
              <w:rPr>
                <w:b w:val="0"/>
              </w:rPr>
              <w:t>system Demandware</w:t>
            </w:r>
            <w:r w:rsidR="009E2670">
              <w:rPr>
                <w:b w:val="0"/>
              </w:rPr>
              <w:t xml:space="preserve"> use</w:t>
            </w:r>
            <w:r w:rsidR="00B72A48">
              <w:rPr>
                <w:b w:val="0"/>
              </w:rPr>
              <w:t>s</w:t>
            </w:r>
            <w:r w:rsidR="009E2670">
              <w:rPr>
                <w:b w:val="0"/>
              </w:rPr>
              <w:t xml:space="preserve"> XML</w:t>
            </w:r>
            <w:r w:rsidR="00E31335">
              <w:rPr>
                <w:b w:val="0"/>
              </w:rPr>
              <w:t xml:space="preserve"> for all file based integration</w:t>
            </w:r>
            <w:r w:rsidR="009E2670">
              <w:rPr>
                <w:b w:val="0"/>
              </w:rPr>
              <w:t>.</w:t>
            </w:r>
            <w:r w:rsidR="00B425A3">
              <w:rPr>
                <w:b w:val="0"/>
              </w:rPr>
              <w:t xml:space="preserve"> </w:t>
            </w:r>
            <w:r w:rsidR="00316748">
              <w:rPr>
                <w:b w:val="0"/>
              </w:rPr>
              <w:t xml:space="preserve">Payment API uses JSON on both DW and Mule layer. </w:t>
            </w:r>
            <w:r w:rsidR="00023CB0">
              <w:rPr>
                <w:b w:val="0"/>
              </w:rPr>
              <w:t xml:space="preserve">All </w:t>
            </w:r>
            <w:r w:rsidR="00A515BD">
              <w:rPr>
                <w:b w:val="0"/>
              </w:rPr>
              <w:t xml:space="preserve">Mule </w:t>
            </w:r>
            <w:r w:rsidR="00023CB0">
              <w:rPr>
                <w:b w:val="0"/>
              </w:rPr>
              <w:t xml:space="preserve">system </w:t>
            </w:r>
            <w:r w:rsidR="00A515BD">
              <w:rPr>
                <w:b w:val="0"/>
              </w:rPr>
              <w:t>API</w:t>
            </w:r>
            <w:r w:rsidR="00E93E19">
              <w:rPr>
                <w:b w:val="0"/>
              </w:rPr>
              <w:t>s</w:t>
            </w:r>
            <w:r w:rsidR="00A515BD">
              <w:rPr>
                <w:b w:val="0"/>
              </w:rPr>
              <w:t xml:space="preserve"> </w:t>
            </w:r>
            <w:r w:rsidR="00E93E19">
              <w:rPr>
                <w:b w:val="0"/>
              </w:rPr>
              <w:t>are</w:t>
            </w:r>
            <w:r w:rsidR="00A515BD">
              <w:rPr>
                <w:b w:val="0"/>
              </w:rPr>
              <w:t xml:space="preserve"> restful</w:t>
            </w:r>
            <w:r w:rsidR="003B1FC7">
              <w:rPr>
                <w:b w:val="0"/>
              </w:rPr>
              <w:t>.</w:t>
            </w:r>
          </w:p>
        </w:tc>
      </w:tr>
      <w:tr w:rsidR="00DE612A" w14:paraId="4A374B60" w14:textId="77777777" w:rsidTr="0050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035CA0CC" w14:textId="77777777" w:rsidR="00DE612A" w:rsidRPr="00DD32A4" w:rsidRDefault="00DE612A" w:rsidP="00500A30">
            <w:pPr>
              <w:pStyle w:val="BodyText0"/>
              <w:rPr>
                <w:b/>
                <w:color w:val="000000" w:themeColor="text1"/>
              </w:rPr>
            </w:pPr>
            <w:r w:rsidRPr="00DD32A4">
              <w:rPr>
                <w:color w:val="FFFFFF" w:themeColor="background1"/>
              </w:rPr>
              <w:t>Summary of Methods</w:t>
            </w:r>
          </w:p>
        </w:tc>
        <w:tc>
          <w:tcPr>
            <w:tcW w:w="6114" w:type="dxa"/>
            <w:gridSpan w:val="2"/>
          </w:tcPr>
          <w:p w14:paraId="4FFE1FD8" w14:textId="240F49A9" w:rsidR="00DD32A4" w:rsidRPr="00DD32A4" w:rsidRDefault="001C74AE" w:rsidP="00DD32A4">
            <w:pPr>
              <w:pStyle w:val="BodyText0"/>
              <w:cnfStyle w:val="000000100000" w:firstRow="0" w:lastRow="0" w:firstColumn="0" w:lastColumn="0" w:oddVBand="0" w:evenVBand="0" w:oddHBand="1" w:evenHBand="0" w:firstRowFirstColumn="0" w:firstRowLastColumn="0" w:lastRowFirstColumn="0" w:lastRowLastColumn="0"/>
              <w:rPr>
                <w:b w:val="0"/>
                <w:color w:val="000000" w:themeColor="text1"/>
              </w:rPr>
            </w:pPr>
            <w:r>
              <w:rPr>
                <w:b w:val="0"/>
                <w:color w:val="000000" w:themeColor="text1"/>
              </w:rPr>
              <w:t>PUT</w:t>
            </w:r>
            <w:r w:rsidR="00DD32A4" w:rsidRPr="00DD32A4">
              <w:rPr>
                <w:b w:val="0"/>
                <w:color w:val="000000" w:themeColor="text1"/>
              </w:rPr>
              <w:t>/pricebook</w:t>
            </w:r>
            <w:r w:rsidR="00C055FB">
              <w:rPr>
                <w:b w:val="0"/>
                <w:color w:val="000000" w:themeColor="text1"/>
              </w:rPr>
              <w:t xml:space="preserve"> – to </w:t>
            </w:r>
            <w:r w:rsidR="004C76E1">
              <w:rPr>
                <w:b w:val="0"/>
                <w:color w:val="000000" w:themeColor="text1"/>
              </w:rPr>
              <w:t>update</w:t>
            </w:r>
            <w:r w:rsidR="00C055FB">
              <w:rPr>
                <w:b w:val="0"/>
                <w:color w:val="000000" w:themeColor="text1"/>
              </w:rPr>
              <w:t xml:space="preserve"> product price changes </w:t>
            </w:r>
            <w:r>
              <w:rPr>
                <w:b w:val="0"/>
                <w:color w:val="000000" w:themeColor="text1"/>
              </w:rPr>
              <w:t>in</w:t>
            </w:r>
            <w:r w:rsidR="00C055FB">
              <w:rPr>
                <w:b w:val="0"/>
                <w:color w:val="000000" w:themeColor="text1"/>
              </w:rPr>
              <w:t xml:space="preserve"> </w:t>
            </w:r>
            <w:r>
              <w:rPr>
                <w:b w:val="0"/>
                <w:color w:val="000000" w:themeColor="text1"/>
              </w:rPr>
              <w:t>DW</w:t>
            </w:r>
          </w:p>
          <w:p w14:paraId="3E562AD4" w14:textId="68DAA326" w:rsidR="00DD32A4" w:rsidRPr="00DD32A4" w:rsidRDefault="00E81801" w:rsidP="00DD32A4">
            <w:pPr>
              <w:pStyle w:val="BodyText0"/>
              <w:cnfStyle w:val="000000100000" w:firstRow="0" w:lastRow="0" w:firstColumn="0" w:lastColumn="0" w:oddVBand="0" w:evenVBand="0" w:oddHBand="1" w:evenHBand="0" w:firstRowFirstColumn="0" w:firstRowLastColumn="0" w:lastRowFirstColumn="0" w:lastRowLastColumn="0"/>
              <w:rPr>
                <w:b w:val="0"/>
                <w:color w:val="000000" w:themeColor="text1"/>
              </w:rPr>
            </w:pPr>
            <w:r>
              <w:rPr>
                <w:b w:val="0"/>
                <w:color w:val="000000" w:themeColor="text1"/>
              </w:rPr>
              <w:t>PUT</w:t>
            </w:r>
            <w:r w:rsidR="00DD32A4" w:rsidRPr="00DD32A4">
              <w:rPr>
                <w:b w:val="0"/>
                <w:color w:val="000000" w:themeColor="text1"/>
              </w:rPr>
              <w:t>/inventory</w:t>
            </w:r>
            <w:r w:rsidR="00182466">
              <w:rPr>
                <w:b w:val="0"/>
                <w:color w:val="000000" w:themeColor="text1"/>
              </w:rPr>
              <w:t xml:space="preserve"> – to update inventory in </w:t>
            </w:r>
            <w:r w:rsidR="00AE3983">
              <w:rPr>
                <w:b w:val="0"/>
                <w:color w:val="000000" w:themeColor="text1"/>
              </w:rPr>
              <w:t>DW</w:t>
            </w:r>
          </w:p>
          <w:p w14:paraId="7A74C5EE" w14:textId="77777777" w:rsidR="002F1A68" w:rsidRDefault="002F1A68" w:rsidP="002F1A68">
            <w:pPr>
              <w:pStyle w:val="BodyText0"/>
              <w:cnfStyle w:val="000000100000" w:firstRow="0" w:lastRow="0" w:firstColumn="0" w:lastColumn="0" w:oddVBand="0" w:evenVBand="0" w:oddHBand="1" w:evenHBand="0" w:firstRowFirstColumn="0" w:firstRowLastColumn="0" w:lastRowFirstColumn="0" w:lastRowLastColumn="0"/>
              <w:rPr>
                <w:b w:val="0"/>
                <w:color w:val="000000" w:themeColor="text1"/>
              </w:rPr>
            </w:pPr>
            <w:r>
              <w:rPr>
                <w:b w:val="0"/>
                <w:color w:val="000000" w:themeColor="text1"/>
              </w:rPr>
              <w:t>PUT/order-status – to update order status in DW</w:t>
            </w:r>
          </w:p>
          <w:p w14:paraId="4983393A" w14:textId="2D772D5E" w:rsidR="00EA3E82" w:rsidRPr="00500A30" w:rsidRDefault="002F1A68" w:rsidP="00B02944">
            <w:pPr>
              <w:pStyle w:val="BodyText0"/>
              <w:cnfStyle w:val="000000100000" w:firstRow="0" w:lastRow="0" w:firstColumn="0" w:lastColumn="0" w:oddVBand="0" w:evenVBand="0" w:oddHBand="1" w:evenHBand="0" w:firstRowFirstColumn="0" w:firstRowLastColumn="0" w:lastRowFirstColumn="0" w:lastRowLastColumn="0"/>
              <w:rPr>
                <w:b w:val="0"/>
                <w:color w:val="000000" w:themeColor="text1"/>
              </w:rPr>
            </w:pPr>
            <w:r>
              <w:rPr>
                <w:b w:val="0"/>
                <w:color w:val="000000" w:themeColor="text1"/>
              </w:rPr>
              <w:t>POST/payment-request – to send payment request to DW</w:t>
            </w:r>
          </w:p>
        </w:tc>
      </w:tr>
      <w:tr w:rsidR="00DE612A" w14:paraId="04D6722E" w14:textId="77777777" w:rsidTr="0050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46536B88" w14:textId="4747E222" w:rsidR="00DE612A" w:rsidRPr="00500A30" w:rsidRDefault="00DE612A" w:rsidP="00500A30">
            <w:pPr>
              <w:pStyle w:val="BodyText0"/>
              <w:rPr>
                <w:color w:val="FFFFFF" w:themeColor="background1"/>
              </w:rPr>
            </w:pPr>
            <w:r w:rsidRPr="00500A30">
              <w:rPr>
                <w:color w:val="FFFFFF" w:themeColor="background1"/>
              </w:rPr>
              <w:t>Criticality</w:t>
            </w:r>
          </w:p>
        </w:tc>
        <w:tc>
          <w:tcPr>
            <w:tcW w:w="6114" w:type="dxa"/>
            <w:gridSpan w:val="2"/>
          </w:tcPr>
          <w:p w14:paraId="09510917" w14:textId="37ABF606" w:rsidR="00DE612A" w:rsidRPr="00500A30" w:rsidRDefault="00B54443" w:rsidP="00500A30">
            <w:pPr>
              <w:pStyle w:val="BodyText0"/>
              <w:cnfStyle w:val="000000010000" w:firstRow="0" w:lastRow="0" w:firstColumn="0" w:lastColumn="0" w:oddVBand="0" w:evenVBand="0" w:oddHBand="0" w:evenHBand="1" w:firstRowFirstColumn="0" w:firstRowLastColumn="0" w:lastRowFirstColumn="0" w:lastRowLastColumn="0"/>
              <w:rPr>
                <w:b w:val="0"/>
              </w:rPr>
            </w:pPr>
            <w:r w:rsidRPr="00500A30">
              <w:rPr>
                <w:b w:val="0"/>
                <w:color w:val="000000" w:themeColor="text1"/>
              </w:rPr>
              <w:t>High</w:t>
            </w:r>
          </w:p>
        </w:tc>
      </w:tr>
      <w:tr w:rsidR="00DE612A" w14:paraId="3E996DA2" w14:textId="77777777" w:rsidTr="0050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31E6F261" w14:textId="77777777" w:rsidR="00DE612A" w:rsidRPr="00500A30" w:rsidRDefault="00DE612A" w:rsidP="00500A30">
            <w:pPr>
              <w:pStyle w:val="BodyText0"/>
              <w:rPr>
                <w:color w:val="FFFFFF" w:themeColor="background1"/>
              </w:rPr>
            </w:pPr>
            <w:r w:rsidRPr="00500A30">
              <w:rPr>
                <w:color w:val="FFFFFF" w:themeColor="background1"/>
              </w:rPr>
              <w:t>Layer/Category</w:t>
            </w:r>
          </w:p>
        </w:tc>
        <w:tc>
          <w:tcPr>
            <w:tcW w:w="6114" w:type="dxa"/>
            <w:gridSpan w:val="2"/>
          </w:tcPr>
          <w:p w14:paraId="03ED3867" w14:textId="7854619B" w:rsidR="00DE612A" w:rsidRPr="00500A30" w:rsidRDefault="00CD3A7F"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System</w:t>
            </w:r>
          </w:p>
        </w:tc>
      </w:tr>
      <w:tr w:rsidR="00AF133F" w14:paraId="362B162F" w14:textId="77777777" w:rsidTr="0050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F0FABC2" w14:textId="77777777" w:rsidR="00AF133F" w:rsidRPr="00500A30" w:rsidRDefault="00AF133F" w:rsidP="00500A30">
            <w:pPr>
              <w:pStyle w:val="BodyText0"/>
              <w:rPr>
                <w:color w:val="FFFFFF" w:themeColor="background1"/>
              </w:rPr>
            </w:pPr>
            <w:r w:rsidRPr="00500A30">
              <w:rPr>
                <w:color w:val="FFFFFF" w:themeColor="background1"/>
              </w:rPr>
              <w:t>Usage</w:t>
            </w:r>
          </w:p>
        </w:tc>
        <w:tc>
          <w:tcPr>
            <w:tcW w:w="6114" w:type="dxa"/>
            <w:gridSpan w:val="2"/>
          </w:tcPr>
          <w:p w14:paraId="373CE507" w14:textId="5AD0C8AB" w:rsidR="00AF133F"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color w:val="000000" w:themeColor="text1"/>
              </w:rPr>
            </w:pPr>
            <w:r w:rsidRPr="00500A30">
              <w:rPr>
                <w:b w:val="0"/>
                <w:color w:val="000000" w:themeColor="text1"/>
              </w:rPr>
              <w:t>Real Time</w:t>
            </w:r>
          </w:p>
        </w:tc>
      </w:tr>
      <w:tr w:rsidR="001E4471" w14:paraId="05A5EE59" w14:textId="77777777" w:rsidTr="0050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2DFEDE58" w14:textId="77777777" w:rsidR="001E4471" w:rsidRPr="00500A30" w:rsidRDefault="001E4471" w:rsidP="00500A30">
            <w:pPr>
              <w:pStyle w:val="BodyText0"/>
              <w:rPr>
                <w:color w:val="FFFFFF" w:themeColor="background1"/>
              </w:rPr>
            </w:pPr>
            <w:r w:rsidRPr="00500A30">
              <w:rPr>
                <w:color w:val="FFFFFF" w:themeColor="background1"/>
              </w:rPr>
              <w:t>Base URI</w:t>
            </w:r>
          </w:p>
        </w:tc>
        <w:tc>
          <w:tcPr>
            <w:tcW w:w="6114" w:type="dxa"/>
            <w:gridSpan w:val="2"/>
          </w:tcPr>
          <w:p w14:paraId="36EF4895" w14:textId="77777777" w:rsidR="001E4471" w:rsidRPr="00500A30" w:rsidRDefault="001E4471" w:rsidP="002F0D5E">
            <w:pPr>
              <w:pStyle w:val="BodyText0"/>
              <w:cnfStyle w:val="000000100000" w:firstRow="0" w:lastRow="0" w:firstColumn="0" w:lastColumn="0" w:oddVBand="0" w:evenVBand="0" w:oddHBand="1" w:evenHBand="0" w:firstRowFirstColumn="0" w:firstRowLastColumn="0" w:lastRowFirstColumn="0" w:lastRowLastColumn="0"/>
              <w:rPr>
                <w:b w:val="0"/>
                <w:color w:val="000000" w:themeColor="text1"/>
              </w:rPr>
            </w:pPr>
            <w:r w:rsidRPr="00500A30">
              <w:rPr>
                <w:b w:val="0"/>
                <w:color w:val="000000" w:themeColor="text1"/>
              </w:rPr>
              <w:t>CloudHub:</w:t>
            </w:r>
          </w:p>
          <w:p w14:paraId="68A4643A" w14:textId="293A92A2" w:rsidR="001E4471" w:rsidRPr="00500A30" w:rsidRDefault="001E4471" w:rsidP="00FA7DA5">
            <w:pPr>
              <w:pStyle w:val="BodyText0"/>
              <w:cnfStyle w:val="000000100000" w:firstRow="0" w:lastRow="0" w:firstColumn="0" w:lastColumn="0" w:oddVBand="0" w:evenVBand="0" w:oddHBand="1" w:evenHBand="0" w:firstRowFirstColumn="0" w:firstRowLastColumn="0" w:lastRowFirstColumn="0" w:lastRowLastColumn="0"/>
              <w:rPr>
                <w:b w:val="0"/>
              </w:rPr>
            </w:pPr>
            <w:r w:rsidRPr="002B789F">
              <w:rPr>
                <w:b w:val="0"/>
                <w:color w:val="000000" w:themeColor="text1"/>
              </w:rPr>
              <w:t>https://&lt;env&gt;-</w:t>
            </w:r>
            <w:r w:rsidR="003442F1">
              <w:rPr>
                <w:b w:val="0"/>
                <w:color w:val="000000" w:themeColor="text1"/>
              </w:rPr>
              <w:t>s-</w:t>
            </w:r>
            <w:r w:rsidR="00FA7DA5">
              <w:rPr>
                <w:b w:val="0"/>
                <w:color w:val="000000" w:themeColor="text1"/>
              </w:rPr>
              <w:t>dw</w:t>
            </w:r>
            <w:r w:rsidR="003442F1">
              <w:rPr>
                <w:b w:val="0"/>
                <w:color w:val="000000" w:themeColor="text1"/>
              </w:rPr>
              <w:t>-api</w:t>
            </w:r>
            <w:r w:rsidR="00EF5A11">
              <w:rPr>
                <w:b w:val="0"/>
                <w:color w:val="000000" w:themeColor="text1"/>
              </w:rPr>
              <w:t>-</w:t>
            </w:r>
            <w:r w:rsidRPr="002B789F">
              <w:rPr>
                <w:b w:val="0"/>
                <w:color w:val="000000" w:themeColor="text1"/>
              </w:rPr>
              <w:t>&lt;version&gt;.eu.cloudhub.io/api/</w:t>
            </w:r>
          </w:p>
        </w:tc>
      </w:tr>
      <w:tr w:rsidR="001E4471" w14:paraId="560427EB" w14:textId="77777777" w:rsidTr="0050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49B587AD" w14:textId="77777777" w:rsidR="001E4471" w:rsidRPr="00500A30" w:rsidRDefault="001E4471" w:rsidP="00500A30">
            <w:pPr>
              <w:pStyle w:val="BodyText0"/>
              <w:rPr>
                <w:color w:val="FFFFFF" w:themeColor="background1"/>
              </w:rPr>
            </w:pPr>
            <w:r w:rsidRPr="00500A30">
              <w:rPr>
                <w:color w:val="FFFFFF" w:themeColor="background1"/>
              </w:rPr>
              <w:t>Transport Protocal(s)</w:t>
            </w:r>
          </w:p>
        </w:tc>
        <w:tc>
          <w:tcPr>
            <w:tcW w:w="6114" w:type="dxa"/>
            <w:gridSpan w:val="2"/>
          </w:tcPr>
          <w:p w14:paraId="5422CC4A" w14:textId="1DC2666C" w:rsidR="001E4471" w:rsidRPr="00500A30" w:rsidRDefault="00B55113" w:rsidP="00B4162E">
            <w:pPr>
              <w:pStyle w:val="BodyText0"/>
              <w:cnfStyle w:val="000000010000" w:firstRow="0" w:lastRow="0" w:firstColumn="0" w:lastColumn="0" w:oddVBand="0" w:evenVBand="0" w:oddHBand="0" w:evenHBand="1" w:firstRowFirstColumn="0" w:firstRowLastColumn="0" w:lastRowFirstColumn="0" w:lastRowLastColumn="0"/>
              <w:rPr>
                <w:b w:val="0"/>
              </w:rPr>
            </w:pPr>
            <w:r>
              <w:rPr>
                <w:b w:val="0"/>
                <w:color w:val="000000" w:themeColor="text1"/>
              </w:rPr>
              <w:t>HTTPS</w:t>
            </w:r>
          </w:p>
        </w:tc>
      </w:tr>
      <w:tr w:rsidR="001E4471" w14:paraId="40327750" w14:textId="77777777" w:rsidTr="0050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87C57EE" w14:textId="77777777" w:rsidR="001E4471" w:rsidRPr="00500A30" w:rsidRDefault="001E4471" w:rsidP="00500A30">
            <w:pPr>
              <w:pStyle w:val="BodyText0"/>
              <w:rPr>
                <w:color w:val="FFFFFF" w:themeColor="background1"/>
              </w:rPr>
            </w:pPr>
            <w:r>
              <w:rPr>
                <w:color w:val="FFFFFF" w:themeColor="background1"/>
              </w:rPr>
              <w:t>Service Level Access</w:t>
            </w:r>
            <w:r w:rsidRPr="00500A30">
              <w:rPr>
                <w:color w:val="FFFFFF" w:themeColor="background1"/>
              </w:rPr>
              <w:t xml:space="preserve"> (SLA)</w:t>
            </w:r>
          </w:p>
        </w:tc>
        <w:tc>
          <w:tcPr>
            <w:tcW w:w="6114" w:type="dxa"/>
            <w:gridSpan w:val="2"/>
          </w:tcPr>
          <w:p w14:paraId="2C7283AE" w14:textId="01EF92E9" w:rsidR="001E4471" w:rsidRPr="00500A30" w:rsidRDefault="00B349C0"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NA</w:t>
            </w:r>
          </w:p>
        </w:tc>
      </w:tr>
      <w:tr w:rsidR="001E4471" w14:paraId="36073374" w14:textId="77777777" w:rsidTr="006E1B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vMerge w:val="restart"/>
          </w:tcPr>
          <w:p w14:paraId="6B180E61" w14:textId="77777777" w:rsidR="001E4471" w:rsidRPr="00500A30" w:rsidRDefault="001E4471" w:rsidP="00500A30">
            <w:pPr>
              <w:pStyle w:val="BodyText0"/>
              <w:rPr>
                <w:color w:val="FFFFFF" w:themeColor="background1"/>
              </w:rPr>
            </w:pPr>
            <w:r w:rsidRPr="00500A30">
              <w:rPr>
                <w:color w:val="FFFFFF" w:themeColor="background1"/>
              </w:rPr>
              <w:t>Quality of Service (QoS)</w:t>
            </w:r>
          </w:p>
        </w:tc>
        <w:tc>
          <w:tcPr>
            <w:tcW w:w="2879" w:type="dxa"/>
          </w:tcPr>
          <w:p w14:paraId="14EC82AC" w14:textId="77777777" w:rsidR="001E4471"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color w:val="000000" w:themeColor="text1"/>
              </w:rPr>
            </w:pPr>
            <w:r w:rsidRPr="00500A30">
              <w:rPr>
                <w:b w:val="0"/>
                <w:color w:val="000000" w:themeColor="text1"/>
              </w:rPr>
              <w:t>Avg. Response Time (Secs)</w:t>
            </w:r>
          </w:p>
        </w:tc>
        <w:tc>
          <w:tcPr>
            <w:tcW w:w="3235" w:type="dxa"/>
          </w:tcPr>
          <w:p w14:paraId="505DB575" w14:textId="1731E961" w:rsidR="001E4471" w:rsidRPr="00500A30" w:rsidRDefault="006E1BA2" w:rsidP="00500A30">
            <w:pPr>
              <w:pStyle w:val="BodyText0"/>
              <w:cnfStyle w:val="000000010000" w:firstRow="0" w:lastRow="0" w:firstColumn="0" w:lastColumn="0" w:oddVBand="0" w:evenVBand="0" w:oddHBand="0" w:evenHBand="1" w:firstRowFirstColumn="0" w:firstRowLastColumn="0" w:lastRowFirstColumn="0" w:lastRowLastColumn="0"/>
              <w:rPr>
                <w:b w:val="0"/>
              </w:rPr>
            </w:pPr>
            <w:r>
              <w:rPr>
                <w:b w:val="0"/>
                <w:color w:val="000000" w:themeColor="text1"/>
              </w:rPr>
              <w:t xml:space="preserve">Refer </w:t>
            </w:r>
            <w:hyperlink r:id="rId22"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037571E1" w14:textId="77777777" w:rsidTr="006E1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vMerge/>
          </w:tcPr>
          <w:p w14:paraId="4D4DBCD6" w14:textId="77777777" w:rsidR="001E4471" w:rsidRPr="00500A30" w:rsidRDefault="001E4471" w:rsidP="00500A30">
            <w:pPr>
              <w:pStyle w:val="BodyText0"/>
              <w:rPr>
                <w:color w:val="FFFFFF" w:themeColor="background1"/>
              </w:rPr>
            </w:pPr>
          </w:p>
        </w:tc>
        <w:tc>
          <w:tcPr>
            <w:tcW w:w="2879" w:type="dxa"/>
          </w:tcPr>
          <w:p w14:paraId="3A523376" w14:textId="77777777" w:rsidR="001E4471" w:rsidRPr="00500A30" w:rsidRDefault="001E4471" w:rsidP="00500A30">
            <w:pPr>
              <w:pStyle w:val="BodyText0"/>
              <w:cnfStyle w:val="000000100000" w:firstRow="0" w:lastRow="0" w:firstColumn="0" w:lastColumn="0" w:oddVBand="0" w:evenVBand="0" w:oddHBand="1" w:evenHBand="0" w:firstRowFirstColumn="0" w:firstRowLastColumn="0" w:lastRowFirstColumn="0" w:lastRowLastColumn="0"/>
              <w:rPr>
                <w:b w:val="0"/>
              </w:rPr>
            </w:pPr>
            <w:r w:rsidRPr="00500A30">
              <w:rPr>
                <w:b w:val="0"/>
                <w:color w:val="000000" w:themeColor="text1"/>
              </w:rPr>
              <w:t>Avg. Payload Size (KB/MB)</w:t>
            </w:r>
          </w:p>
        </w:tc>
        <w:tc>
          <w:tcPr>
            <w:tcW w:w="3235" w:type="dxa"/>
          </w:tcPr>
          <w:p w14:paraId="7E8D07E9" w14:textId="2C7CA07D" w:rsidR="001E4471" w:rsidRPr="00500A30" w:rsidRDefault="006E1BA2"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 xml:space="preserve">Refer </w:t>
            </w:r>
            <w:hyperlink r:id="rId23"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5C8FDDB5" w14:textId="77777777" w:rsidTr="006E1BA2">
        <w:trPr>
          <w:cnfStyle w:val="000000010000" w:firstRow="0" w:lastRow="0" w:firstColumn="0" w:lastColumn="0" w:oddVBand="0" w:evenVBand="0" w:oddHBand="0" w:evenHBand="1"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3056" w:type="dxa"/>
            <w:vMerge/>
          </w:tcPr>
          <w:p w14:paraId="4B9E7E82" w14:textId="77777777" w:rsidR="001E4471" w:rsidRPr="00500A30" w:rsidRDefault="001E4471" w:rsidP="00500A30">
            <w:pPr>
              <w:pStyle w:val="BodyText0"/>
              <w:rPr>
                <w:color w:val="FFFFFF" w:themeColor="background1"/>
              </w:rPr>
            </w:pPr>
          </w:p>
        </w:tc>
        <w:tc>
          <w:tcPr>
            <w:tcW w:w="2879" w:type="dxa"/>
          </w:tcPr>
          <w:p w14:paraId="1A681CCB" w14:textId="77777777" w:rsidR="001E4471"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rPr>
            </w:pPr>
            <w:r w:rsidRPr="00500A30">
              <w:rPr>
                <w:b w:val="0"/>
                <w:color w:val="000000" w:themeColor="text1"/>
              </w:rPr>
              <w:t>Max Payload Size (KB/MB)</w:t>
            </w:r>
          </w:p>
        </w:tc>
        <w:tc>
          <w:tcPr>
            <w:tcW w:w="3235" w:type="dxa"/>
          </w:tcPr>
          <w:p w14:paraId="272549E0" w14:textId="6B4CECC8" w:rsidR="001E4471" w:rsidRPr="00500A30" w:rsidRDefault="006E1BA2" w:rsidP="00500A30">
            <w:pPr>
              <w:pStyle w:val="BodyText0"/>
              <w:cnfStyle w:val="000000010000" w:firstRow="0" w:lastRow="0" w:firstColumn="0" w:lastColumn="0" w:oddVBand="0" w:evenVBand="0" w:oddHBand="0" w:evenHBand="1" w:firstRowFirstColumn="0" w:firstRowLastColumn="0" w:lastRowFirstColumn="0" w:lastRowLastColumn="0"/>
              <w:rPr>
                <w:b w:val="0"/>
              </w:rPr>
            </w:pPr>
            <w:r>
              <w:rPr>
                <w:b w:val="0"/>
                <w:color w:val="000000" w:themeColor="text1"/>
              </w:rPr>
              <w:t xml:space="preserve">Refer </w:t>
            </w:r>
            <w:hyperlink r:id="rId24"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00ADC076" w14:textId="77777777" w:rsidTr="006E1BA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056" w:type="dxa"/>
            <w:vMerge/>
          </w:tcPr>
          <w:p w14:paraId="16393F99" w14:textId="77777777" w:rsidR="001E4471" w:rsidRPr="00500A30" w:rsidRDefault="001E4471" w:rsidP="00500A30">
            <w:pPr>
              <w:pStyle w:val="BodyText0"/>
              <w:rPr>
                <w:color w:val="FFFFFF" w:themeColor="background1"/>
              </w:rPr>
            </w:pPr>
          </w:p>
        </w:tc>
        <w:tc>
          <w:tcPr>
            <w:tcW w:w="2879" w:type="dxa"/>
          </w:tcPr>
          <w:p w14:paraId="2D499811" w14:textId="77777777" w:rsidR="001E4471" w:rsidRPr="00500A30" w:rsidRDefault="001E4471" w:rsidP="00500A30">
            <w:pPr>
              <w:pStyle w:val="BodyText0"/>
              <w:cnfStyle w:val="000000100000" w:firstRow="0" w:lastRow="0" w:firstColumn="0" w:lastColumn="0" w:oddVBand="0" w:evenVBand="0" w:oddHBand="1" w:evenHBand="0" w:firstRowFirstColumn="0" w:firstRowLastColumn="0" w:lastRowFirstColumn="0" w:lastRowLastColumn="0"/>
              <w:rPr>
                <w:b w:val="0"/>
              </w:rPr>
            </w:pPr>
            <w:r w:rsidRPr="00500A30">
              <w:rPr>
                <w:b w:val="0"/>
                <w:color w:val="000000" w:themeColor="text1"/>
              </w:rPr>
              <w:t>Avg. Volumes (per day)</w:t>
            </w:r>
          </w:p>
        </w:tc>
        <w:tc>
          <w:tcPr>
            <w:tcW w:w="3235" w:type="dxa"/>
          </w:tcPr>
          <w:p w14:paraId="7B5B8296" w14:textId="1EFFEC1A" w:rsidR="001E4471" w:rsidRPr="00500A30" w:rsidRDefault="006E1BA2"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 xml:space="preserve">Refer </w:t>
            </w:r>
            <w:hyperlink r:id="rId25"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4375C319" w14:textId="77777777" w:rsidTr="006E1B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vMerge/>
          </w:tcPr>
          <w:p w14:paraId="24BD2E09" w14:textId="77777777" w:rsidR="001E4471" w:rsidRPr="00500A30" w:rsidRDefault="001E4471" w:rsidP="00500A30">
            <w:pPr>
              <w:pStyle w:val="BodyText0"/>
              <w:rPr>
                <w:color w:val="FFFFFF" w:themeColor="background1"/>
              </w:rPr>
            </w:pPr>
          </w:p>
        </w:tc>
        <w:tc>
          <w:tcPr>
            <w:tcW w:w="2879" w:type="dxa"/>
          </w:tcPr>
          <w:p w14:paraId="089BC778" w14:textId="77777777" w:rsidR="001E4471"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rPr>
            </w:pPr>
            <w:r w:rsidRPr="00500A30">
              <w:rPr>
                <w:b w:val="0"/>
                <w:color w:val="000000" w:themeColor="text1"/>
              </w:rPr>
              <w:t>Peak Volumes</w:t>
            </w:r>
          </w:p>
        </w:tc>
        <w:tc>
          <w:tcPr>
            <w:tcW w:w="3235" w:type="dxa"/>
          </w:tcPr>
          <w:p w14:paraId="5B400E69" w14:textId="6A59D6E1" w:rsidR="001E4471" w:rsidRPr="00500A30" w:rsidRDefault="006E1BA2" w:rsidP="00500A30">
            <w:pPr>
              <w:pStyle w:val="BodyText0"/>
              <w:cnfStyle w:val="000000010000" w:firstRow="0" w:lastRow="0" w:firstColumn="0" w:lastColumn="0" w:oddVBand="0" w:evenVBand="0" w:oddHBand="0" w:evenHBand="1" w:firstRowFirstColumn="0" w:firstRowLastColumn="0" w:lastRowFirstColumn="0" w:lastRowLastColumn="0"/>
              <w:rPr>
                <w:b w:val="0"/>
              </w:rPr>
            </w:pPr>
            <w:r>
              <w:rPr>
                <w:b w:val="0"/>
                <w:color w:val="000000" w:themeColor="text1"/>
              </w:rPr>
              <w:t xml:space="preserve">Refer </w:t>
            </w:r>
            <w:hyperlink r:id="rId26"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64457CAA" w14:textId="77777777" w:rsidTr="006E1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vMerge/>
          </w:tcPr>
          <w:p w14:paraId="17CA7C49" w14:textId="77777777" w:rsidR="001E4471" w:rsidRPr="00500A30" w:rsidRDefault="001E4471" w:rsidP="00500A30">
            <w:pPr>
              <w:pStyle w:val="BodyText0"/>
              <w:rPr>
                <w:color w:val="FFFFFF" w:themeColor="background1"/>
              </w:rPr>
            </w:pPr>
          </w:p>
        </w:tc>
        <w:tc>
          <w:tcPr>
            <w:tcW w:w="2879" w:type="dxa"/>
          </w:tcPr>
          <w:p w14:paraId="4E0ECD11" w14:textId="77777777" w:rsidR="001E4471" w:rsidRPr="00500A30" w:rsidRDefault="001E4471" w:rsidP="00500A30">
            <w:pPr>
              <w:pStyle w:val="BodyText0"/>
              <w:cnfStyle w:val="000000100000" w:firstRow="0" w:lastRow="0" w:firstColumn="0" w:lastColumn="0" w:oddVBand="0" w:evenVBand="0" w:oddHBand="1" w:evenHBand="0" w:firstRowFirstColumn="0" w:firstRowLastColumn="0" w:lastRowFirstColumn="0" w:lastRowLastColumn="0"/>
              <w:rPr>
                <w:b w:val="0"/>
              </w:rPr>
            </w:pPr>
            <w:r w:rsidRPr="00500A30">
              <w:rPr>
                <w:b w:val="0"/>
                <w:color w:val="000000" w:themeColor="text1"/>
              </w:rPr>
              <w:t>Peak Volumes Timespan</w:t>
            </w:r>
          </w:p>
        </w:tc>
        <w:tc>
          <w:tcPr>
            <w:tcW w:w="3235" w:type="dxa"/>
          </w:tcPr>
          <w:p w14:paraId="28DDE922" w14:textId="11097A9E" w:rsidR="001E4471" w:rsidRPr="00500A30" w:rsidRDefault="006E1BA2" w:rsidP="00500A30">
            <w:pPr>
              <w:pStyle w:val="BodyText0"/>
              <w:cnfStyle w:val="000000100000" w:firstRow="0" w:lastRow="0" w:firstColumn="0" w:lastColumn="0" w:oddVBand="0" w:evenVBand="0" w:oddHBand="1" w:evenHBand="0" w:firstRowFirstColumn="0" w:firstRowLastColumn="0" w:lastRowFirstColumn="0" w:lastRowLastColumn="0"/>
              <w:rPr>
                <w:b w:val="0"/>
              </w:rPr>
            </w:pPr>
            <w:r>
              <w:rPr>
                <w:b w:val="0"/>
                <w:color w:val="000000" w:themeColor="text1"/>
              </w:rPr>
              <w:t xml:space="preserve">Refer </w:t>
            </w:r>
            <w:hyperlink r:id="rId27" w:history="1">
              <w:r w:rsidRPr="00B61413">
                <w:rPr>
                  <w:rStyle w:val="Hyperlink"/>
                  <w:szCs w:val="20"/>
                </w:rPr>
                <w:t>Fat Face NFR</w:t>
              </w:r>
            </w:hyperlink>
            <w:r>
              <w:rPr>
                <w:rStyle w:val="Hyperlink"/>
                <w:szCs w:val="20"/>
              </w:rPr>
              <w:t xml:space="preserve"> </w:t>
            </w:r>
            <w:r>
              <w:rPr>
                <w:b w:val="0"/>
                <w:color w:val="000000" w:themeColor="text1"/>
              </w:rPr>
              <w:t>for detail</w:t>
            </w:r>
          </w:p>
        </w:tc>
      </w:tr>
      <w:tr w:rsidR="001E4471" w14:paraId="692FA413" w14:textId="77777777" w:rsidTr="006E1BA2">
        <w:trPr>
          <w:cnfStyle w:val="000000010000" w:firstRow="0" w:lastRow="0" w:firstColumn="0" w:lastColumn="0" w:oddVBand="0" w:evenVBand="0" w:oddHBand="0" w:evenHBand="1"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056" w:type="dxa"/>
            <w:vMerge/>
          </w:tcPr>
          <w:p w14:paraId="58CC7241" w14:textId="77777777" w:rsidR="001E4471" w:rsidRPr="00500A30" w:rsidRDefault="001E4471" w:rsidP="00500A30">
            <w:pPr>
              <w:pStyle w:val="BodyText0"/>
              <w:rPr>
                <w:color w:val="FFFFFF" w:themeColor="background1"/>
              </w:rPr>
            </w:pPr>
          </w:p>
        </w:tc>
        <w:tc>
          <w:tcPr>
            <w:tcW w:w="2879" w:type="dxa"/>
          </w:tcPr>
          <w:p w14:paraId="3648020D" w14:textId="77777777" w:rsidR="001E4471"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rPr>
            </w:pPr>
            <w:r w:rsidRPr="00500A30">
              <w:rPr>
                <w:b w:val="0"/>
                <w:color w:val="000000" w:themeColor="text1"/>
              </w:rPr>
              <w:t>Availability</w:t>
            </w:r>
          </w:p>
        </w:tc>
        <w:tc>
          <w:tcPr>
            <w:tcW w:w="3235" w:type="dxa"/>
          </w:tcPr>
          <w:p w14:paraId="03838FC8" w14:textId="1E39FB46" w:rsidR="001E4471" w:rsidRPr="00500A30" w:rsidRDefault="001E4471" w:rsidP="00500A30">
            <w:pPr>
              <w:pStyle w:val="BodyText0"/>
              <w:cnfStyle w:val="000000010000" w:firstRow="0" w:lastRow="0" w:firstColumn="0" w:lastColumn="0" w:oddVBand="0" w:evenVBand="0" w:oddHBand="0" w:evenHBand="1" w:firstRowFirstColumn="0" w:firstRowLastColumn="0" w:lastRowFirstColumn="0" w:lastRowLastColumn="0"/>
              <w:rPr>
                <w:b w:val="0"/>
              </w:rPr>
            </w:pPr>
            <w:r w:rsidRPr="00500A30">
              <w:rPr>
                <w:b w:val="0"/>
                <w:color w:val="000000" w:themeColor="text1"/>
              </w:rPr>
              <w:t>High Availability</w:t>
            </w:r>
          </w:p>
        </w:tc>
      </w:tr>
    </w:tbl>
    <w:p w14:paraId="6A101961" w14:textId="77777777" w:rsidR="00AF133F" w:rsidRPr="00AF133F" w:rsidRDefault="00AF133F" w:rsidP="00AF133F"/>
    <w:p w14:paraId="06AA9E5F" w14:textId="77777777" w:rsidR="002326B3" w:rsidRDefault="00C0057A" w:rsidP="00DE612A">
      <w:pPr>
        <w:pStyle w:val="Heading2"/>
      </w:pPr>
      <w:bookmarkStart w:id="128" w:name="_Toc488270110"/>
      <w:r>
        <w:t>Risks</w:t>
      </w:r>
      <w:bookmarkEnd w:id="128"/>
    </w:p>
    <w:p w14:paraId="221EA44A" w14:textId="1CE141DE" w:rsidR="00B123F9" w:rsidRDefault="00B123F9" w:rsidP="00B123F9">
      <w:pPr>
        <w:pStyle w:val="ListParagraph"/>
        <w:numPr>
          <w:ilvl w:val="0"/>
          <w:numId w:val="23"/>
        </w:numPr>
      </w:pPr>
      <w:r>
        <w:t xml:space="preserve">Delay in getting </w:t>
      </w:r>
      <w:r w:rsidR="008246D3">
        <w:t>DW payment api</w:t>
      </w:r>
      <w:r>
        <w:t xml:space="preserve"> </w:t>
      </w:r>
      <w:r w:rsidR="003B7084">
        <w:t>web service</w:t>
      </w:r>
      <w:r>
        <w:t xml:space="preserve"> </w:t>
      </w:r>
      <w:r w:rsidR="008246D3">
        <w:t xml:space="preserve">stub </w:t>
      </w:r>
      <w:r>
        <w:t>may lead to a risk for SIT</w:t>
      </w:r>
      <w:r w:rsidR="008246D3">
        <w:t>.</w:t>
      </w:r>
      <w:r>
        <w:t xml:space="preserve"> </w:t>
      </w:r>
    </w:p>
    <w:p w14:paraId="13445EC1" w14:textId="25E4290F" w:rsidR="002326B3" w:rsidRPr="009E5955" w:rsidRDefault="002326B3" w:rsidP="00DE612A">
      <w:pPr>
        <w:pStyle w:val="Heading2"/>
      </w:pPr>
      <w:bookmarkStart w:id="129" w:name="_Toc438461451"/>
      <w:bookmarkStart w:id="130" w:name="_Toc488270111"/>
      <w:r w:rsidRPr="009E5955">
        <w:t>Assumptions</w:t>
      </w:r>
      <w:bookmarkEnd w:id="129"/>
      <w:bookmarkEnd w:id="130"/>
    </w:p>
    <w:p w14:paraId="60E1AFFE" w14:textId="6F1B9789" w:rsidR="008D7308" w:rsidRDefault="008D7308" w:rsidP="000D663D">
      <w:pPr>
        <w:pStyle w:val="ListParagraph"/>
        <w:numPr>
          <w:ilvl w:val="0"/>
          <w:numId w:val="9"/>
        </w:numPr>
        <w:spacing w:after="0" w:line="240" w:lineRule="auto"/>
        <w:rPr>
          <w:szCs w:val="20"/>
        </w:rPr>
      </w:pPr>
      <w:r>
        <w:rPr>
          <w:szCs w:val="20"/>
        </w:rPr>
        <w:t>Demandware will be able to import multiple files from the SFTP server</w:t>
      </w:r>
      <w:r w:rsidR="004D33D4">
        <w:rPr>
          <w:szCs w:val="20"/>
        </w:rPr>
        <w:t>.</w:t>
      </w:r>
    </w:p>
    <w:p w14:paraId="09C4028D" w14:textId="07AB41BD" w:rsidR="0058162C" w:rsidRDefault="00700DF6" w:rsidP="0036019D">
      <w:pPr>
        <w:pStyle w:val="ListParagraph"/>
        <w:numPr>
          <w:ilvl w:val="0"/>
          <w:numId w:val="9"/>
        </w:numPr>
        <w:spacing w:after="0" w:line="240" w:lineRule="auto"/>
        <w:rPr>
          <w:szCs w:val="20"/>
        </w:rPr>
      </w:pPr>
      <w:r>
        <w:rPr>
          <w:szCs w:val="20"/>
        </w:rPr>
        <w:t xml:space="preserve">Any alerting or notifications for failure in processing a file exported via Mule </w:t>
      </w:r>
      <w:r w:rsidR="00430D8B">
        <w:rPr>
          <w:szCs w:val="20"/>
        </w:rPr>
        <w:t xml:space="preserve">on Demandware SFTP server </w:t>
      </w:r>
      <w:r>
        <w:rPr>
          <w:szCs w:val="20"/>
        </w:rPr>
        <w:t>will be managed by Demandware</w:t>
      </w:r>
    </w:p>
    <w:p w14:paraId="72817C45" w14:textId="017A0315" w:rsidR="005801C8" w:rsidRPr="0036019D" w:rsidRDefault="005801C8" w:rsidP="0036019D">
      <w:pPr>
        <w:pStyle w:val="ListParagraph"/>
        <w:numPr>
          <w:ilvl w:val="0"/>
          <w:numId w:val="9"/>
        </w:numPr>
        <w:spacing w:after="0" w:line="240" w:lineRule="auto"/>
        <w:rPr>
          <w:szCs w:val="20"/>
        </w:rPr>
      </w:pPr>
      <w:r>
        <w:rPr>
          <w:szCs w:val="20"/>
        </w:rPr>
        <w:t>All UK orders will start with “UKF” and all US orders will start with “USF”. These patterns will be used to invoke Demandware UK or US payment APIs.</w:t>
      </w:r>
    </w:p>
    <w:p w14:paraId="6179401B" w14:textId="77777777" w:rsidR="002326B3" w:rsidRPr="009E5955" w:rsidRDefault="002326B3" w:rsidP="00DE612A">
      <w:pPr>
        <w:pStyle w:val="Heading2"/>
      </w:pPr>
      <w:bookmarkStart w:id="131" w:name="_Toc329348617"/>
      <w:bookmarkStart w:id="132" w:name="_Toc330300919"/>
      <w:bookmarkStart w:id="133" w:name="_Toc352755616"/>
      <w:bookmarkStart w:id="134" w:name="_Toc438461453"/>
      <w:bookmarkStart w:id="135" w:name="_Toc488270112"/>
      <w:r w:rsidRPr="009E5955">
        <w:lastRenderedPageBreak/>
        <w:t>Issues</w:t>
      </w:r>
      <w:bookmarkEnd w:id="131"/>
      <w:bookmarkEnd w:id="132"/>
      <w:bookmarkEnd w:id="133"/>
      <w:bookmarkEnd w:id="134"/>
      <w:bookmarkEnd w:id="135"/>
    </w:p>
    <w:p w14:paraId="36859DEA" w14:textId="2D58E434" w:rsidR="002D074E" w:rsidRPr="00A30F82" w:rsidRDefault="00A30F82" w:rsidP="00A30F82">
      <w:pPr>
        <w:ind w:firstLine="576"/>
        <w:rPr>
          <w:szCs w:val="20"/>
        </w:rPr>
      </w:pPr>
      <w:bookmarkStart w:id="136" w:name="_Toc438461452"/>
      <w:r>
        <w:rPr>
          <w:szCs w:val="20"/>
        </w:rPr>
        <w:t>NA</w:t>
      </w:r>
    </w:p>
    <w:p w14:paraId="46F5C743" w14:textId="77777777" w:rsidR="00C43465" w:rsidRPr="009E5955" w:rsidRDefault="00C43465" w:rsidP="00C43465">
      <w:pPr>
        <w:pStyle w:val="Heading2"/>
      </w:pPr>
      <w:bookmarkStart w:id="137" w:name="_Toc488270113"/>
      <w:r w:rsidRPr="009E5955">
        <w:t>Dependencies</w:t>
      </w:r>
      <w:bookmarkEnd w:id="136"/>
      <w:bookmarkEnd w:id="137"/>
    </w:p>
    <w:p w14:paraId="03F876CF" w14:textId="7E830F1E" w:rsidR="0013610A" w:rsidRDefault="00C07957" w:rsidP="000D663D">
      <w:pPr>
        <w:pStyle w:val="ListParagraph"/>
        <w:numPr>
          <w:ilvl w:val="0"/>
          <w:numId w:val="10"/>
        </w:numPr>
        <w:spacing w:after="0" w:line="240" w:lineRule="auto"/>
        <w:rPr>
          <w:szCs w:val="20"/>
        </w:rPr>
      </w:pPr>
      <w:r>
        <w:rPr>
          <w:szCs w:val="20"/>
        </w:rPr>
        <w:t>Astound to share SFTP directory structure for all Demandware file inbound and outbound interfaces</w:t>
      </w:r>
      <w:r w:rsidR="009F6C07">
        <w:rPr>
          <w:szCs w:val="20"/>
        </w:rPr>
        <w:t>.</w:t>
      </w:r>
    </w:p>
    <w:p w14:paraId="2BFEA008" w14:textId="77777777" w:rsidR="00C43465" w:rsidRPr="009E5955" w:rsidRDefault="00C43465" w:rsidP="00C43465">
      <w:pPr>
        <w:pStyle w:val="Heading2"/>
      </w:pPr>
      <w:bookmarkStart w:id="138" w:name="_Toc488270114"/>
      <w:r>
        <w:t>Constraints</w:t>
      </w:r>
      <w:bookmarkEnd w:id="138"/>
    </w:p>
    <w:p w14:paraId="00836089" w14:textId="2D9AA654" w:rsidR="00C43465" w:rsidRPr="00357498" w:rsidRDefault="00F54158" w:rsidP="00C40E32">
      <w:pPr>
        <w:ind w:firstLine="576"/>
        <w:rPr>
          <w:szCs w:val="20"/>
        </w:rPr>
      </w:pPr>
      <w:r>
        <w:rPr>
          <w:szCs w:val="20"/>
        </w:rPr>
        <w:t>NA</w:t>
      </w:r>
    </w:p>
    <w:p w14:paraId="4B1B0524" w14:textId="77777777" w:rsidR="00A4668E" w:rsidRPr="009E5955" w:rsidRDefault="00A4668E" w:rsidP="00A4668E">
      <w:pPr>
        <w:pStyle w:val="Heading2"/>
      </w:pPr>
      <w:bookmarkStart w:id="139" w:name="_API/Service_Design"/>
      <w:bookmarkStart w:id="140" w:name="_Toc488270115"/>
      <w:bookmarkEnd w:id="139"/>
      <w:r>
        <w:t>API/Service Design</w:t>
      </w:r>
      <w:bookmarkEnd w:id="140"/>
    </w:p>
    <w:p w14:paraId="72E83CC7" w14:textId="77777777" w:rsidR="00974F28" w:rsidRPr="00974F28" w:rsidRDefault="00E70280" w:rsidP="00974F28">
      <w:pPr>
        <w:pStyle w:val="ListParagraph"/>
        <w:numPr>
          <w:ilvl w:val="0"/>
          <w:numId w:val="22"/>
        </w:numPr>
      </w:pPr>
      <w:r w:rsidRPr="00974F28">
        <w:rPr>
          <w:szCs w:val="20"/>
        </w:rPr>
        <w:t>This API will expose several opera</w:t>
      </w:r>
      <w:r w:rsidR="00EC59FA" w:rsidRPr="00974F28">
        <w:rPr>
          <w:szCs w:val="20"/>
        </w:rPr>
        <w:t xml:space="preserve">tions under different resources. </w:t>
      </w:r>
    </w:p>
    <w:p w14:paraId="43D3D306" w14:textId="3952F86C" w:rsidR="00974F28" w:rsidRPr="00974F28" w:rsidRDefault="00EC59FA" w:rsidP="00974F28">
      <w:pPr>
        <w:pStyle w:val="ListParagraph"/>
        <w:numPr>
          <w:ilvl w:val="0"/>
          <w:numId w:val="22"/>
        </w:numPr>
      </w:pPr>
      <w:r w:rsidRPr="00974F28">
        <w:rPr>
          <w:szCs w:val="20"/>
        </w:rPr>
        <w:t xml:space="preserve">Each of these resources and their operations provides an abstraction layer on top of the </w:t>
      </w:r>
      <w:r w:rsidR="00792181">
        <w:rPr>
          <w:szCs w:val="20"/>
        </w:rPr>
        <w:t>SFTP based or API based integration with Demandware.</w:t>
      </w:r>
    </w:p>
    <w:p w14:paraId="0B0897F7" w14:textId="77777777" w:rsidR="00974F28" w:rsidRPr="00974F28" w:rsidRDefault="008B7B18" w:rsidP="00974F28">
      <w:pPr>
        <w:pStyle w:val="ListParagraph"/>
        <w:numPr>
          <w:ilvl w:val="0"/>
          <w:numId w:val="22"/>
        </w:numPr>
      </w:pPr>
      <w:r w:rsidRPr="00974F28">
        <w:rPr>
          <w:szCs w:val="20"/>
        </w:rPr>
        <w:t xml:space="preserve">The data model used by this API will be JSON both for request and response. </w:t>
      </w:r>
    </w:p>
    <w:p w14:paraId="46321187" w14:textId="4520190B" w:rsidR="00941CC6" w:rsidRDefault="00A87B83" w:rsidP="00974F28">
      <w:pPr>
        <w:pStyle w:val="ListParagraph"/>
        <w:numPr>
          <w:ilvl w:val="0"/>
          <w:numId w:val="22"/>
        </w:numPr>
      </w:pPr>
      <w:r>
        <w:rPr>
          <w:szCs w:val="20"/>
        </w:rPr>
        <w:t>Demandware</w:t>
      </w:r>
      <w:r w:rsidR="00953136" w:rsidRPr="00974F28">
        <w:rPr>
          <w:szCs w:val="20"/>
        </w:rPr>
        <w:t xml:space="preserve"> will use its own data model using XML</w:t>
      </w:r>
      <w:r>
        <w:rPr>
          <w:szCs w:val="20"/>
        </w:rPr>
        <w:t xml:space="preserve"> for all file based inbound and outbound interfaces whereas the payment API will use JSON</w:t>
      </w:r>
      <w:r w:rsidR="00953136" w:rsidRPr="00974F28">
        <w:rPr>
          <w:szCs w:val="20"/>
        </w:rPr>
        <w:t>.</w:t>
      </w:r>
    </w:p>
    <w:p w14:paraId="26AF892F" w14:textId="4545DBAE" w:rsidR="003B4A4E" w:rsidRPr="003B4A4E" w:rsidRDefault="00941CC6" w:rsidP="00941CC6">
      <w:pPr>
        <w:spacing w:after="160" w:line="259" w:lineRule="auto"/>
      </w:pPr>
      <w:r>
        <w:br w:type="page"/>
      </w:r>
    </w:p>
    <w:p w14:paraId="7D951DAA" w14:textId="50FC80B4" w:rsidR="002326B3" w:rsidRPr="00AD116F" w:rsidRDefault="009241F4" w:rsidP="002326B3">
      <w:pPr>
        <w:pStyle w:val="Heading1"/>
      </w:pPr>
      <w:bookmarkStart w:id="141" w:name="_Toc488270116"/>
      <w:r>
        <w:lastRenderedPageBreak/>
        <w:t>API/Service Method Definition</w:t>
      </w:r>
      <w:bookmarkEnd w:id="141"/>
    </w:p>
    <w:p w14:paraId="5C9FF8C5"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142" w:name="_Toc453247628"/>
      <w:bookmarkStart w:id="143" w:name="_Toc453259954"/>
      <w:bookmarkStart w:id="144" w:name="_Toc467665020"/>
      <w:bookmarkStart w:id="145" w:name="_Toc469479146"/>
      <w:bookmarkStart w:id="146" w:name="_Toc469922973"/>
      <w:bookmarkStart w:id="147" w:name="_Toc477529870"/>
      <w:bookmarkStart w:id="148" w:name="_Toc477530067"/>
      <w:bookmarkStart w:id="149" w:name="_Toc477530229"/>
      <w:bookmarkStart w:id="150" w:name="_Toc477778251"/>
      <w:bookmarkStart w:id="151" w:name="_Toc479081560"/>
      <w:bookmarkStart w:id="152" w:name="_Toc484557710"/>
      <w:bookmarkStart w:id="153" w:name="_Toc484557804"/>
      <w:bookmarkStart w:id="154" w:name="_Toc485161729"/>
      <w:bookmarkStart w:id="155" w:name="_Toc485161794"/>
      <w:bookmarkStart w:id="156" w:name="_Toc485162646"/>
      <w:bookmarkStart w:id="157" w:name="_Toc485162711"/>
      <w:bookmarkStart w:id="158" w:name="_Toc485716834"/>
      <w:bookmarkStart w:id="159" w:name="_Toc485717282"/>
      <w:bookmarkStart w:id="160" w:name="_Toc485718576"/>
      <w:bookmarkStart w:id="161" w:name="_Toc486283447"/>
      <w:bookmarkStart w:id="162" w:name="_Toc486283710"/>
      <w:bookmarkStart w:id="163" w:name="_Toc486284114"/>
      <w:bookmarkStart w:id="164" w:name="_Toc486290152"/>
      <w:bookmarkStart w:id="165" w:name="_Toc486290265"/>
      <w:bookmarkStart w:id="166" w:name="_Toc486432943"/>
      <w:bookmarkStart w:id="167" w:name="_Toc486433276"/>
      <w:bookmarkStart w:id="168" w:name="_Toc486433517"/>
      <w:bookmarkStart w:id="169" w:name="_Toc486454275"/>
      <w:bookmarkStart w:id="170" w:name="_Toc486454404"/>
      <w:bookmarkStart w:id="171" w:name="_Toc486454858"/>
      <w:bookmarkStart w:id="172" w:name="_Toc486457372"/>
      <w:bookmarkStart w:id="173" w:name="_Toc486457642"/>
      <w:bookmarkStart w:id="174" w:name="_Toc487409526"/>
      <w:bookmarkStart w:id="175" w:name="_Toc487409656"/>
      <w:bookmarkStart w:id="176" w:name="_Toc487411671"/>
      <w:bookmarkStart w:id="177" w:name="_Toc487445887"/>
      <w:bookmarkStart w:id="178" w:name="_Toc487446001"/>
      <w:bookmarkStart w:id="179" w:name="_Toc48827011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00177AB5"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180" w:name="_Toc453247629"/>
      <w:bookmarkStart w:id="181" w:name="_Toc453259955"/>
      <w:bookmarkStart w:id="182" w:name="_Toc467665021"/>
      <w:bookmarkStart w:id="183" w:name="_Toc469479147"/>
      <w:bookmarkStart w:id="184" w:name="_Toc469922974"/>
      <w:bookmarkStart w:id="185" w:name="_Toc477529871"/>
      <w:bookmarkStart w:id="186" w:name="_Toc477530068"/>
      <w:bookmarkStart w:id="187" w:name="_Toc477530230"/>
      <w:bookmarkStart w:id="188" w:name="_Toc477778252"/>
      <w:bookmarkStart w:id="189" w:name="_Toc479081561"/>
      <w:bookmarkStart w:id="190" w:name="_Toc484557711"/>
      <w:bookmarkStart w:id="191" w:name="_Toc484557805"/>
      <w:bookmarkStart w:id="192" w:name="_Toc485161730"/>
      <w:bookmarkStart w:id="193" w:name="_Toc485161795"/>
      <w:bookmarkStart w:id="194" w:name="_Toc485162647"/>
      <w:bookmarkStart w:id="195" w:name="_Toc485162712"/>
      <w:bookmarkStart w:id="196" w:name="_Toc485716835"/>
      <w:bookmarkStart w:id="197" w:name="_Toc485717283"/>
      <w:bookmarkStart w:id="198" w:name="_Toc485718577"/>
      <w:bookmarkStart w:id="199" w:name="_Toc486283448"/>
      <w:bookmarkStart w:id="200" w:name="_Toc486283711"/>
      <w:bookmarkStart w:id="201" w:name="_Toc486284115"/>
      <w:bookmarkStart w:id="202" w:name="_Toc486290153"/>
      <w:bookmarkStart w:id="203" w:name="_Toc486290266"/>
      <w:bookmarkStart w:id="204" w:name="_Toc486432944"/>
      <w:bookmarkStart w:id="205" w:name="_Toc486433277"/>
      <w:bookmarkStart w:id="206" w:name="_Toc486433518"/>
      <w:bookmarkStart w:id="207" w:name="_Toc486454276"/>
      <w:bookmarkStart w:id="208" w:name="_Toc486454405"/>
      <w:bookmarkStart w:id="209" w:name="_Toc486454859"/>
      <w:bookmarkStart w:id="210" w:name="_Toc486457373"/>
      <w:bookmarkStart w:id="211" w:name="_Toc486457643"/>
      <w:bookmarkStart w:id="212" w:name="_Toc487409527"/>
      <w:bookmarkStart w:id="213" w:name="_Toc487409657"/>
      <w:bookmarkStart w:id="214" w:name="_Toc487411672"/>
      <w:bookmarkStart w:id="215" w:name="_Toc487445888"/>
      <w:bookmarkStart w:id="216" w:name="_Toc487446002"/>
      <w:bookmarkStart w:id="217" w:name="_Toc48827011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A291B8A" w14:textId="66010B58" w:rsidR="00B81AD6" w:rsidRDefault="00AC7A06" w:rsidP="00B81AD6">
      <w:pPr>
        <w:pStyle w:val="Heading2"/>
      </w:pPr>
      <w:bookmarkStart w:id="218" w:name="_Toc488270119"/>
      <w:r>
        <w:t>PUT</w:t>
      </w:r>
      <w:r w:rsidR="00B81AD6">
        <w:t>/PR</w:t>
      </w:r>
      <w:r w:rsidR="002107D6">
        <w:t>ICEBOOK</w:t>
      </w:r>
      <w:bookmarkEnd w:id="218"/>
    </w:p>
    <w:p w14:paraId="06123A94" w14:textId="77777777" w:rsidR="00B81AD6" w:rsidRDefault="00B81AD6" w:rsidP="00B81AD6"/>
    <w:p w14:paraId="22F8E6D2" w14:textId="1F7D593C" w:rsidR="00B81AD6" w:rsidRDefault="00C65D8D" w:rsidP="0077474D">
      <w:pPr>
        <w:jc w:val="center"/>
      </w:pPr>
      <w:r>
        <w:rPr>
          <w:noProof/>
        </w:rPr>
        <w:drawing>
          <wp:inline distT="0" distB="0" distL="0" distR="0" wp14:anchorId="60E13051" wp14:editId="36A93037">
            <wp:extent cx="5829300" cy="280225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W-PUT-PRICEBOOK.jpg"/>
                    <pic:cNvPicPr/>
                  </pic:nvPicPr>
                  <pic:blipFill>
                    <a:blip r:embed="rId28">
                      <a:extLst>
                        <a:ext uri="{28A0092B-C50C-407E-A947-70E740481C1C}">
                          <a14:useLocalDpi xmlns:a14="http://schemas.microsoft.com/office/drawing/2010/main" val="0"/>
                        </a:ext>
                      </a:extLst>
                    </a:blip>
                    <a:stretch>
                      <a:fillRect/>
                    </a:stretch>
                  </pic:blipFill>
                  <pic:spPr>
                    <a:xfrm>
                      <a:off x="0" y="0"/>
                      <a:ext cx="5829300" cy="2802255"/>
                    </a:xfrm>
                    <a:prstGeom prst="rect">
                      <a:avLst/>
                    </a:prstGeom>
                  </pic:spPr>
                </pic:pic>
              </a:graphicData>
            </a:graphic>
          </wp:inline>
        </w:drawing>
      </w:r>
    </w:p>
    <w:p w14:paraId="41BBB99D" w14:textId="1BF83F64" w:rsidR="00B81AD6" w:rsidRPr="00040A4B" w:rsidRDefault="00B81AD6" w:rsidP="003B1B38">
      <w:pPr>
        <w:pStyle w:val="Caption"/>
      </w:pPr>
      <w:bookmarkStart w:id="219" w:name="_Toc488270211"/>
      <w:r>
        <w:t xml:space="preserve">Figure </w:t>
      </w:r>
      <w:r w:rsidR="001108B3">
        <w:fldChar w:fldCharType="begin"/>
      </w:r>
      <w:r w:rsidR="001108B3">
        <w:instrText xml:space="preserve"> SEQ Figure \* ARABIC </w:instrText>
      </w:r>
      <w:r w:rsidR="001108B3">
        <w:fldChar w:fldCharType="separate"/>
      </w:r>
      <w:r w:rsidR="00297F48">
        <w:rPr>
          <w:noProof/>
        </w:rPr>
        <w:t>1</w:t>
      </w:r>
      <w:r w:rsidR="001108B3">
        <w:rPr>
          <w:noProof/>
        </w:rPr>
        <w:fldChar w:fldCharType="end"/>
      </w:r>
      <w:r>
        <w:t xml:space="preserve"> </w:t>
      </w:r>
      <w:r w:rsidR="00D71288">
        <w:t>Put</w:t>
      </w:r>
      <w:r w:rsidR="00BC3319">
        <w:t xml:space="preserve"> </w:t>
      </w:r>
      <w:r w:rsidR="00FB79B0">
        <w:t>Pricebook</w:t>
      </w:r>
      <w:r w:rsidR="00BC3319">
        <w:t xml:space="preserve"> </w:t>
      </w:r>
      <w:r>
        <w:t>API Design</w:t>
      </w:r>
      <w:bookmarkEnd w:id="219"/>
    </w:p>
    <w:p w14:paraId="59CCA622" w14:textId="4A31A0A7" w:rsidR="00B81AD6" w:rsidRPr="00711EB4" w:rsidRDefault="00B81AD6" w:rsidP="00B81AD6">
      <w:pPr>
        <w:pStyle w:val="Heading3"/>
      </w:pPr>
      <w:bookmarkStart w:id="220" w:name="_Implementation"/>
      <w:bookmarkStart w:id="221" w:name="_Implementation_1"/>
      <w:bookmarkStart w:id="222" w:name="_Implementation_2"/>
      <w:bookmarkStart w:id="223" w:name="_Implementation_3"/>
      <w:bookmarkStart w:id="224" w:name="_Implementation_4"/>
      <w:bookmarkStart w:id="225" w:name="_Toc488270120"/>
      <w:bookmarkEnd w:id="220"/>
      <w:bookmarkEnd w:id="221"/>
      <w:bookmarkEnd w:id="222"/>
      <w:bookmarkEnd w:id="223"/>
      <w:bookmarkEnd w:id="224"/>
      <w:r w:rsidRPr="00711EB4">
        <w:t>Implementation</w:t>
      </w:r>
      <w:bookmarkEnd w:id="225"/>
    </w:p>
    <w:p w14:paraId="1B0E47FC" w14:textId="2E489B1E" w:rsidR="00B81AD6" w:rsidRDefault="00B81AD6" w:rsidP="00B81AD6">
      <w:pPr>
        <w:pStyle w:val="ListParagraph"/>
        <w:numPr>
          <w:ilvl w:val="0"/>
          <w:numId w:val="13"/>
        </w:numPr>
        <w:spacing w:after="0" w:line="240" w:lineRule="auto"/>
      </w:pPr>
      <w:r w:rsidRPr="00A80D80">
        <w:t xml:space="preserve">This API </w:t>
      </w:r>
      <w:r>
        <w:t xml:space="preserve">method accepts </w:t>
      </w:r>
      <w:r w:rsidR="00157A5D">
        <w:t xml:space="preserve">JSON </w:t>
      </w:r>
      <w:r>
        <w:t>request via HTTP</w:t>
      </w:r>
      <w:r w:rsidR="00004797">
        <w:t>S</w:t>
      </w:r>
      <w:r>
        <w:t xml:space="preserve"> </w:t>
      </w:r>
      <w:r w:rsidR="00157A5D">
        <w:t>endpoint</w:t>
      </w:r>
      <w:r>
        <w:t>.</w:t>
      </w:r>
    </w:p>
    <w:p w14:paraId="0DEC5C07" w14:textId="4DFD6864" w:rsidR="00B81AD6" w:rsidRDefault="00B81AD6" w:rsidP="00B81AD6">
      <w:pPr>
        <w:pStyle w:val="ListParagraph"/>
        <w:numPr>
          <w:ilvl w:val="0"/>
          <w:numId w:val="13"/>
        </w:numPr>
        <w:spacing w:after="0" w:line="240" w:lineRule="auto"/>
      </w:pPr>
      <w:r>
        <w:t xml:space="preserve">This API method will first validate the request received and will return an error response back to the consumer if validation fails. Validation is mainly done to ensure all required </w:t>
      </w:r>
      <w:r w:rsidR="000C06E0">
        <w:t xml:space="preserve">inputs are present and request </w:t>
      </w:r>
      <w:r w:rsidR="00DF1BA2">
        <w:t>adheres</w:t>
      </w:r>
      <w:r w:rsidR="000C06E0">
        <w:t xml:space="preserve"> to the schema</w:t>
      </w:r>
      <w:r>
        <w:t xml:space="preserve">.  </w:t>
      </w:r>
    </w:p>
    <w:p w14:paraId="3F9324FA" w14:textId="77777777" w:rsidR="00B81AD6" w:rsidRDefault="00B81AD6" w:rsidP="00B81AD6">
      <w:pPr>
        <w:pStyle w:val="ListParagraph"/>
        <w:numPr>
          <w:ilvl w:val="0"/>
          <w:numId w:val="13"/>
        </w:numPr>
        <w:spacing w:after="0" w:line="240" w:lineRule="auto"/>
      </w:pPr>
      <w:r>
        <w:t>If validation fails, the API will return HTTP status code 400 with a message body describing that the error was caused due to bad request.</w:t>
      </w:r>
    </w:p>
    <w:p w14:paraId="0AFE59A6" w14:textId="44811AA9" w:rsidR="00B81AD6" w:rsidRPr="00A80D80" w:rsidRDefault="00B81AD6" w:rsidP="00B81AD6">
      <w:pPr>
        <w:pStyle w:val="ListParagraph"/>
        <w:numPr>
          <w:ilvl w:val="0"/>
          <w:numId w:val="13"/>
        </w:numPr>
        <w:spacing w:after="0" w:line="240" w:lineRule="auto"/>
      </w:pPr>
      <w:r w:rsidRPr="00A80D80">
        <w:t xml:space="preserve">If request is </w:t>
      </w:r>
      <w:r>
        <w:t>validated successfully</w:t>
      </w:r>
      <w:r w:rsidRPr="00A80D80">
        <w:t xml:space="preserve">, the API </w:t>
      </w:r>
      <w:r>
        <w:t>creates an</w:t>
      </w:r>
      <w:r w:rsidRPr="00A80D80">
        <w:t xml:space="preserve"> XML </w:t>
      </w:r>
      <w:r w:rsidR="00673003">
        <w:t>file on the Demandware SFTP server</w:t>
      </w:r>
      <w:r>
        <w:t>.</w:t>
      </w:r>
    </w:p>
    <w:p w14:paraId="5AC1EC13" w14:textId="08FBABF1" w:rsidR="00B81AD6" w:rsidRPr="00A80D80" w:rsidRDefault="00B81AD6" w:rsidP="00B81AD6">
      <w:pPr>
        <w:pStyle w:val="ListParagraph"/>
        <w:numPr>
          <w:ilvl w:val="0"/>
          <w:numId w:val="13"/>
        </w:numPr>
        <w:spacing w:after="0" w:line="240" w:lineRule="auto"/>
      </w:pPr>
      <w:r w:rsidRPr="00A80D80">
        <w:t xml:space="preserve">If target </w:t>
      </w:r>
      <w:r w:rsidR="009E4B79">
        <w:t xml:space="preserve">Demandware SFTP server </w:t>
      </w:r>
      <w:r w:rsidRPr="00A80D80">
        <w:t xml:space="preserve">is not reachable, the API shall do multiple attempts to connect to the </w:t>
      </w:r>
      <w:r w:rsidR="005F734A">
        <w:t>SFTP server</w:t>
      </w:r>
      <w:r w:rsidRPr="00A80D80">
        <w:t xml:space="preserve"> based</w:t>
      </w:r>
      <w:r>
        <w:t xml:space="preserve"> on</w:t>
      </w:r>
      <w:r w:rsidRPr="00A80D80">
        <w:t xml:space="preserve"> no. of attempts and reconnection delay configured in a property file.</w:t>
      </w:r>
    </w:p>
    <w:p w14:paraId="5C8A8CA3" w14:textId="77777777" w:rsidR="00B81AD6" w:rsidRPr="00A80D80" w:rsidRDefault="00B81AD6" w:rsidP="00B81AD6">
      <w:pPr>
        <w:pStyle w:val="ListParagraph"/>
        <w:numPr>
          <w:ilvl w:val="0"/>
          <w:numId w:val="13"/>
        </w:numPr>
        <w:spacing w:after="0" w:line="240" w:lineRule="auto"/>
      </w:pPr>
      <w:r w:rsidRPr="00A80D80">
        <w:t>If all reconnection attempts fail, the system API shall return an error response back to the caller.</w:t>
      </w:r>
    </w:p>
    <w:p w14:paraId="4A422D18" w14:textId="6587E2EF" w:rsidR="00B81AD6" w:rsidRDefault="00B81AD6" w:rsidP="00B81AD6">
      <w:pPr>
        <w:pStyle w:val="ListParagraph"/>
        <w:numPr>
          <w:ilvl w:val="0"/>
          <w:numId w:val="13"/>
        </w:numPr>
        <w:spacing w:after="0" w:line="240" w:lineRule="auto"/>
      </w:pPr>
      <w:r w:rsidRPr="00A80D80">
        <w:t xml:space="preserve">If </w:t>
      </w:r>
      <w:r w:rsidR="00B45A57">
        <w:t>file is written successfully</w:t>
      </w:r>
      <w:r w:rsidRPr="00A80D80">
        <w:t xml:space="preserve">, system API shall </w:t>
      </w:r>
      <w:r w:rsidR="008536CB">
        <w:t>return a success response to the consumer.</w:t>
      </w:r>
      <w:r>
        <w:t xml:space="preserve"> </w:t>
      </w:r>
    </w:p>
    <w:p w14:paraId="1DF0D638" w14:textId="7B3031EF" w:rsidR="00B81AD6" w:rsidRPr="00FA31C9" w:rsidRDefault="0028757D" w:rsidP="00B81AD6">
      <w:pPr>
        <w:pStyle w:val="ListParagraph"/>
        <w:numPr>
          <w:ilvl w:val="0"/>
          <w:numId w:val="13"/>
        </w:numPr>
        <w:spacing w:after="0" w:line="240" w:lineRule="auto"/>
      </w:pPr>
      <w:r>
        <w:t>The file creation shall be done in an async manner (one-way SFTP)</w:t>
      </w:r>
      <w:r w:rsidR="00933FB7">
        <w:t>.</w:t>
      </w:r>
    </w:p>
    <w:p w14:paraId="3B56D60B" w14:textId="77777777" w:rsidR="00B81AD6" w:rsidRPr="006A0D7D" w:rsidRDefault="00B81AD6" w:rsidP="00B81AD6">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226" w:name="_Toc486283451"/>
      <w:bookmarkStart w:id="227" w:name="_Toc486283714"/>
      <w:bookmarkStart w:id="228" w:name="_Toc486284118"/>
      <w:bookmarkStart w:id="229" w:name="_Toc486290156"/>
      <w:bookmarkStart w:id="230" w:name="_Toc486290269"/>
      <w:bookmarkStart w:id="231" w:name="_Toc486432947"/>
      <w:bookmarkStart w:id="232" w:name="_Toc486433280"/>
      <w:bookmarkStart w:id="233" w:name="_Toc486433521"/>
      <w:bookmarkStart w:id="234" w:name="_Toc486454279"/>
      <w:bookmarkStart w:id="235" w:name="_Toc486454408"/>
      <w:bookmarkStart w:id="236" w:name="_Toc486454862"/>
      <w:bookmarkStart w:id="237" w:name="_Toc486457376"/>
      <w:bookmarkStart w:id="238" w:name="_Toc486457646"/>
      <w:bookmarkStart w:id="239" w:name="_Toc487409530"/>
      <w:bookmarkStart w:id="240" w:name="_Toc487409660"/>
      <w:bookmarkStart w:id="241" w:name="_Toc487411675"/>
      <w:bookmarkStart w:id="242" w:name="_Toc487445891"/>
      <w:bookmarkStart w:id="243" w:name="_Toc487446005"/>
      <w:bookmarkStart w:id="244" w:name="_Toc488270121"/>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0D5E4A94" w14:textId="77777777" w:rsidR="00B81AD6" w:rsidRPr="006A0D7D" w:rsidRDefault="00B81AD6" w:rsidP="00B81AD6">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245" w:name="_Toc486283452"/>
      <w:bookmarkStart w:id="246" w:name="_Toc486283715"/>
      <w:bookmarkStart w:id="247" w:name="_Toc486284119"/>
      <w:bookmarkStart w:id="248" w:name="_Toc486290157"/>
      <w:bookmarkStart w:id="249" w:name="_Toc486290270"/>
      <w:bookmarkStart w:id="250" w:name="_Toc486432948"/>
      <w:bookmarkStart w:id="251" w:name="_Toc486433281"/>
      <w:bookmarkStart w:id="252" w:name="_Toc486433522"/>
      <w:bookmarkStart w:id="253" w:name="_Toc486454280"/>
      <w:bookmarkStart w:id="254" w:name="_Toc486454409"/>
      <w:bookmarkStart w:id="255" w:name="_Toc486454863"/>
      <w:bookmarkStart w:id="256" w:name="_Toc486457377"/>
      <w:bookmarkStart w:id="257" w:name="_Toc486457647"/>
      <w:bookmarkStart w:id="258" w:name="_Toc487409531"/>
      <w:bookmarkStart w:id="259" w:name="_Toc487409661"/>
      <w:bookmarkStart w:id="260" w:name="_Toc487411676"/>
      <w:bookmarkStart w:id="261" w:name="_Toc487445892"/>
      <w:bookmarkStart w:id="262" w:name="_Toc487446006"/>
      <w:bookmarkStart w:id="263" w:name="_Toc48827012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755FB66D" w14:textId="77777777" w:rsidR="00B81AD6" w:rsidRPr="006A0D7D" w:rsidRDefault="00B81AD6" w:rsidP="00B81AD6">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264" w:name="_Toc486283453"/>
      <w:bookmarkStart w:id="265" w:name="_Toc486283716"/>
      <w:bookmarkStart w:id="266" w:name="_Toc486284120"/>
      <w:bookmarkStart w:id="267" w:name="_Toc486290158"/>
      <w:bookmarkStart w:id="268" w:name="_Toc486290271"/>
      <w:bookmarkStart w:id="269" w:name="_Toc486432949"/>
      <w:bookmarkStart w:id="270" w:name="_Toc486433282"/>
      <w:bookmarkStart w:id="271" w:name="_Toc486433523"/>
      <w:bookmarkStart w:id="272" w:name="_Toc486454281"/>
      <w:bookmarkStart w:id="273" w:name="_Toc486454410"/>
      <w:bookmarkStart w:id="274" w:name="_Toc486454864"/>
      <w:bookmarkStart w:id="275" w:name="_Toc486457378"/>
      <w:bookmarkStart w:id="276" w:name="_Toc486457648"/>
      <w:bookmarkStart w:id="277" w:name="_Toc487409532"/>
      <w:bookmarkStart w:id="278" w:name="_Toc487409662"/>
      <w:bookmarkStart w:id="279" w:name="_Toc487411677"/>
      <w:bookmarkStart w:id="280" w:name="_Toc487445893"/>
      <w:bookmarkStart w:id="281" w:name="_Toc487446007"/>
      <w:bookmarkStart w:id="282" w:name="_Toc48827012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73E6694F" w14:textId="77777777" w:rsidR="00B81AD6" w:rsidRPr="006A0D7D" w:rsidRDefault="00B81AD6" w:rsidP="00B81AD6">
      <w:pPr>
        <w:pStyle w:val="ListParagraph"/>
        <w:keepNext/>
        <w:widowControl w:val="0"/>
        <w:numPr>
          <w:ilvl w:val="1"/>
          <w:numId w:val="4"/>
        </w:numPr>
        <w:spacing w:after="0" w:line="240" w:lineRule="auto"/>
        <w:ind w:hanging="720"/>
        <w:contextualSpacing w:val="0"/>
        <w:outlineLvl w:val="2"/>
        <w:rPr>
          <w:rFonts w:ascii="Cambria" w:eastAsiaTheme="majorEastAsia" w:hAnsi="Cambria"/>
          <w:b/>
          <w:bCs/>
          <w:vanish/>
          <w:color w:val="4D52A4"/>
          <w:sz w:val="24"/>
          <w:lang w:val="en-GB"/>
        </w:rPr>
      </w:pPr>
      <w:bookmarkStart w:id="283" w:name="_Toc486283454"/>
      <w:bookmarkStart w:id="284" w:name="_Toc486283717"/>
      <w:bookmarkStart w:id="285" w:name="_Toc486284121"/>
      <w:bookmarkStart w:id="286" w:name="_Toc486290159"/>
      <w:bookmarkStart w:id="287" w:name="_Toc486290272"/>
      <w:bookmarkStart w:id="288" w:name="_Toc486432950"/>
      <w:bookmarkStart w:id="289" w:name="_Toc486433283"/>
      <w:bookmarkStart w:id="290" w:name="_Toc486433524"/>
      <w:bookmarkStart w:id="291" w:name="_Toc486454282"/>
      <w:bookmarkStart w:id="292" w:name="_Toc486454411"/>
      <w:bookmarkStart w:id="293" w:name="_Toc486454865"/>
      <w:bookmarkStart w:id="294" w:name="_Toc486457379"/>
      <w:bookmarkStart w:id="295" w:name="_Toc486457649"/>
      <w:bookmarkStart w:id="296" w:name="_Toc487409533"/>
      <w:bookmarkStart w:id="297" w:name="_Toc487409663"/>
      <w:bookmarkStart w:id="298" w:name="_Toc487411678"/>
      <w:bookmarkStart w:id="299" w:name="_Toc487445894"/>
      <w:bookmarkStart w:id="300" w:name="_Toc487446008"/>
      <w:bookmarkStart w:id="301" w:name="_Toc488270124"/>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6962E353" w14:textId="77777777" w:rsidR="00B81AD6" w:rsidRDefault="00B81AD6" w:rsidP="00B81AD6">
      <w:pPr>
        <w:pStyle w:val="Heading3"/>
      </w:pPr>
      <w:bookmarkStart w:id="302" w:name="_Toc488270125"/>
      <w:r>
        <w:t>Method Design</w:t>
      </w:r>
      <w:bookmarkEnd w:id="302"/>
    </w:p>
    <w:p w14:paraId="11B7C916" w14:textId="77777777" w:rsidR="00B81AD6" w:rsidRDefault="00B81AD6" w:rsidP="00B81AD6">
      <w:pPr>
        <w:rPr>
          <w:szCs w:val="20"/>
        </w:rPr>
      </w:pPr>
      <w:r>
        <w:rPr>
          <w:szCs w:val="20"/>
        </w:rPr>
        <w:t>Following is the list of recommended Mule ESB components to be used for this method.</w:t>
      </w:r>
    </w:p>
    <w:p w14:paraId="52AA13FA" w14:textId="77777777" w:rsidR="00B81AD6" w:rsidRDefault="00B81AD6" w:rsidP="00B81AD6">
      <w:pPr>
        <w:pStyle w:val="ListParagraph"/>
        <w:numPr>
          <w:ilvl w:val="0"/>
          <w:numId w:val="13"/>
        </w:numPr>
        <w:spacing w:after="0" w:line="240" w:lineRule="auto"/>
      </w:pPr>
      <w:r>
        <w:t>HTTP Listener – to configure HTTP inbound endpoint for this API operation</w:t>
      </w:r>
    </w:p>
    <w:p w14:paraId="182E94BE" w14:textId="5C2F4557" w:rsidR="00AF5FB6" w:rsidRDefault="00AF5FB6" w:rsidP="00B81AD6">
      <w:pPr>
        <w:pStyle w:val="ListParagraph"/>
        <w:numPr>
          <w:ilvl w:val="0"/>
          <w:numId w:val="13"/>
        </w:numPr>
        <w:spacing w:after="0" w:line="240" w:lineRule="auto"/>
      </w:pPr>
      <w:r>
        <w:t>SFTP connector &amp; SFTP outbound endpoint – to create a file on the SFTP server.</w:t>
      </w:r>
    </w:p>
    <w:p w14:paraId="61CD467E" w14:textId="77777777" w:rsidR="00B81AD6" w:rsidRDefault="00B81AD6" w:rsidP="00B81AD6">
      <w:pPr>
        <w:pStyle w:val="ListParagraph"/>
        <w:numPr>
          <w:ilvl w:val="0"/>
          <w:numId w:val="13"/>
        </w:numPr>
        <w:spacing w:after="0" w:line="240" w:lineRule="auto"/>
      </w:pPr>
      <w:r>
        <w:t>DataWeave – to transform incoming XML request to outgoing JSON request and transform JSON response to XML response.</w:t>
      </w:r>
    </w:p>
    <w:p w14:paraId="4099EBEB" w14:textId="77777777" w:rsidR="00B81AD6" w:rsidRDefault="00B81AD6" w:rsidP="00B81AD6">
      <w:pPr>
        <w:pStyle w:val="ListParagraph"/>
        <w:numPr>
          <w:ilvl w:val="0"/>
          <w:numId w:val="13"/>
        </w:numPr>
        <w:spacing w:after="0" w:line="240" w:lineRule="auto"/>
      </w:pPr>
      <w:r>
        <w:t>Sub-flow/private flow – to modularize various steps involved in the method implementation. An example could be having a separate flow that handles request entry in the reporting database and calling this flow from Async scope using flow reference component.</w:t>
      </w:r>
    </w:p>
    <w:p w14:paraId="6BFC620C" w14:textId="77777777" w:rsidR="00B81AD6" w:rsidRDefault="00B81AD6" w:rsidP="00B81AD6">
      <w:pPr>
        <w:pStyle w:val="ListParagraph"/>
        <w:numPr>
          <w:ilvl w:val="0"/>
          <w:numId w:val="13"/>
        </w:numPr>
        <w:spacing w:after="0" w:line="240" w:lineRule="auto"/>
      </w:pPr>
      <w:r>
        <w:t>Flow Reference – to invoke a sub-flow or private flow</w:t>
      </w:r>
    </w:p>
    <w:p w14:paraId="4C4A51BB" w14:textId="77777777" w:rsidR="00B81AD6" w:rsidRDefault="00B81AD6" w:rsidP="00B81AD6">
      <w:pPr>
        <w:pStyle w:val="ListParagraph"/>
        <w:numPr>
          <w:ilvl w:val="0"/>
          <w:numId w:val="13"/>
        </w:numPr>
        <w:spacing w:after="0" w:line="240" w:lineRule="auto"/>
      </w:pPr>
      <w:r>
        <w:t>VM outbound and inbound endpoint – to implement reliable accusation pattern for this API.</w:t>
      </w:r>
    </w:p>
    <w:p w14:paraId="3EF34634" w14:textId="77777777" w:rsidR="00B81AD6" w:rsidRDefault="00B81AD6" w:rsidP="00B81AD6">
      <w:pPr>
        <w:pStyle w:val="ListParagraph"/>
        <w:numPr>
          <w:ilvl w:val="0"/>
          <w:numId w:val="13"/>
        </w:numPr>
        <w:spacing w:after="0" w:line="240" w:lineRule="auto"/>
      </w:pPr>
      <w:r>
        <w:lastRenderedPageBreak/>
        <w:t>Reference Exception Strategy – to invoke a global shared exception strategy defined in the application.</w:t>
      </w:r>
    </w:p>
    <w:p w14:paraId="15D90DF0" w14:textId="77777777" w:rsidR="00B81AD6" w:rsidRDefault="00B81AD6" w:rsidP="00B81AD6">
      <w:pPr>
        <w:pStyle w:val="Heading3"/>
      </w:pPr>
      <w:bookmarkStart w:id="303" w:name="_Toc488270126"/>
      <w:r>
        <w:t>Summary</w:t>
      </w:r>
      <w:bookmarkEnd w:id="303"/>
    </w:p>
    <w:p w14:paraId="42F869E2" w14:textId="3C6C49EF" w:rsidR="00B81AD6" w:rsidRDefault="00C06472" w:rsidP="00B81AD6">
      <w:pPr>
        <w:rPr>
          <w:rFonts w:eastAsia="Calibri"/>
          <w:szCs w:val="20"/>
        </w:rPr>
      </w:pPr>
      <w:r>
        <w:rPr>
          <w:szCs w:val="20"/>
        </w:rPr>
        <w:t xml:space="preserve">This API method is used to create a pricebook XML file on Demandware SFTP server. </w:t>
      </w:r>
      <w:r w:rsidR="00B81AD6">
        <w:rPr>
          <w:szCs w:val="20"/>
        </w:rPr>
        <w:t xml:space="preserve">This API will use the following </w:t>
      </w:r>
      <w:r w:rsidR="00B81AD6">
        <w:rPr>
          <w:rFonts w:eastAsia="Calibri"/>
          <w:szCs w:val="20"/>
        </w:rPr>
        <w:t>API components for executing the project</w:t>
      </w:r>
    </w:p>
    <w:p w14:paraId="4F02D7B2" w14:textId="77777777" w:rsidR="00B81AD6" w:rsidRDefault="00B81AD6" w:rsidP="00B81AD6">
      <w:pPr>
        <w:pStyle w:val="ListParagraph"/>
        <w:numPr>
          <w:ilvl w:val="0"/>
          <w:numId w:val="15"/>
        </w:numPr>
      </w:pPr>
      <w:r>
        <w:t>JSON schema – to describe response structure for this API.</w:t>
      </w:r>
    </w:p>
    <w:p w14:paraId="3B19A447" w14:textId="77777777" w:rsidR="00B81AD6" w:rsidRPr="008A46F5" w:rsidRDefault="00B81AD6" w:rsidP="00B81AD6">
      <w:pPr>
        <w:pStyle w:val="ListParagraph"/>
        <w:numPr>
          <w:ilvl w:val="0"/>
          <w:numId w:val="15"/>
        </w:numPr>
        <w:rPr>
          <w:rFonts w:eastAsia="Times New Roman"/>
        </w:rPr>
      </w:pPr>
      <w:r w:rsidRPr="008A46F5">
        <w:rPr>
          <w:rFonts w:eastAsia="Times New Roman"/>
        </w:rPr>
        <w:t>RAML – to define API contracts. This will use the JSON schema internally.</w:t>
      </w:r>
    </w:p>
    <w:p w14:paraId="61BFFEC0" w14:textId="77777777" w:rsidR="00B81AD6" w:rsidRPr="0021030C" w:rsidRDefault="00B81AD6" w:rsidP="00B81AD6">
      <w:pPr>
        <w:pStyle w:val="ListParagraph"/>
        <w:numPr>
          <w:ilvl w:val="0"/>
          <w:numId w:val="15"/>
        </w:numPr>
        <w:rPr>
          <w:rFonts w:eastAsia="Times New Roman"/>
        </w:rPr>
      </w:pPr>
      <w:r w:rsidRPr="008A46F5">
        <w:rPr>
          <w:rFonts w:eastAsia="Times New Roman"/>
        </w:rPr>
        <w:t>APIkit Console – to simulate and test the API contract</w:t>
      </w:r>
    </w:p>
    <w:p w14:paraId="1D9CE61E" w14:textId="77777777" w:rsidR="00B81AD6" w:rsidRPr="00FA31C9" w:rsidRDefault="00B81AD6" w:rsidP="00B81AD6">
      <w:pPr>
        <w:pStyle w:val="ListParagraph"/>
        <w:numPr>
          <w:ilvl w:val="0"/>
          <w:numId w:val="15"/>
        </w:numPr>
        <w:rPr>
          <w:rFonts w:eastAsia="Times New Roman"/>
        </w:rPr>
      </w:pPr>
      <w:r w:rsidRPr="00BC2F82">
        <w:rPr>
          <w:rFonts w:eastAsia="Times New Roman"/>
        </w:rPr>
        <w:t>APIkit Router</w:t>
      </w:r>
      <w:r>
        <w:rPr>
          <w:rFonts w:eastAsia="Times New Roman"/>
        </w:rPr>
        <w:t xml:space="preserve"> – to route API call to the correct method</w:t>
      </w:r>
    </w:p>
    <w:p w14:paraId="2734C2A0" w14:textId="77777777" w:rsidR="00B81AD6" w:rsidRPr="00BC1F81" w:rsidRDefault="00B81AD6" w:rsidP="00B81AD6">
      <w:pPr>
        <w:pStyle w:val="Heading3"/>
      </w:pPr>
      <w:bookmarkStart w:id="304" w:name="_Toc488270127"/>
      <w:r>
        <w:t>Request Schema</w:t>
      </w:r>
      <w:bookmarkEnd w:id="304"/>
    </w:p>
    <w:p w14:paraId="34CEF23B" w14:textId="046A585D" w:rsidR="00806541" w:rsidRDefault="00806541" w:rsidP="00806541">
      <w:pPr>
        <w:rPr>
          <w:szCs w:val="20"/>
        </w:rPr>
      </w:pPr>
      <w:r w:rsidRPr="005562D7">
        <w:rPr>
          <w:szCs w:val="20"/>
        </w:rPr>
        <w:t xml:space="preserve">Refer the </w:t>
      </w:r>
      <w:hyperlink r:id="rId29" w:history="1">
        <w:r w:rsidRPr="0069577E">
          <w:rPr>
            <w:rStyle w:val="Hyperlink"/>
          </w:rPr>
          <w:t>Mapping sheet for IHUB-23 &amp; IHUB-24</w:t>
        </w:r>
      </w:hyperlink>
      <w:r>
        <w:rPr>
          <w:rStyle w:val="Hyperlink"/>
        </w:rPr>
        <w:t xml:space="preserve"> </w:t>
      </w:r>
      <w:r w:rsidRPr="005562D7">
        <w:rPr>
          <w:szCs w:val="20"/>
        </w:rPr>
        <w:t>for response schema</w:t>
      </w:r>
      <w:r>
        <w:rPr>
          <w:szCs w:val="20"/>
        </w:rPr>
        <w:t xml:space="preserve"> design</w:t>
      </w:r>
      <w:r w:rsidRPr="005562D7">
        <w:rPr>
          <w:szCs w:val="20"/>
        </w:rPr>
        <w:t xml:space="preserve">. The mapping sheet currently lists the data elements received from </w:t>
      </w:r>
      <w:r w:rsidR="00B25B6C">
        <w:rPr>
          <w:szCs w:val="20"/>
        </w:rPr>
        <w:t>DW</w:t>
      </w:r>
      <w:r w:rsidRPr="005562D7">
        <w:rPr>
          <w:szCs w:val="20"/>
        </w:rPr>
        <w:t xml:space="preserve"> in XML format. This needs to be transformed to a JSON structure for the system API.</w:t>
      </w:r>
    </w:p>
    <w:p w14:paraId="2A19F15A" w14:textId="77777777" w:rsidR="00B81AD6" w:rsidRPr="001E0CA1" w:rsidRDefault="00B81AD6" w:rsidP="00B81AD6">
      <w:pPr>
        <w:pStyle w:val="Heading3"/>
      </w:pPr>
      <w:bookmarkStart w:id="305" w:name="_Toc488270128"/>
      <w:r>
        <w:t>Request Mapping</w:t>
      </w:r>
      <w:bookmarkEnd w:id="305"/>
    </w:p>
    <w:p w14:paraId="341843DE" w14:textId="3D60CBF8" w:rsidR="00806541" w:rsidRDefault="00806541" w:rsidP="00806541">
      <w:pPr>
        <w:rPr>
          <w:szCs w:val="20"/>
        </w:rPr>
      </w:pPr>
      <w:r w:rsidRPr="005562D7">
        <w:rPr>
          <w:szCs w:val="20"/>
        </w:rPr>
        <w:t xml:space="preserve">Refer the </w:t>
      </w:r>
      <w:hyperlink r:id="rId30" w:history="1">
        <w:r w:rsidRPr="0069577E">
          <w:rPr>
            <w:rStyle w:val="Hyperlink"/>
          </w:rPr>
          <w:t>Mapping sheet for IHUB-23 &amp; IHUB-24</w:t>
        </w:r>
      </w:hyperlink>
      <w:r>
        <w:rPr>
          <w:rStyle w:val="Hyperlink"/>
        </w:rPr>
        <w:t xml:space="preserve"> </w:t>
      </w:r>
      <w:r>
        <w:rPr>
          <w:szCs w:val="20"/>
        </w:rPr>
        <w:t>for field mapping details.</w:t>
      </w:r>
    </w:p>
    <w:p w14:paraId="4AA9C034" w14:textId="58A62E96" w:rsidR="00C70E76" w:rsidRPr="00C70E76" w:rsidRDefault="00B81AD6" w:rsidP="00B81AD6">
      <w:pPr>
        <w:pStyle w:val="Heading3"/>
      </w:pPr>
      <w:bookmarkStart w:id="306" w:name="_Toc488270129"/>
      <w:r>
        <w:t>Response Schema</w:t>
      </w:r>
      <w:bookmarkEnd w:id="306"/>
    </w:p>
    <w:p w14:paraId="123BD3AE" w14:textId="77777777" w:rsidR="00C2188D" w:rsidRDefault="00C2188D" w:rsidP="00C2188D">
      <w:r>
        <w:t>Following tables shows the response schema structure.</w:t>
      </w:r>
    </w:p>
    <w:tbl>
      <w:tblPr>
        <w:tblStyle w:val="WHISHWORKS"/>
        <w:tblW w:w="0" w:type="auto"/>
        <w:tblLook w:val="0420" w:firstRow="1" w:lastRow="0" w:firstColumn="0" w:lastColumn="0" w:noHBand="0" w:noVBand="1"/>
      </w:tblPr>
      <w:tblGrid>
        <w:gridCol w:w="524"/>
        <w:gridCol w:w="1810"/>
        <w:gridCol w:w="1199"/>
        <w:gridCol w:w="1444"/>
        <w:gridCol w:w="974"/>
        <w:gridCol w:w="1723"/>
        <w:gridCol w:w="1496"/>
      </w:tblGrid>
      <w:tr w:rsidR="00C2188D" w:rsidRPr="002E727B" w14:paraId="14F51D56" w14:textId="77777777" w:rsidTr="00050B69">
        <w:trPr>
          <w:cnfStyle w:val="100000000000" w:firstRow="1" w:lastRow="0" w:firstColumn="0" w:lastColumn="0" w:oddVBand="0" w:evenVBand="0" w:oddHBand="0" w:evenHBand="0" w:firstRowFirstColumn="0" w:firstRowLastColumn="0" w:lastRowFirstColumn="0" w:lastRowLastColumn="0"/>
        </w:trPr>
        <w:tc>
          <w:tcPr>
            <w:tcW w:w="535" w:type="dxa"/>
          </w:tcPr>
          <w:p w14:paraId="1C3479C1" w14:textId="77777777" w:rsidR="00C2188D" w:rsidRPr="002E727B" w:rsidRDefault="00C2188D" w:rsidP="00050B69">
            <w:pPr>
              <w:rPr>
                <w:color w:val="FFFFFF" w:themeColor="background1"/>
                <w:szCs w:val="20"/>
              </w:rPr>
            </w:pPr>
            <w:r>
              <w:rPr>
                <w:color w:val="FFFFFF" w:themeColor="background1"/>
                <w:szCs w:val="20"/>
              </w:rPr>
              <w:t>#</w:t>
            </w:r>
          </w:p>
        </w:tc>
        <w:tc>
          <w:tcPr>
            <w:tcW w:w="1837" w:type="dxa"/>
          </w:tcPr>
          <w:p w14:paraId="242F95CA" w14:textId="77777777" w:rsidR="00C2188D" w:rsidRPr="002E727B" w:rsidRDefault="00C2188D" w:rsidP="00050B69">
            <w:pPr>
              <w:rPr>
                <w:color w:val="FFFFFF" w:themeColor="background1"/>
                <w:szCs w:val="20"/>
              </w:rPr>
            </w:pPr>
            <w:r>
              <w:rPr>
                <w:color w:val="FFFFFF" w:themeColor="background1"/>
                <w:szCs w:val="20"/>
              </w:rPr>
              <w:t>Attribute</w:t>
            </w:r>
          </w:p>
        </w:tc>
        <w:tc>
          <w:tcPr>
            <w:tcW w:w="1220" w:type="dxa"/>
          </w:tcPr>
          <w:p w14:paraId="50923475" w14:textId="77777777" w:rsidR="00C2188D" w:rsidRPr="002E727B" w:rsidRDefault="00C2188D" w:rsidP="00050B69">
            <w:pPr>
              <w:rPr>
                <w:color w:val="FFFFFF" w:themeColor="background1"/>
                <w:szCs w:val="20"/>
              </w:rPr>
            </w:pPr>
            <w:r>
              <w:rPr>
                <w:color w:val="FFFFFF" w:themeColor="background1"/>
                <w:szCs w:val="20"/>
              </w:rPr>
              <w:t>Type</w:t>
            </w:r>
          </w:p>
        </w:tc>
        <w:tc>
          <w:tcPr>
            <w:tcW w:w="1446" w:type="dxa"/>
          </w:tcPr>
          <w:p w14:paraId="13F350B0" w14:textId="77777777" w:rsidR="00C2188D" w:rsidRPr="002E727B" w:rsidRDefault="00C2188D" w:rsidP="00050B69">
            <w:pPr>
              <w:rPr>
                <w:color w:val="FFFFFF" w:themeColor="background1"/>
                <w:szCs w:val="20"/>
              </w:rPr>
            </w:pPr>
            <w:r>
              <w:rPr>
                <w:color w:val="FFFFFF" w:themeColor="background1"/>
                <w:szCs w:val="20"/>
              </w:rPr>
              <w:t>Cardinality</w:t>
            </w:r>
          </w:p>
        </w:tc>
        <w:tc>
          <w:tcPr>
            <w:tcW w:w="975" w:type="dxa"/>
          </w:tcPr>
          <w:p w14:paraId="786B1DCA" w14:textId="77777777" w:rsidR="00C2188D" w:rsidRPr="002E727B" w:rsidRDefault="00C2188D" w:rsidP="00050B69">
            <w:pPr>
              <w:rPr>
                <w:color w:val="FFFFFF" w:themeColor="background1"/>
                <w:szCs w:val="20"/>
              </w:rPr>
            </w:pPr>
            <w:r>
              <w:rPr>
                <w:color w:val="FFFFFF" w:themeColor="background1"/>
                <w:szCs w:val="20"/>
              </w:rPr>
              <w:t>Length</w:t>
            </w:r>
          </w:p>
        </w:tc>
        <w:tc>
          <w:tcPr>
            <w:tcW w:w="1656" w:type="dxa"/>
          </w:tcPr>
          <w:p w14:paraId="4062D4E1" w14:textId="77777777" w:rsidR="00C2188D" w:rsidRPr="002E727B" w:rsidRDefault="00C2188D" w:rsidP="00050B69">
            <w:pPr>
              <w:rPr>
                <w:color w:val="FFFFFF" w:themeColor="background1"/>
                <w:szCs w:val="20"/>
              </w:rPr>
            </w:pPr>
            <w:r>
              <w:rPr>
                <w:color w:val="FFFFFF" w:themeColor="background1"/>
                <w:szCs w:val="20"/>
              </w:rPr>
              <w:t>Valid Data</w:t>
            </w:r>
          </w:p>
        </w:tc>
        <w:tc>
          <w:tcPr>
            <w:tcW w:w="1501" w:type="dxa"/>
          </w:tcPr>
          <w:p w14:paraId="2A8D9761" w14:textId="77777777" w:rsidR="00C2188D" w:rsidRPr="002E727B" w:rsidRDefault="00C2188D" w:rsidP="00050B69">
            <w:pPr>
              <w:rPr>
                <w:color w:val="FFFFFF" w:themeColor="background1"/>
                <w:szCs w:val="20"/>
              </w:rPr>
            </w:pPr>
            <w:r>
              <w:rPr>
                <w:color w:val="FFFFFF" w:themeColor="background1"/>
                <w:szCs w:val="20"/>
              </w:rPr>
              <w:t>Description</w:t>
            </w:r>
          </w:p>
        </w:tc>
      </w:tr>
      <w:tr w:rsidR="00C2188D" w14:paraId="73076959"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1A732F75" w14:textId="77777777" w:rsidR="00C2188D" w:rsidRPr="002E727B" w:rsidRDefault="00C2188D" w:rsidP="00C2188D">
            <w:pPr>
              <w:pStyle w:val="ListParagraph"/>
              <w:numPr>
                <w:ilvl w:val="0"/>
                <w:numId w:val="36"/>
              </w:numPr>
              <w:rPr>
                <w:szCs w:val="20"/>
              </w:rPr>
            </w:pPr>
          </w:p>
        </w:tc>
        <w:tc>
          <w:tcPr>
            <w:tcW w:w="1837" w:type="dxa"/>
          </w:tcPr>
          <w:p w14:paraId="4FF04C5B" w14:textId="77777777" w:rsidR="00C2188D" w:rsidRDefault="00C2188D" w:rsidP="00050B69">
            <w:pPr>
              <w:rPr>
                <w:szCs w:val="20"/>
              </w:rPr>
            </w:pPr>
            <w:r>
              <w:rPr>
                <w:rFonts w:ascii="Calibri" w:eastAsia="Times New Roman" w:hAnsi="Calibri"/>
                <w:color w:val="000000"/>
              </w:rPr>
              <w:t>message-id</w:t>
            </w:r>
          </w:p>
        </w:tc>
        <w:tc>
          <w:tcPr>
            <w:tcW w:w="1220" w:type="dxa"/>
          </w:tcPr>
          <w:p w14:paraId="50AE2962" w14:textId="77777777" w:rsidR="00C2188D" w:rsidRDefault="00C2188D" w:rsidP="00050B69">
            <w:pPr>
              <w:rPr>
                <w:szCs w:val="20"/>
              </w:rPr>
            </w:pPr>
            <w:r>
              <w:rPr>
                <w:szCs w:val="20"/>
              </w:rPr>
              <w:t>String</w:t>
            </w:r>
          </w:p>
        </w:tc>
        <w:tc>
          <w:tcPr>
            <w:tcW w:w="1446" w:type="dxa"/>
          </w:tcPr>
          <w:p w14:paraId="447664C6" w14:textId="77777777" w:rsidR="00C2188D" w:rsidRDefault="00C2188D" w:rsidP="00050B69">
            <w:pPr>
              <w:rPr>
                <w:szCs w:val="20"/>
              </w:rPr>
            </w:pPr>
            <w:r>
              <w:rPr>
                <w:szCs w:val="20"/>
              </w:rPr>
              <w:t>1..1</w:t>
            </w:r>
          </w:p>
        </w:tc>
        <w:tc>
          <w:tcPr>
            <w:tcW w:w="975" w:type="dxa"/>
          </w:tcPr>
          <w:p w14:paraId="0D04E769" w14:textId="77777777" w:rsidR="00C2188D" w:rsidRDefault="00C2188D" w:rsidP="00050B69">
            <w:pPr>
              <w:rPr>
                <w:szCs w:val="20"/>
              </w:rPr>
            </w:pPr>
            <w:r>
              <w:rPr>
                <w:szCs w:val="20"/>
              </w:rPr>
              <w:t>36</w:t>
            </w:r>
          </w:p>
        </w:tc>
        <w:tc>
          <w:tcPr>
            <w:tcW w:w="1656" w:type="dxa"/>
          </w:tcPr>
          <w:p w14:paraId="102E54B4" w14:textId="77777777" w:rsidR="00C2188D" w:rsidRDefault="00C2188D" w:rsidP="00050B69">
            <w:pPr>
              <w:rPr>
                <w:szCs w:val="20"/>
              </w:rPr>
            </w:pPr>
            <w:r>
              <w:rPr>
                <w:szCs w:val="20"/>
              </w:rPr>
              <w:t>UUID</w:t>
            </w:r>
          </w:p>
        </w:tc>
        <w:tc>
          <w:tcPr>
            <w:tcW w:w="1501" w:type="dxa"/>
          </w:tcPr>
          <w:p w14:paraId="5C7441A6" w14:textId="77777777" w:rsidR="00C2188D" w:rsidRDefault="00C2188D" w:rsidP="00050B69">
            <w:pPr>
              <w:rPr>
                <w:szCs w:val="20"/>
              </w:rPr>
            </w:pPr>
            <w:r>
              <w:rPr>
                <w:rFonts w:ascii="Calibri" w:eastAsia="Times New Roman" w:hAnsi="Calibri"/>
                <w:color w:val="000000"/>
              </w:rPr>
              <w:t>Unique message Id for the transaction</w:t>
            </w:r>
          </w:p>
        </w:tc>
      </w:tr>
      <w:tr w:rsidR="00C2188D" w14:paraId="66C7C281"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7E6178AF" w14:textId="77777777" w:rsidR="00C2188D" w:rsidRPr="002E727B" w:rsidRDefault="00C2188D" w:rsidP="00C2188D">
            <w:pPr>
              <w:pStyle w:val="ListParagraph"/>
              <w:numPr>
                <w:ilvl w:val="0"/>
                <w:numId w:val="36"/>
              </w:numPr>
              <w:ind w:left="20" w:firstLine="0"/>
              <w:rPr>
                <w:szCs w:val="20"/>
              </w:rPr>
            </w:pPr>
          </w:p>
        </w:tc>
        <w:tc>
          <w:tcPr>
            <w:tcW w:w="1837" w:type="dxa"/>
          </w:tcPr>
          <w:p w14:paraId="7C5FCD6D" w14:textId="77777777" w:rsidR="00C2188D" w:rsidRDefault="00C2188D" w:rsidP="00050B69">
            <w:pPr>
              <w:rPr>
                <w:szCs w:val="20"/>
              </w:rPr>
            </w:pPr>
            <w:r>
              <w:rPr>
                <w:rFonts w:ascii="Calibri" w:eastAsia="Times New Roman" w:hAnsi="Calibri"/>
                <w:color w:val="000000"/>
              </w:rPr>
              <w:t>status</w:t>
            </w:r>
          </w:p>
        </w:tc>
        <w:tc>
          <w:tcPr>
            <w:tcW w:w="1220" w:type="dxa"/>
          </w:tcPr>
          <w:p w14:paraId="0258D88B" w14:textId="77777777" w:rsidR="00C2188D" w:rsidRDefault="00C2188D" w:rsidP="00050B69">
            <w:pPr>
              <w:rPr>
                <w:szCs w:val="20"/>
              </w:rPr>
            </w:pPr>
            <w:r>
              <w:rPr>
                <w:szCs w:val="20"/>
              </w:rPr>
              <w:t>String</w:t>
            </w:r>
          </w:p>
        </w:tc>
        <w:tc>
          <w:tcPr>
            <w:tcW w:w="1446" w:type="dxa"/>
          </w:tcPr>
          <w:p w14:paraId="25780F69" w14:textId="77777777" w:rsidR="00C2188D" w:rsidRDefault="00C2188D" w:rsidP="00050B69">
            <w:pPr>
              <w:rPr>
                <w:szCs w:val="20"/>
              </w:rPr>
            </w:pPr>
            <w:r>
              <w:rPr>
                <w:szCs w:val="20"/>
              </w:rPr>
              <w:t>1..1</w:t>
            </w:r>
          </w:p>
        </w:tc>
        <w:tc>
          <w:tcPr>
            <w:tcW w:w="975" w:type="dxa"/>
          </w:tcPr>
          <w:p w14:paraId="09F3EA7E" w14:textId="77777777" w:rsidR="00C2188D" w:rsidRDefault="00C2188D" w:rsidP="00050B69">
            <w:pPr>
              <w:rPr>
                <w:szCs w:val="20"/>
              </w:rPr>
            </w:pPr>
            <w:r>
              <w:rPr>
                <w:szCs w:val="20"/>
              </w:rPr>
              <w:t>100</w:t>
            </w:r>
          </w:p>
        </w:tc>
        <w:tc>
          <w:tcPr>
            <w:tcW w:w="1656" w:type="dxa"/>
          </w:tcPr>
          <w:p w14:paraId="6D77A8DB" w14:textId="77777777" w:rsidR="00C2188D" w:rsidRDefault="00C2188D" w:rsidP="00050B69">
            <w:pPr>
              <w:rPr>
                <w:szCs w:val="20"/>
              </w:rPr>
            </w:pPr>
            <w:r>
              <w:rPr>
                <w:szCs w:val="20"/>
              </w:rPr>
              <w:t>Success/Failure</w:t>
            </w:r>
          </w:p>
        </w:tc>
        <w:tc>
          <w:tcPr>
            <w:tcW w:w="1501" w:type="dxa"/>
          </w:tcPr>
          <w:p w14:paraId="2295C588" w14:textId="77777777" w:rsidR="00C2188D" w:rsidRDefault="00C2188D" w:rsidP="00050B69">
            <w:pPr>
              <w:rPr>
                <w:szCs w:val="20"/>
              </w:rPr>
            </w:pPr>
            <w:r>
              <w:rPr>
                <w:rFonts w:ascii="Calibri" w:eastAsia="Times New Roman" w:hAnsi="Calibri"/>
                <w:color w:val="000000"/>
              </w:rPr>
              <w:t>Success or failure based on API processing result</w:t>
            </w:r>
          </w:p>
        </w:tc>
      </w:tr>
      <w:tr w:rsidR="00C2188D" w14:paraId="69C1AE53"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187DAF60" w14:textId="77777777" w:rsidR="00C2188D" w:rsidRPr="002E727B" w:rsidRDefault="00C2188D" w:rsidP="00C2188D">
            <w:pPr>
              <w:pStyle w:val="ListParagraph"/>
              <w:numPr>
                <w:ilvl w:val="0"/>
                <w:numId w:val="36"/>
              </w:numPr>
              <w:ind w:left="20" w:firstLine="0"/>
              <w:rPr>
                <w:szCs w:val="20"/>
              </w:rPr>
            </w:pPr>
          </w:p>
        </w:tc>
        <w:tc>
          <w:tcPr>
            <w:tcW w:w="1837" w:type="dxa"/>
          </w:tcPr>
          <w:p w14:paraId="28BDA78E" w14:textId="77777777" w:rsidR="00C2188D" w:rsidRDefault="00C2188D" w:rsidP="00050B69">
            <w:pPr>
              <w:rPr>
                <w:szCs w:val="20"/>
              </w:rPr>
            </w:pPr>
            <w:r>
              <w:rPr>
                <w:rFonts w:ascii="Calibri" w:eastAsia="Times New Roman" w:hAnsi="Calibri"/>
                <w:color w:val="000000"/>
              </w:rPr>
              <w:t>error-code</w:t>
            </w:r>
            <w:r w:rsidRPr="00F33E41">
              <w:rPr>
                <w:szCs w:val="20"/>
              </w:rPr>
              <w:t> </w:t>
            </w:r>
          </w:p>
        </w:tc>
        <w:tc>
          <w:tcPr>
            <w:tcW w:w="1220" w:type="dxa"/>
          </w:tcPr>
          <w:p w14:paraId="0ED1B679" w14:textId="77777777" w:rsidR="00C2188D" w:rsidRDefault="00C2188D" w:rsidP="00050B69">
            <w:pPr>
              <w:rPr>
                <w:szCs w:val="20"/>
              </w:rPr>
            </w:pPr>
            <w:r>
              <w:rPr>
                <w:szCs w:val="20"/>
              </w:rPr>
              <w:t>String</w:t>
            </w:r>
          </w:p>
        </w:tc>
        <w:tc>
          <w:tcPr>
            <w:tcW w:w="1446" w:type="dxa"/>
          </w:tcPr>
          <w:p w14:paraId="1E52092A" w14:textId="77777777" w:rsidR="00C2188D" w:rsidRDefault="00C2188D" w:rsidP="00050B69">
            <w:pPr>
              <w:rPr>
                <w:szCs w:val="20"/>
              </w:rPr>
            </w:pPr>
            <w:r>
              <w:rPr>
                <w:szCs w:val="20"/>
              </w:rPr>
              <w:t>0..1</w:t>
            </w:r>
          </w:p>
        </w:tc>
        <w:tc>
          <w:tcPr>
            <w:tcW w:w="975" w:type="dxa"/>
          </w:tcPr>
          <w:p w14:paraId="4C36557E" w14:textId="77777777" w:rsidR="00C2188D" w:rsidRDefault="00C2188D" w:rsidP="00050B69">
            <w:pPr>
              <w:rPr>
                <w:szCs w:val="20"/>
              </w:rPr>
            </w:pPr>
            <w:r>
              <w:rPr>
                <w:szCs w:val="20"/>
              </w:rPr>
              <w:t>10</w:t>
            </w:r>
          </w:p>
        </w:tc>
        <w:tc>
          <w:tcPr>
            <w:tcW w:w="1656" w:type="dxa"/>
          </w:tcPr>
          <w:p w14:paraId="5B7A9651" w14:textId="77777777" w:rsidR="00C2188D" w:rsidRDefault="00C2188D" w:rsidP="00050B69">
            <w:pPr>
              <w:rPr>
                <w:szCs w:val="20"/>
              </w:rPr>
            </w:pPr>
            <w:r>
              <w:rPr>
                <w:szCs w:val="20"/>
              </w:rPr>
              <w:t>400</w:t>
            </w:r>
          </w:p>
        </w:tc>
        <w:tc>
          <w:tcPr>
            <w:tcW w:w="1501" w:type="dxa"/>
          </w:tcPr>
          <w:p w14:paraId="08E58F93" w14:textId="77777777" w:rsidR="00C2188D" w:rsidRDefault="00C2188D" w:rsidP="00050B69">
            <w:pPr>
              <w:rPr>
                <w:szCs w:val="20"/>
              </w:rPr>
            </w:pPr>
            <w:r>
              <w:rPr>
                <w:rFonts w:ascii="Calibri" w:eastAsia="Times New Roman" w:hAnsi="Calibri"/>
                <w:color w:val="000000"/>
              </w:rPr>
              <w:t>API internal error code if any</w:t>
            </w:r>
          </w:p>
        </w:tc>
      </w:tr>
      <w:tr w:rsidR="00C2188D" w14:paraId="1FF559B8"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4649A1A2" w14:textId="77777777" w:rsidR="00C2188D" w:rsidRPr="002E727B" w:rsidRDefault="00C2188D" w:rsidP="00C2188D">
            <w:pPr>
              <w:pStyle w:val="ListParagraph"/>
              <w:numPr>
                <w:ilvl w:val="0"/>
                <w:numId w:val="36"/>
              </w:numPr>
              <w:ind w:left="20" w:firstLine="0"/>
              <w:rPr>
                <w:szCs w:val="20"/>
              </w:rPr>
            </w:pPr>
          </w:p>
        </w:tc>
        <w:tc>
          <w:tcPr>
            <w:tcW w:w="1837" w:type="dxa"/>
          </w:tcPr>
          <w:p w14:paraId="11CAAAE2" w14:textId="77777777" w:rsidR="00C2188D" w:rsidRDefault="00C2188D" w:rsidP="00050B69">
            <w:pPr>
              <w:rPr>
                <w:szCs w:val="20"/>
              </w:rPr>
            </w:pPr>
            <w:r>
              <w:rPr>
                <w:rFonts w:ascii="Calibri" w:eastAsia="Times New Roman" w:hAnsi="Calibri"/>
                <w:color w:val="000000"/>
              </w:rPr>
              <w:t>error-description</w:t>
            </w:r>
          </w:p>
        </w:tc>
        <w:tc>
          <w:tcPr>
            <w:tcW w:w="1220" w:type="dxa"/>
          </w:tcPr>
          <w:p w14:paraId="270A4A37" w14:textId="77777777" w:rsidR="00C2188D" w:rsidRDefault="00C2188D" w:rsidP="00050B69">
            <w:pPr>
              <w:rPr>
                <w:szCs w:val="20"/>
              </w:rPr>
            </w:pPr>
            <w:r>
              <w:rPr>
                <w:szCs w:val="20"/>
              </w:rPr>
              <w:t>String</w:t>
            </w:r>
          </w:p>
        </w:tc>
        <w:tc>
          <w:tcPr>
            <w:tcW w:w="1446" w:type="dxa"/>
          </w:tcPr>
          <w:p w14:paraId="50CDD69A" w14:textId="77777777" w:rsidR="00C2188D" w:rsidRDefault="00C2188D" w:rsidP="00050B69">
            <w:pPr>
              <w:rPr>
                <w:szCs w:val="20"/>
              </w:rPr>
            </w:pPr>
            <w:r>
              <w:rPr>
                <w:szCs w:val="20"/>
              </w:rPr>
              <w:t>0..1</w:t>
            </w:r>
          </w:p>
        </w:tc>
        <w:tc>
          <w:tcPr>
            <w:tcW w:w="975" w:type="dxa"/>
          </w:tcPr>
          <w:p w14:paraId="03AEBBC0" w14:textId="77777777" w:rsidR="00C2188D" w:rsidRDefault="00C2188D" w:rsidP="00050B69">
            <w:pPr>
              <w:rPr>
                <w:szCs w:val="20"/>
              </w:rPr>
            </w:pPr>
            <w:r>
              <w:rPr>
                <w:szCs w:val="20"/>
              </w:rPr>
              <w:t>100</w:t>
            </w:r>
          </w:p>
        </w:tc>
        <w:tc>
          <w:tcPr>
            <w:tcW w:w="1656" w:type="dxa"/>
          </w:tcPr>
          <w:p w14:paraId="61655425" w14:textId="77777777" w:rsidR="00C2188D" w:rsidRDefault="00C2188D" w:rsidP="00050B69">
            <w:pPr>
              <w:rPr>
                <w:szCs w:val="20"/>
              </w:rPr>
            </w:pPr>
            <w:r>
              <w:rPr>
                <w:szCs w:val="20"/>
              </w:rPr>
              <w:t>Bad request</w:t>
            </w:r>
          </w:p>
        </w:tc>
        <w:tc>
          <w:tcPr>
            <w:tcW w:w="1501" w:type="dxa"/>
          </w:tcPr>
          <w:p w14:paraId="0759ED68" w14:textId="77777777" w:rsidR="00C2188D" w:rsidRDefault="00C2188D" w:rsidP="00050B69">
            <w:pPr>
              <w:rPr>
                <w:szCs w:val="20"/>
              </w:rPr>
            </w:pPr>
            <w:r>
              <w:rPr>
                <w:rFonts w:ascii="Calibri" w:eastAsia="Times New Roman" w:hAnsi="Calibri"/>
                <w:color w:val="000000"/>
              </w:rPr>
              <w:t>API error description</w:t>
            </w:r>
          </w:p>
        </w:tc>
      </w:tr>
    </w:tbl>
    <w:p w14:paraId="227F9E65" w14:textId="77777777" w:rsidR="00C2188D" w:rsidRDefault="00C2188D" w:rsidP="00C2188D"/>
    <w:p w14:paraId="14EC4529" w14:textId="77777777" w:rsidR="00C2188D" w:rsidRDefault="00C2188D" w:rsidP="00C2188D">
      <w:pPr>
        <w:rPr>
          <w:szCs w:val="20"/>
        </w:rPr>
      </w:pPr>
      <w:r>
        <w:rPr>
          <w:szCs w:val="20"/>
        </w:rPr>
        <w:t>Sample Response:</w:t>
      </w:r>
    </w:p>
    <w:p w14:paraId="34CBA2D0" w14:textId="4725FFC6" w:rsidR="00C70E76" w:rsidRDefault="00C2188D" w:rsidP="00C2188D">
      <w:pPr>
        <w:rPr>
          <w:szCs w:val="20"/>
        </w:rPr>
      </w:pPr>
      <w:r>
        <w:rPr>
          <w:szCs w:val="20"/>
        </w:rPr>
        <w:t>HTTP status code with corresponding message body shall be returned in the response.</w:t>
      </w:r>
    </w:p>
    <w:p w14:paraId="715A8B19" w14:textId="77777777" w:rsidR="00B81AD6" w:rsidRPr="007C45EB" w:rsidRDefault="00B81AD6" w:rsidP="00B81AD6">
      <w:pPr>
        <w:pStyle w:val="Heading3"/>
      </w:pPr>
      <w:bookmarkStart w:id="307" w:name="_Toc488270130"/>
      <w:r>
        <w:t>Response Mapping</w:t>
      </w:r>
      <w:bookmarkEnd w:id="307"/>
    </w:p>
    <w:p w14:paraId="399733CC" w14:textId="786899A8" w:rsidR="00B81AD6" w:rsidRDefault="00C2188D" w:rsidP="00B81AD6">
      <w:pPr>
        <w:rPr>
          <w:szCs w:val="20"/>
        </w:rPr>
      </w:pPr>
      <w:r w:rsidRPr="005562D7">
        <w:rPr>
          <w:szCs w:val="20"/>
        </w:rPr>
        <w:t xml:space="preserve">Refer the </w:t>
      </w:r>
      <w:hyperlink r:id="rId31" w:history="1">
        <w:r w:rsidRPr="0069577E">
          <w:rPr>
            <w:rStyle w:val="Hyperlink"/>
          </w:rPr>
          <w:t>Mapping sheet for IHUB-23 &amp; IHUB-24</w:t>
        </w:r>
      </w:hyperlink>
      <w:r>
        <w:rPr>
          <w:rStyle w:val="Hyperlink"/>
        </w:rPr>
        <w:t xml:space="preserve"> </w:t>
      </w:r>
      <w:r>
        <w:rPr>
          <w:szCs w:val="20"/>
        </w:rPr>
        <w:t>for field mapping details.</w:t>
      </w:r>
    </w:p>
    <w:p w14:paraId="78AADA5E" w14:textId="39990E41" w:rsidR="00B81AD6" w:rsidRPr="00B43B0B" w:rsidRDefault="00B81AD6" w:rsidP="00B81AD6">
      <w:pPr>
        <w:pStyle w:val="Heading3"/>
      </w:pPr>
      <w:bookmarkStart w:id="308" w:name="_Toc488270131"/>
      <w:r>
        <w:t>Error Handling</w:t>
      </w:r>
      <w:bookmarkEnd w:id="308"/>
    </w:p>
    <w:p w14:paraId="4D88505E" w14:textId="36CF47F1" w:rsidR="00B81AD6" w:rsidRDefault="00B43D73" w:rsidP="00B81AD6">
      <w:pPr>
        <w:rPr>
          <w:szCs w:val="20"/>
        </w:rPr>
      </w:pPr>
      <w:r>
        <w:rPr>
          <w:szCs w:val="20"/>
        </w:rPr>
        <w:t xml:space="preserve">As described in section </w:t>
      </w:r>
      <w:hyperlink w:anchor="_Implementation_1" w:history="1">
        <w:r>
          <w:rPr>
            <w:rStyle w:val="Hyperlink"/>
            <w:szCs w:val="20"/>
          </w:rPr>
          <w:t>3.1</w:t>
        </w:r>
        <w:r w:rsidRPr="00CA2113">
          <w:rPr>
            <w:rStyle w:val="Hyperlink"/>
            <w:szCs w:val="20"/>
          </w:rPr>
          <w:t>.1</w:t>
        </w:r>
      </w:hyperlink>
      <w:r>
        <w:rPr>
          <w:rStyle w:val="Hyperlink"/>
          <w:szCs w:val="20"/>
        </w:rPr>
        <w:t>.</w:t>
      </w:r>
    </w:p>
    <w:p w14:paraId="018008AF" w14:textId="77777777" w:rsidR="00B81AD6" w:rsidRPr="006711F1" w:rsidRDefault="00B81AD6" w:rsidP="00B81AD6">
      <w:pPr>
        <w:pStyle w:val="Heading3"/>
      </w:pPr>
      <w:bookmarkStart w:id="309" w:name="_Toc488270132"/>
      <w:r>
        <w:lastRenderedPageBreak/>
        <w:t>Auditing</w:t>
      </w:r>
      <w:bookmarkEnd w:id="309"/>
    </w:p>
    <w:p w14:paraId="27D9CF95" w14:textId="77777777" w:rsidR="00B81AD6" w:rsidRPr="00FA31C9" w:rsidRDefault="00B81AD6" w:rsidP="00B81AD6">
      <w:pPr>
        <w:rPr>
          <w:szCs w:val="20"/>
        </w:rPr>
      </w:pPr>
      <w:r>
        <w:rPr>
          <w:szCs w:val="20"/>
        </w:rPr>
        <w:t xml:space="preserve">Service will audit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69FD4ED6" w14:textId="77777777" w:rsidR="00B81AD6" w:rsidRPr="006740C8" w:rsidRDefault="00B81AD6" w:rsidP="00B81AD6">
      <w:pPr>
        <w:pStyle w:val="Heading3"/>
      </w:pPr>
      <w:bookmarkStart w:id="310" w:name="_Toc488270133"/>
      <w:r>
        <w:t>Logging</w:t>
      </w:r>
      <w:bookmarkEnd w:id="310"/>
    </w:p>
    <w:p w14:paraId="3563E0F5" w14:textId="4BCB5745" w:rsidR="00B81AD6" w:rsidRPr="00C21F49" w:rsidRDefault="00C21F49" w:rsidP="00C21F49">
      <w:pPr>
        <w:rPr>
          <w:szCs w:val="20"/>
        </w:rPr>
      </w:pPr>
      <w:r>
        <w:rPr>
          <w:szCs w:val="20"/>
        </w:rPr>
        <w:t xml:space="preserve">Service will log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5F2ECF0B" w14:textId="77777777" w:rsidR="00FA7C4C" w:rsidRDefault="00FA7C4C">
      <w:pPr>
        <w:spacing w:after="160" w:line="259" w:lineRule="auto"/>
        <w:rPr>
          <w:rFonts w:ascii="Cambria" w:eastAsiaTheme="majorEastAsia" w:hAnsi="Cambria" w:cstheme="majorBidi"/>
          <w:b/>
          <w:bCs/>
          <w:color w:val="4D52A4"/>
          <w:sz w:val="26"/>
          <w:szCs w:val="28"/>
        </w:rPr>
      </w:pPr>
      <w:r>
        <w:br w:type="page"/>
      </w:r>
    </w:p>
    <w:p w14:paraId="0529119C" w14:textId="302FBAA8" w:rsidR="0001136B" w:rsidRDefault="002E5D63" w:rsidP="0001136B">
      <w:pPr>
        <w:pStyle w:val="Heading2"/>
      </w:pPr>
      <w:bookmarkStart w:id="311" w:name="_Toc488270134"/>
      <w:r>
        <w:lastRenderedPageBreak/>
        <w:t>PUT/</w:t>
      </w:r>
      <w:r w:rsidR="00547623">
        <w:t>INVENTORY</w:t>
      </w:r>
      <w:bookmarkEnd w:id="311"/>
    </w:p>
    <w:p w14:paraId="2193B889" w14:textId="67F1293A" w:rsidR="008B2B44" w:rsidRDefault="0097155C" w:rsidP="008B0BB3">
      <w:pPr>
        <w:jc w:val="center"/>
      </w:pPr>
      <w:r>
        <w:rPr>
          <w:noProof/>
        </w:rPr>
        <w:drawing>
          <wp:inline distT="0" distB="0" distL="0" distR="0" wp14:anchorId="29C7821E" wp14:editId="0E79D997">
            <wp:extent cx="5829300" cy="280225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W-PUT-INVENTORY.jpg"/>
                    <pic:cNvPicPr/>
                  </pic:nvPicPr>
                  <pic:blipFill>
                    <a:blip r:embed="rId32">
                      <a:extLst>
                        <a:ext uri="{28A0092B-C50C-407E-A947-70E740481C1C}">
                          <a14:useLocalDpi xmlns:a14="http://schemas.microsoft.com/office/drawing/2010/main" val="0"/>
                        </a:ext>
                      </a:extLst>
                    </a:blip>
                    <a:stretch>
                      <a:fillRect/>
                    </a:stretch>
                  </pic:blipFill>
                  <pic:spPr>
                    <a:xfrm>
                      <a:off x="0" y="0"/>
                      <a:ext cx="5829300" cy="2802255"/>
                    </a:xfrm>
                    <a:prstGeom prst="rect">
                      <a:avLst/>
                    </a:prstGeom>
                  </pic:spPr>
                </pic:pic>
              </a:graphicData>
            </a:graphic>
          </wp:inline>
        </w:drawing>
      </w:r>
    </w:p>
    <w:p w14:paraId="3B1B2587" w14:textId="77777777" w:rsidR="008B2B44" w:rsidRPr="008B2B44" w:rsidRDefault="008B2B44" w:rsidP="008B2B44"/>
    <w:p w14:paraId="269CA60A" w14:textId="7AB9516E" w:rsidR="00F553D1" w:rsidRDefault="008B2B44" w:rsidP="003B1B38">
      <w:pPr>
        <w:pStyle w:val="Caption"/>
      </w:pPr>
      <w:bookmarkStart w:id="312" w:name="_Toc488270212"/>
      <w:r>
        <w:t xml:space="preserve">Figure </w:t>
      </w:r>
      <w:r w:rsidR="001108B3">
        <w:fldChar w:fldCharType="begin"/>
      </w:r>
      <w:r w:rsidR="001108B3">
        <w:instrText xml:space="preserve"> SEQ Figure \* ARABIC </w:instrText>
      </w:r>
      <w:r w:rsidR="001108B3">
        <w:fldChar w:fldCharType="separate"/>
      </w:r>
      <w:r w:rsidR="00297F48">
        <w:rPr>
          <w:noProof/>
        </w:rPr>
        <w:t>2</w:t>
      </w:r>
      <w:r w:rsidR="001108B3">
        <w:rPr>
          <w:noProof/>
        </w:rPr>
        <w:fldChar w:fldCharType="end"/>
      </w:r>
      <w:r>
        <w:t xml:space="preserve"> </w:t>
      </w:r>
      <w:r w:rsidR="004C57C9">
        <w:t>Put</w:t>
      </w:r>
      <w:r>
        <w:t xml:space="preserve"> </w:t>
      </w:r>
      <w:r w:rsidR="00045ECD">
        <w:t>Inventory</w:t>
      </w:r>
      <w:r w:rsidR="004C57C9">
        <w:t xml:space="preserve"> </w:t>
      </w:r>
      <w:r>
        <w:t>API Design</w:t>
      </w:r>
      <w:bookmarkEnd w:id="312"/>
    </w:p>
    <w:p w14:paraId="3784CD6E" w14:textId="77777777" w:rsidR="009725D8" w:rsidRPr="00711EB4" w:rsidRDefault="009725D8" w:rsidP="009725D8">
      <w:pPr>
        <w:pStyle w:val="Heading3"/>
      </w:pPr>
      <w:bookmarkStart w:id="313" w:name="_Toc488270135"/>
      <w:r w:rsidRPr="00711EB4">
        <w:t>Implementation</w:t>
      </w:r>
      <w:bookmarkEnd w:id="313"/>
    </w:p>
    <w:p w14:paraId="7CC9B9BE" w14:textId="77777777" w:rsidR="009725D8" w:rsidRDefault="009725D8" w:rsidP="009725D8">
      <w:pPr>
        <w:pStyle w:val="ListParagraph"/>
        <w:numPr>
          <w:ilvl w:val="0"/>
          <w:numId w:val="13"/>
        </w:numPr>
        <w:spacing w:after="0" w:line="240" w:lineRule="auto"/>
      </w:pPr>
      <w:r w:rsidRPr="00A80D80">
        <w:t xml:space="preserve">This API </w:t>
      </w:r>
      <w:r>
        <w:t>method accepts JSON request via HTTPS endpoint.</w:t>
      </w:r>
    </w:p>
    <w:p w14:paraId="61E7A47C" w14:textId="77777777" w:rsidR="009725D8" w:rsidRDefault="009725D8" w:rsidP="009725D8">
      <w:pPr>
        <w:pStyle w:val="ListParagraph"/>
        <w:numPr>
          <w:ilvl w:val="0"/>
          <w:numId w:val="13"/>
        </w:numPr>
        <w:spacing w:after="0" w:line="240" w:lineRule="auto"/>
      </w:pPr>
      <w:r>
        <w:t xml:space="preserve">This API method will first validate the request received and will return an error response back to the consumer if validation fails. Validation is mainly done to ensure all required inputs are present and request adheres to the schema.  </w:t>
      </w:r>
    </w:p>
    <w:p w14:paraId="0E9E09A2" w14:textId="77777777" w:rsidR="009725D8" w:rsidRDefault="009725D8" w:rsidP="009725D8">
      <w:pPr>
        <w:pStyle w:val="ListParagraph"/>
        <w:numPr>
          <w:ilvl w:val="0"/>
          <w:numId w:val="13"/>
        </w:numPr>
        <w:spacing w:after="0" w:line="240" w:lineRule="auto"/>
      </w:pPr>
      <w:r>
        <w:t>If validation fails, the API will return HTTP status code 400 with a message body describing that the error was caused due to bad request.</w:t>
      </w:r>
    </w:p>
    <w:p w14:paraId="5FE4447F" w14:textId="77777777" w:rsidR="009725D8" w:rsidRPr="00A80D80" w:rsidRDefault="009725D8" w:rsidP="009725D8">
      <w:pPr>
        <w:pStyle w:val="ListParagraph"/>
        <w:numPr>
          <w:ilvl w:val="0"/>
          <w:numId w:val="13"/>
        </w:numPr>
        <w:spacing w:after="0" w:line="240" w:lineRule="auto"/>
      </w:pPr>
      <w:r w:rsidRPr="00A80D80">
        <w:t xml:space="preserve">If request is </w:t>
      </w:r>
      <w:r>
        <w:t>validated successfully</w:t>
      </w:r>
      <w:r w:rsidRPr="00A80D80">
        <w:t xml:space="preserve">, the API </w:t>
      </w:r>
      <w:r>
        <w:t>creates an</w:t>
      </w:r>
      <w:r w:rsidRPr="00A80D80">
        <w:t xml:space="preserve"> XML </w:t>
      </w:r>
      <w:r>
        <w:t>file on the Demandware SFTP server.</w:t>
      </w:r>
    </w:p>
    <w:p w14:paraId="5324A243" w14:textId="77777777" w:rsidR="009725D8" w:rsidRPr="00A80D80" w:rsidRDefault="009725D8" w:rsidP="009725D8">
      <w:pPr>
        <w:pStyle w:val="ListParagraph"/>
        <w:numPr>
          <w:ilvl w:val="0"/>
          <w:numId w:val="13"/>
        </w:numPr>
        <w:spacing w:after="0" w:line="240" w:lineRule="auto"/>
      </w:pPr>
      <w:r w:rsidRPr="00A80D80">
        <w:t xml:space="preserve">If target </w:t>
      </w:r>
      <w:r>
        <w:t xml:space="preserve">Demandware SFTP server </w:t>
      </w:r>
      <w:r w:rsidRPr="00A80D80">
        <w:t xml:space="preserve">is not reachable, the API shall do multiple attempts to connect to the </w:t>
      </w:r>
      <w:r>
        <w:t>SFTP server</w:t>
      </w:r>
      <w:r w:rsidRPr="00A80D80">
        <w:t xml:space="preserve"> based</w:t>
      </w:r>
      <w:r>
        <w:t xml:space="preserve"> on</w:t>
      </w:r>
      <w:r w:rsidRPr="00A80D80">
        <w:t xml:space="preserve"> no. of attempts and reconnection delay configured in a property file.</w:t>
      </w:r>
    </w:p>
    <w:p w14:paraId="3F71D448" w14:textId="77777777" w:rsidR="009725D8" w:rsidRPr="00A80D80" w:rsidRDefault="009725D8" w:rsidP="009725D8">
      <w:pPr>
        <w:pStyle w:val="ListParagraph"/>
        <w:numPr>
          <w:ilvl w:val="0"/>
          <w:numId w:val="13"/>
        </w:numPr>
        <w:spacing w:after="0" w:line="240" w:lineRule="auto"/>
      </w:pPr>
      <w:r w:rsidRPr="00A80D80">
        <w:t>If all reconnection attempts fail, the system API shall return an error response back to the caller.</w:t>
      </w:r>
    </w:p>
    <w:p w14:paraId="0CE9B63C" w14:textId="77777777" w:rsidR="009725D8" w:rsidRDefault="009725D8" w:rsidP="009725D8">
      <w:pPr>
        <w:pStyle w:val="ListParagraph"/>
        <w:numPr>
          <w:ilvl w:val="0"/>
          <w:numId w:val="13"/>
        </w:numPr>
        <w:spacing w:after="0" w:line="240" w:lineRule="auto"/>
      </w:pPr>
      <w:r w:rsidRPr="00A80D80">
        <w:t xml:space="preserve">If </w:t>
      </w:r>
      <w:r>
        <w:t>file is written successfully</w:t>
      </w:r>
      <w:r w:rsidRPr="00A80D80">
        <w:t xml:space="preserve">, system API shall </w:t>
      </w:r>
      <w:r>
        <w:t xml:space="preserve">return a success response to the consumer. </w:t>
      </w:r>
    </w:p>
    <w:p w14:paraId="7D00DABC" w14:textId="77777777" w:rsidR="009725D8" w:rsidRPr="00FA31C9" w:rsidRDefault="009725D8" w:rsidP="009725D8">
      <w:pPr>
        <w:pStyle w:val="ListParagraph"/>
        <w:numPr>
          <w:ilvl w:val="0"/>
          <w:numId w:val="13"/>
        </w:numPr>
        <w:spacing w:after="0" w:line="240" w:lineRule="auto"/>
      </w:pPr>
      <w:r>
        <w:t>The file creation shall be done in an async manner (one-way SFTP).</w:t>
      </w:r>
    </w:p>
    <w:p w14:paraId="24D44E51" w14:textId="77777777" w:rsidR="009725D8" w:rsidRPr="006A0D7D" w:rsidRDefault="009725D8" w:rsidP="009725D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14" w:name="_Toc487411690"/>
      <w:bookmarkStart w:id="315" w:name="_Toc487445906"/>
      <w:bookmarkStart w:id="316" w:name="_Toc487446020"/>
      <w:bookmarkStart w:id="317" w:name="_Toc488270136"/>
      <w:bookmarkEnd w:id="314"/>
      <w:bookmarkEnd w:id="315"/>
      <w:bookmarkEnd w:id="316"/>
      <w:bookmarkEnd w:id="317"/>
    </w:p>
    <w:p w14:paraId="7FCD422D" w14:textId="77777777" w:rsidR="009725D8" w:rsidRPr="006A0D7D" w:rsidRDefault="009725D8" w:rsidP="009725D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18" w:name="_Toc487411691"/>
      <w:bookmarkStart w:id="319" w:name="_Toc487445907"/>
      <w:bookmarkStart w:id="320" w:name="_Toc487446021"/>
      <w:bookmarkStart w:id="321" w:name="_Toc488270137"/>
      <w:bookmarkEnd w:id="318"/>
      <w:bookmarkEnd w:id="319"/>
      <w:bookmarkEnd w:id="320"/>
      <w:bookmarkEnd w:id="321"/>
    </w:p>
    <w:p w14:paraId="0070C6DE" w14:textId="77777777" w:rsidR="009725D8" w:rsidRPr="006A0D7D" w:rsidRDefault="009725D8" w:rsidP="009725D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22" w:name="_Toc487411692"/>
      <w:bookmarkStart w:id="323" w:name="_Toc487445908"/>
      <w:bookmarkStart w:id="324" w:name="_Toc487446022"/>
      <w:bookmarkStart w:id="325" w:name="_Toc488270138"/>
      <w:bookmarkEnd w:id="322"/>
      <w:bookmarkEnd w:id="323"/>
      <w:bookmarkEnd w:id="324"/>
      <w:bookmarkEnd w:id="325"/>
    </w:p>
    <w:p w14:paraId="0189D259" w14:textId="77777777" w:rsidR="009725D8" w:rsidRPr="006A0D7D" w:rsidRDefault="009725D8" w:rsidP="009725D8">
      <w:pPr>
        <w:pStyle w:val="ListParagraph"/>
        <w:keepNext/>
        <w:widowControl w:val="0"/>
        <w:numPr>
          <w:ilvl w:val="1"/>
          <w:numId w:val="4"/>
        </w:numPr>
        <w:spacing w:after="0" w:line="240" w:lineRule="auto"/>
        <w:ind w:hanging="720"/>
        <w:contextualSpacing w:val="0"/>
        <w:outlineLvl w:val="2"/>
        <w:rPr>
          <w:rFonts w:ascii="Cambria" w:eastAsiaTheme="majorEastAsia" w:hAnsi="Cambria"/>
          <w:b/>
          <w:bCs/>
          <w:vanish/>
          <w:color w:val="4D52A4"/>
          <w:sz w:val="24"/>
          <w:lang w:val="en-GB"/>
        </w:rPr>
      </w:pPr>
      <w:bookmarkStart w:id="326" w:name="_Toc487411693"/>
      <w:bookmarkStart w:id="327" w:name="_Toc487445909"/>
      <w:bookmarkStart w:id="328" w:name="_Toc487446023"/>
      <w:bookmarkStart w:id="329" w:name="_Toc488270139"/>
      <w:bookmarkEnd w:id="326"/>
      <w:bookmarkEnd w:id="327"/>
      <w:bookmarkEnd w:id="328"/>
      <w:bookmarkEnd w:id="329"/>
    </w:p>
    <w:p w14:paraId="1F574D71" w14:textId="77777777" w:rsidR="009725D8" w:rsidRDefault="009725D8" w:rsidP="009725D8">
      <w:pPr>
        <w:pStyle w:val="Heading3"/>
      </w:pPr>
      <w:bookmarkStart w:id="330" w:name="_Toc488270140"/>
      <w:r>
        <w:t>Method Design</w:t>
      </w:r>
      <w:bookmarkEnd w:id="330"/>
    </w:p>
    <w:p w14:paraId="7342B45C" w14:textId="77777777" w:rsidR="009725D8" w:rsidRDefault="009725D8" w:rsidP="009725D8">
      <w:pPr>
        <w:rPr>
          <w:szCs w:val="20"/>
        </w:rPr>
      </w:pPr>
      <w:r>
        <w:rPr>
          <w:szCs w:val="20"/>
        </w:rPr>
        <w:t>Following is the list of recommended Mule ESB components to be used for this method.</w:t>
      </w:r>
    </w:p>
    <w:p w14:paraId="610E29D7" w14:textId="77777777" w:rsidR="009725D8" w:rsidRDefault="009725D8" w:rsidP="009725D8">
      <w:pPr>
        <w:pStyle w:val="ListParagraph"/>
        <w:numPr>
          <w:ilvl w:val="0"/>
          <w:numId w:val="13"/>
        </w:numPr>
        <w:spacing w:after="0" w:line="240" w:lineRule="auto"/>
      </w:pPr>
      <w:r>
        <w:t>HTTP Listener – to configure HTTP inbound endpoint for this API operation</w:t>
      </w:r>
    </w:p>
    <w:p w14:paraId="7767FB70" w14:textId="77777777" w:rsidR="009725D8" w:rsidRDefault="009725D8" w:rsidP="009725D8">
      <w:pPr>
        <w:pStyle w:val="ListParagraph"/>
        <w:numPr>
          <w:ilvl w:val="0"/>
          <w:numId w:val="13"/>
        </w:numPr>
        <w:spacing w:after="0" w:line="240" w:lineRule="auto"/>
      </w:pPr>
      <w:r>
        <w:t>SFTP connector &amp; SFTP outbound endpoint – to create a file on the SFTP server.</w:t>
      </w:r>
    </w:p>
    <w:p w14:paraId="6B25EBD3" w14:textId="77777777" w:rsidR="009725D8" w:rsidRDefault="009725D8" w:rsidP="009725D8">
      <w:pPr>
        <w:pStyle w:val="ListParagraph"/>
        <w:numPr>
          <w:ilvl w:val="0"/>
          <w:numId w:val="13"/>
        </w:numPr>
        <w:spacing w:after="0" w:line="240" w:lineRule="auto"/>
      </w:pPr>
      <w:r>
        <w:t>DataWeave – to transform incoming XML request to outgoing JSON request and transform JSON response to XML response.</w:t>
      </w:r>
    </w:p>
    <w:p w14:paraId="28D4EC79" w14:textId="77777777" w:rsidR="009725D8" w:rsidRDefault="009725D8" w:rsidP="009725D8">
      <w:pPr>
        <w:pStyle w:val="ListParagraph"/>
        <w:numPr>
          <w:ilvl w:val="0"/>
          <w:numId w:val="13"/>
        </w:numPr>
        <w:spacing w:after="0" w:line="240" w:lineRule="auto"/>
      </w:pPr>
      <w:r>
        <w:t>Sub-flow/private flow – to modularize various steps involved in the method implementation. An example could be having a separate flow that handles request entry in the reporting database and calling this flow from Async scope using flow reference component.</w:t>
      </w:r>
    </w:p>
    <w:p w14:paraId="0B80AA50" w14:textId="77777777" w:rsidR="009725D8" w:rsidRDefault="009725D8" w:rsidP="009725D8">
      <w:pPr>
        <w:pStyle w:val="ListParagraph"/>
        <w:numPr>
          <w:ilvl w:val="0"/>
          <w:numId w:val="13"/>
        </w:numPr>
        <w:spacing w:after="0" w:line="240" w:lineRule="auto"/>
      </w:pPr>
      <w:r>
        <w:t>Flow Reference – to invoke a sub-flow or private flow</w:t>
      </w:r>
    </w:p>
    <w:p w14:paraId="6212760F" w14:textId="77777777" w:rsidR="009725D8" w:rsidRDefault="009725D8" w:rsidP="009725D8">
      <w:pPr>
        <w:pStyle w:val="ListParagraph"/>
        <w:numPr>
          <w:ilvl w:val="0"/>
          <w:numId w:val="13"/>
        </w:numPr>
        <w:spacing w:after="0" w:line="240" w:lineRule="auto"/>
      </w:pPr>
      <w:r>
        <w:t>VM outbound and inbound endpoint – to implement reliable accusation pattern for this API.</w:t>
      </w:r>
    </w:p>
    <w:p w14:paraId="794803B9" w14:textId="77777777" w:rsidR="009725D8" w:rsidRDefault="009725D8" w:rsidP="009725D8">
      <w:pPr>
        <w:pStyle w:val="ListParagraph"/>
        <w:numPr>
          <w:ilvl w:val="0"/>
          <w:numId w:val="13"/>
        </w:numPr>
        <w:spacing w:after="0" w:line="240" w:lineRule="auto"/>
      </w:pPr>
      <w:r>
        <w:t>Reference Exception Strategy – to invoke a global shared exception strategy defined in the application.</w:t>
      </w:r>
    </w:p>
    <w:p w14:paraId="5AC3CE16" w14:textId="77777777" w:rsidR="009725D8" w:rsidRDefault="009725D8" w:rsidP="009725D8">
      <w:pPr>
        <w:pStyle w:val="Heading3"/>
      </w:pPr>
      <w:bookmarkStart w:id="331" w:name="_Toc488270141"/>
      <w:r>
        <w:lastRenderedPageBreak/>
        <w:t>Summary</w:t>
      </w:r>
      <w:bookmarkEnd w:id="331"/>
    </w:p>
    <w:p w14:paraId="24C601D4" w14:textId="6AD3B48C" w:rsidR="009725D8" w:rsidRDefault="009725D8" w:rsidP="009725D8">
      <w:pPr>
        <w:rPr>
          <w:rFonts w:eastAsia="Calibri"/>
          <w:szCs w:val="20"/>
        </w:rPr>
      </w:pPr>
      <w:r>
        <w:rPr>
          <w:szCs w:val="20"/>
        </w:rPr>
        <w:t>This</w:t>
      </w:r>
      <w:r w:rsidR="008907EF">
        <w:rPr>
          <w:szCs w:val="20"/>
        </w:rPr>
        <w:t xml:space="preserve"> API method is used to create an inventory </w:t>
      </w:r>
      <w:r>
        <w:rPr>
          <w:szCs w:val="20"/>
        </w:rPr>
        <w:t xml:space="preserve">XML file on Demandware SFTP server. This API will use the following </w:t>
      </w:r>
      <w:r>
        <w:rPr>
          <w:rFonts w:eastAsia="Calibri"/>
          <w:szCs w:val="20"/>
        </w:rPr>
        <w:t>API components for executing the project</w:t>
      </w:r>
    </w:p>
    <w:p w14:paraId="5B40E1B4" w14:textId="77777777" w:rsidR="009725D8" w:rsidRDefault="009725D8" w:rsidP="009725D8">
      <w:pPr>
        <w:pStyle w:val="ListParagraph"/>
        <w:numPr>
          <w:ilvl w:val="0"/>
          <w:numId w:val="15"/>
        </w:numPr>
      </w:pPr>
      <w:r>
        <w:t>JSON schema – to describe response structure for this API.</w:t>
      </w:r>
    </w:p>
    <w:p w14:paraId="631F9F5D" w14:textId="77777777" w:rsidR="009725D8" w:rsidRPr="008A46F5" w:rsidRDefault="009725D8" w:rsidP="009725D8">
      <w:pPr>
        <w:pStyle w:val="ListParagraph"/>
        <w:numPr>
          <w:ilvl w:val="0"/>
          <w:numId w:val="15"/>
        </w:numPr>
        <w:rPr>
          <w:rFonts w:eastAsia="Times New Roman"/>
        </w:rPr>
      </w:pPr>
      <w:r w:rsidRPr="008A46F5">
        <w:rPr>
          <w:rFonts w:eastAsia="Times New Roman"/>
        </w:rPr>
        <w:t>RAML – to define API contracts. This will use the JSON schema internally.</w:t>
      </w:r>
    </w:p>
    <w:p w14:paraId="4F319EFB" w14:textId="77777777" w:rsidR="009725D8" w:rsidRPr="0021030C" w:rsidRDefault="009725D8" w:rsidP="009725D8">
      <w:pPr>
        <w:pStyle w:val="ListParagraph"/>
        <w:numPr>
          <w:ilvl w:val="0"/>
          <w:numId w:val="15"/>
        </w:numPr>
        <w:rPr>
          <w:rFonts w:eastAsia="Times New Roman"/>
        </w:rPr>
      </w:pPr>
      <w:r w:rsidRPr="008A46F5">
        <w:rPr>
          <w:rFonts w:eastAsia="Times New Roman"/>
        </w:rPr>
        <w:t>APIkit Console – to simulate and test the API contract</w:t>
      </w:r>
    </w:p>
    <w:p w14:paraId="3DACE81D" w14:textId="77777777" w:rsidR="009725D8" w:rsidRPr="00FA31C9" w:rsidRDefault="009725D8" w:rsidP="009725D8">
      <w:pPr>
        <w:pStyle w:val="ListParagraph"/>
        <w:numPr>
          <w:ilvl w:val="0"/>
          <w:numId w:val="15"/>
        </w:numPr>
        <w:rPr>
          <w:rFonts w:eastAsia="Times New Roman"/>
        </w:rPr>
      </w:pPr>
      <w:r w:rsidRPr="00BC2F82">
        <w:rPr>
          <w:rFonts w:eastAsia="Times New Roman"/>
        </w:rPr>
        <w:t>APIkit Router</w:t>
      </w:r>
      <w:r>
        <w:rPr>
          <w:rFonts w:eastAsia="Times New Roman"/>
        </w:rPr>
        <w:t xml:space="preserve"> – to route API call to the correct method</w:t>
      </w:r>
    </w:p>
    <w:p w14:paraId="2D516DB6" w14:textId="77777777" w:rsidR="009725D8" w:rsidRPr="00BC1F81" w:rsidRDefault="009725D8" w:rsidP="009725D8">
      <w:pPr>
        <w:pStyle w:val="Heading3"/>
      </w:pPr>
      <w:bookmarkStart w:id="332" w:name="_Toc488270142"/>
      <w:r>
        <w:t>Request Schema</w:t>
      </w:r>
      <w:bookmarkEnd w:id="332"/>
    </w:p>
    <w:p w14:paraId="27EABC68" w14:textId="5552C25F" w:rsidR="009725D8" w:rsidRDefault="009725D8" w:rsidP="009725D8">
      <w:pPr>
        <w:rPr>
          <w:szCs w:val="20"/>
        </w:rPr>
      </w:pPr>
      <w:r w:rsidRPr="005562D7">
        <w:rPr>
          <w:szCs w:val="20"/>
        </w:rPr>
        <w:t xml:space="preserve">Refer the </w:t>
      </w:r>
      <w:hyperlink r:id="rId33" w:history="1">
        <w:r w:rsidRPr="000B2533">
          <w:rPr>
            <w:rStyle w:val="Hyperlink"/>
          </w:rPr>
          <w:t>Ma</w:t>
        </w:r>
        <w:r w:rsidR="000B2533" w:rsidRPr="000B2533">
          <w:rPr>
            <w:rStyle w:val="Hyperlink"/>
          </w:rPr>
          <w:t>pping sheet for IHUB-12</w:t>
        </w:r>
      </w:hyperlink>
      <w:r>
        <w:rPr>
          <w:rStyle w:val="Hyperlink"/>
        </w:rPr>
        <w:t xml:space="preserve"> </w:t>
      </w:r>
      <w:r w:rsidRPr="005562D7">
        <w:rPr>
          <w:szCs w:val="20"/>
        </w:rPr>
        <w:t>for response schema</w:t>
      </w:r>
      <w:r>
        <w:rPr>
          <w:szCs w:val="20"/>
        </w:rPr>
        <w:t xml:space="preserve"> design</w:t>
      </w:r>
      <w:r w:rsidRPr="005562D7">
        <w:rPr>
          <w:szCs w:val="20"/>
        </w:rPr>
        <w:t xml:space="preserve">. The mapping sheet currently lists the data elements received from </w:t>
      </w:r>
      <w:r>
        <w:rPr>
          <w:szCs w:val="20"/>
        </w:rPr>
        <w:t>DW</w:t>
      </w:r>
      <w:r w:rsidRPr="005562D7">
        <w:rPr>
          <w:szCs w:val="20"/>
        </w:rPr>
        <w:t xml:space="preserve"> in XML format. This needs to be transformed to a JSON structure for the system API.</w:t>
      </w:r>
    </w:p>
    <w:p w14:paraId="734A9AB9" w14:textId="77777777" w:rsidR="009725D8" w:rsidRPr="001E0CA1" w:rsidRDefault="009725D8" w:rsidP="009725D8">
      <w:pPr>
        <w:pStyle w:val="Heading3"/>
      </w:pPr>
      <w:bookmarkStart w:id="333" w:name="_Toc488270143"/>
      <w:r>
        <w:t>Request Mapping</w:t>
      </w:r>
      <w:bookmarkEnd w:id="333"/>
    </w:p>
    <w:p w14:paraId="101EAD36" w14:textId="38296327" w:rsidR="009725D8" w:rsidRDefault="009725D8" w:rsidP="009725D8">
      <w:pPr>
        <w:rPr>
          <w:szCs w:val="20"/>
        </w:rPr>
      </w:pPr>
      <w:r w:rsidRPr="005562D7">
        <w:rPr>
          <w:szCs w:val="20"/>
        </w:rPr>
        <w:t xml:space="preserve">Refer the </w:t>
      </w:r>
      <w:hyperlink r:id="rId34" w:history="1">
        <w:r w:rsidR="000B2533" w:rsidRPr="000B2533">
          <w:rPr>
            <w:rStyle w:val="Hyperlink"/>
          </w:rPr>
          <w:t>Mapping sheet for IHUB-12</w:t>
        </w:r>
      </w:hyperlink>
      <w:r w:rsidR="000B2533">
        <w:rPr>
          <w:rStyle w:val="Hyperlink"/>
        </w:rPr>
        <w:t xml:space="preserve"> </w:t>
      </w:r>
      <w:r>
        <w:rPr>
          <w:szCs w:val="20"/>
        </w:rPr>
        <w:t>for field mapping details.</w:t>
      </w:r>
    </w:p>
    <w:p w14:paraId="03E7A9CB" w14:textId="77777777" w:rsidR="009725D8" w:rsidRPr="00C70E76" w:rsidRDefault="009725D8" w:rsidP="009725D8">
      <w:pPr>
        <w:pStyle w:val="Heading3"/>
      </w:pPr>
      <w:bookmarkStart w:id="334" w:name="_Toc488270144"/>
      <w:r>
        <w:t>Response Schema</w:t>
      </w:r>
      <w:bookmarkEnd w:id="334"/>
    </w:p>
    <w:p w14:paraId="6969748F" w14:textId="77777777" w:rsidR="009725D8" w:rsidRDefault="009725D8" w:rsidP="009725D8">
      <w:r>
        <w:t>Following tables shows the response schema structure.</w:t>
      </w:r>
    </w:p>
    <w:tbl>
      <w:tblPr>
        <w:tblStyle w:val="WHISHWORKS"/>
        <w:tblW w:w="0" w:type="auto"/>
        <w:tblLook w:val="0420" w:firstRow="1" w:lastRow="0" w:firstColumn="0" w:lastColumn="0" w:noHBand="0" w:noVBand="1"/>
      </w:tblPr>
      <w:tblGrid>
        <w:gridCol w:w="524"/>
        <w:gridCol w:w="1810"/>
        <w:gridCol w:w="1199"/>
        <w:gridCol w:w="1444"/>
        <w:gridCol w:w="974"/>
        <w:gridCol w:w="1723"/>
        <w:gridCol w:w="1496"/>
      </w:tblGrid>
      <w:tr w:rsidR="009725D8" w:rsidRPr="002E727B" w14:paraId="3BF06887" w14:textId="77777777" w:rsidTr="00050B69">
        <w:trPr>
          <w:cnfStyle w:val="100000000000" w:firstRow="1" w:lastRow="0" w:firstColumn="0" w:lastColumn="0" w:oddVBand="0" w:evenVBand="0" w:oddHBand="0" w:evenHBand="0" w:firstRowFirstColumn="0" w:firstRowLastColumn="0" w:lastRowFirstColumn="0" w:lastRowLastColumn="0"/>
        </w:trPr>
        <w:tc>
          <w:tcPr>
            <w:tcW w:w="535" w:type="dxa"/>
          </w:tcPr>
          <w:p w14:paraId="0DA98B69" w14:textId="77777777" w:rsidR="009725D8" w:rsidRPr="002E727B" w:rsidRDefault="009725D8" w:rsidP="00050B69">
            <w:pPr>
              <w:rPr>
                <w:color w:val="FFFFFF" w:themeColor="background1"/>
                <w:szCs w:val="20"/>
              </w:rPr>
            </w:pPr>
            <w:r>
              <w:rPr>
                <w:color w:val="FFFFFF" w:themeColor="background1"/>
                <w:szCs w:val="20"/>
              </w:rPr>
              <w:t>#</w:t>
            </w:r>
          </w:p>
        </w:tc>
        <w:tc>
          <w:tcPr>
            <w:tcW w:w="1837" w:type="dxa"/>
          </w:tcPr>
          <w:p w14:paraId="3C55FF7B" w14:textId="77777777" w:rsidR="009725D8" w:rsidRPr="002E727B" w:rsidRDefault="009725D8" w:rsidP="00050B69">
            <w:pPr>
              <w:rPr>
                <w:color w:val="FFFFFF" w:themeColor="background1"/>
                <w:szCs w:val="20"/>
              </w:rPr>
            </w:pPr>
            <w:r>
              <w:rPr>
                <w:color w:val="FFFFFF" w:themeColor="background1"/>
                <w:szCs w:val="20"/>
              </w:rPr>
              <w:t>Attribute</w:t>
            </w:r>
          </w:p>
        </w:tc>
        <w:tc>
          <w:tcPr>
            <w:tcW w:w="1220" w:type="dxa"/>
          </w:tcPr>
          <w:p w14:paraId="4A36DE56" w14:textId="77777777" w:rsidR="009725D8" w:rsidRPr="002E727B" w:rsidRDefault="009725D8" w:rsidP="00050B69">
            <w:pPr>
              <w:rPr>
                <w:color w:val="FFFFFF" w:themeColor="background1"/>
                <w:szCs w:val="20"/>
              </w:rPr>
            </w:pPr>
            <w:r>
              <w:rPr>
                <w:color w:val="FFFFFF" w:themeColor="background1"/>
                <w:szCs w:val="20"/>
              </w:rPr>
              <w:t>Type</w:t>
            </w:r>
          </w:p>
        </w:tc>
        <w:tc>
          <w:tcPr>
            <w:tcW w:w="1446" w:type="dxa"/>
          </w:tcPr>
          <w:p w14:paraId="35FC5C1D" w14:textId="77777777" w:rsidR="009725D8" w:rsidRPr="002E727B" w:rsidRDefault="009725D8" w:rsidP="00050B69">
            <w:pPr>
              <w:rPr>
                <w:color w:val="FFFFFF" w:themeColor="background1"/>
                <w:szCs w:val="20"/>
              </w:rPr>
            </w:pPr>
            <w:r>
              <w:rPr>
                <w:color w:val="FFFFFF" w:themeColor="background1"/>
                <w:szCs w:val="20"/>
              </w:rPr>
              <w:t>Cardinality</w:t>
            </w:r>
          </w:p>
        </w:tc>
        <w:tc>
          <w:tcPr>
            <w:tcW w:w="975" w:type="dxa"/>
          </w:tcPr>
          <w:p w14:paraId="2D669A54" w14:textId="77777777" w:rsidR="009725D8" w:rsidRPr="002E727B" w:rsidRDefault="009725D8" w:rsidP="00050B69">
            <w:pPr>
              <w:rPr>
                <w:color w:val="FFFFFF" w:themeColor="background1"/>
                <w:szCs w:val="20"/>
              </w:rPr>
            </w:pPr>
            <w:r>
              <w:rPr>
                <w:color w:val="FFFFFF" w:themeColor="background1"/>
                <w:szCs w:val="20"/>
              </w:rPr>
              <w:t>Length</w:t>
            </w:r>
          </w:p>
        </w:tc>
        <w:tc>
          <w:tcPr>
            <w:tcW w:w="1656" w:type="dxa"/>
          </w:tcPr>
          <w:p w14:paraId="543B6188" w14:textId="77777777" w:rsidR="009725D8" w:rsidRPr="002E727B" w:rsidRDefault="009725D8" w:rsidP="00050B69">
            <w:pPr>
              <w:rPr>
                <w:color w:val="FFFFFF" w:themeColor="background1"/>
                <w:szCs w:val="20"/>
              </w:rPr>
            </w:pPr>
            <w:r>
              <w:rPr>
                <w:color w:val="FFFFFF" w:themeColor="background1"/>
                <w:szCs w:val="20"/>
              </w:rPr>
              <w:t>Valid Data</w:t>
            </w:r>
          </w:p>
        </w:tc>
        <w:tc>
          <w:tcPr>
            <w:tcW w:w="1501" w:type="dxa"/>
          </w:tcPr>
          <w:p w14:paraId="05197028" w14:textId="77777777" w:rsidR="009725D8" w:rsidRPr="002E727B" w:rsidRDefault="009725D8" w:rsidP="00050B69">
            <w:pPr>
              <w:rPr>
                <w:color w:val="FFFFFF" w:themeColor="background1"/>
                <w:szCs w:val="20"/>
              </w:rPr>
            </w:pPr>
            <w:r>
              <w:rPr>
                <w:color w:val="FFFFFF" w:themeColor="background1"/>
                <w:szCs w:val="20"/>
              </w:rPr>
              <w:t>Description</w:t>
            </w:r>
          </w:p>
        </w:tc>
      </w:tr>
      <w:tr w:rsidR="009725D8" w14:paraId="6056F2E5"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10E6CD26" w14:textId="77777777" w:rsidR="009725D8" w:rsidRPr="002E727B" w:rsidRDefault="009725D8" w:rsidP="00050B69">
            <w:pPr>
              <w:pStyle w:val="ListParagraph"/>
              <w:numPr>
                <w:ilvl w:val="0"/>
                <w:numId w:val="36"/>
              </w:numPr>
              <w:rPr>
                <w:szCs w:val="20"/>
              </w:rPr>
            </w:pPr>
          </w:p>
        </w:tc>
        <w:tc>
          <w:tcPr>
            <w:tcW w:w="1837" w:type="dxa"/>
          </w:tcPr>
          <w:p w14:paraId="0158F6F0" w14:textId="77777777" w:rsidR="009725D8" w:rsidRDefault="009725D8" w:rsidP="00050B69">
            <w:pPr>
              <w:rPr>
                <w:szCs w:val="20"/>
              </w:rPr>
            </w:pPr>
            <w:r>
              <w:rPr>
                <w:rFonts w:ascii="Calibri" w:eastAsia="Times New Roman" w:hAnsi="Calibri"/>
                <w:color w:val="000000"/>
              </w:rPr>
              <w:t>message-id</w:t>
            </w:r>
          </w:p>
        </w:tc>
        <w:tc>
          <w:tcPr>
            <w:tcW w:w="1220" w:type="dxa"/>
          </w:tcPr>
          <w:p w14:paraId="4D05F748" w14:textId="77777777" w:rsidR="009725D8" w:rsidRDefault="009725D8" w:rsidP="00050B69">
            <w:pPr>
              <w:rPr>
                <w:szCs w:val="20"/>
              </w:rPr>
            </w:pPr>
            <w:r>
              <w:rPr>
                <w:szCs w:val="20"/>
              </w:rPr>
              <w:t>String</w:t>
            </w:r>
          </w:p>
        </w:tc>
        <w:tc>
          <w:tcPr>
            <w:tcW w:w="1446" w:type="dxa"/>
          </w:tcPr>
          <w:p w14:paraId="78EC516E" w14:textId="77777777" w:rsidR="009725D8" w:rsidRDefault="009725D8" w:rsidP="00050B69">
            <w:pPr>
              <w:rPr>
                <w:szCs w:val="20"/>
              </w:rPr>
            </w:pPr>
            <w:r>
              <w:rPr>
                <w:szCs w:val="20"/>
              </w:rPr>
              <w:t>1..1</w:t>
            </w:r>
          </w:p>
        </w:tc>
        <w:tc>
          <w:tcPr>
            <w:tcW w:w="975" w:type="dxa"/>
          </w:tcPr>
          <w:p w14:paraId="1CFCF12F" w14:textId="77777777" w:rsidR="009725D8" w:rsidRDefault="009725D8" w:rsidP="00050B69">
            <w:pPr>
              <w:rPr>
                <w:szCs w:val="20"/>
              </w:rPr>
            </w:pPr>
            <w:r>
              <w:rPr>
                <w:szCs w:val="20"/>
              </w:rPr>
              <w:t>36</w:t>
            </w:r>
          </w:p>
        </w:tc>
        <w:tc>
          <w:tcPr>
            <w:tcW w:w="1656" w:type="dxa"/>
          </w:tcPr>
          <w:p w14:paraId="2EBD543E" w14:textId="77777777" w:rsidR="009725D8" w:rsidRDefault="009725D8" w:rsidP="00050B69">
            <w:pPr>
              <w:rPr>
                <w:szCs w:val="20"/>
              </w:rPr>
            </w:pPr>
            <w:r>
              <w:rPr>
                <w:szCs w:val="20"/>
              </w:rPr>
              <w:t>UUID</w:t>
            </w:r>
          </w:p>
        </w:tc>
        <w:tc>
          <w:tcPr>
            <w:tcW w:w="1501" w:type="dxa"/>
          </w:tcPr>
          <w:p w14:paraId="3055A2E5" w14:textId="77777777" w:rsidR="009725D8" w:rsidRDefault="009725D8" w:rsidP="00050B69">
            <w:pPr>
              <w:rPr>
                <w:szCs w:val="20"/>
              </w:rPr>
            </w:pPr>
            <w:r>
              <w:rPr>
                <w:rFonts w:ascii="Calibri" w:eastAsia="Times New Roman" w:hAnsi="Calibri"/>
                <w:color w:val="000000"/>
              </w:rPr>
              <w:t>Unique message Id for the transaction</w:t>
            </w:r>
          </w:p>
        </w:tc>
      </w:tr>
      <w:tr w:rsidR="009725D8" w14:paraId="0226036E"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02B134E1" w14:textId="77777777" w:rsidR="009725D8" w:rsidRPr="002E727B" w:rsidRDefault="009725D8" w:rsidP="00050B69">
            <w:pPr>
              <w:pStyle w:val="ListParagraph"/>
              <w:numPr>
                <w:ilvl w:val="0"/>
                <w:numId w:val="36"/>
              </w:numPr>
              <w:ind w:left="20" w:firstLine="0"/>
              <w:rPr>
                <w:szCs w:val="20"/>
              </w:rPr>
            </w:pPr>
          </w:p>
        </w:tc>
        <w:tc>
          <w:tcPr>
            <w:tcW w:w="1837" w:type="dxa"/>
          </w:tcPr>
          <w:p w14:paraId="63464E9D" w14:textId="77777777" w:rsidR="009725D8" w:rsidRDefault="009725D8" w:rsidP="00050B69">
            <w:pPr>
              <w:rPr>
                <w:szCs w:val="20"/>
              </w:rPr>
            </w:pPr>
            <w:r>
              <w:rPr>
                <w:rFonts w:ascii="Calibri" w:eastAsia="Times New Roman" w:hAnsi="Calibri"/>
                <w:color w:val="000000"/>
              </w:rPr>
              <w:t>status</w:t>
            </w:r>
          </w:p>
        </w:tc>
        <w:tc>
          <w:tcPr>
            <w:tcW w:w="1220" w:type="dxa"/>
          </w:tcPr>
          <w:p w14:paraId="1B42C3B1" w14:textId="77777777" w:rsidR="009725D8" w:rsidRDefault="009725D8" w:rsidP="00050B69">
            <w:pPr>
              <w:rPr>
                <w:szCs w:val="20"/>
              </w:rPr>
            </w:pPr>
            <w:r>
              <w:rPr>
                <w:szCs w:val="20"/>
              </w:rPr>
              <w:t>String</w:t>
            </w:r>
          </w:p>
        </w:tc>
        <w:tc>
          <w:tcPr>
            <w:tcW w:w="1446" w:type="dxa"/>
          </w:tcPr>
          <w:p w14:paraId="6B5A21EF" w14:textId="77777777" w:rsidR="009725D8" w:rsidRDefault="009725D8" w:rsidP="00050B69">
            <w:pPr>
              <w:rPr>
                <w:szCs w:val="20"/>
              </w:rPr>
            </w:pPr>
            <w:r>
              <w:rPr>
                <w:szCs w:val="20"/>
              </w:rPr>
              <w:t>1..1</w:t>
            </w:r>
          </w:p>
        </w:tc>
        <w:tc>
          <w:tcPr>
            <w:tcW w:w="975" w:type="dxa"/>
          </w:tcPr>
          <w:p w14:paraId="7BD4B659" w14:textId="77777777" w:rsidR="009725D8" w:rsidRDefault="009725D8" w:rsidP="00050B69">
            <w:pPr>
              <w:rPr>
                <w:szCs w:val="20"/>
              </w:rPr>
            </w:pPr>
            <w:r>
              <w:rPr>
                <w:szCs w:val="20"/>
              </w:rPr>
              <w:t>100</w:t>
            </w:r>
          </w:p>
        </w:tc>
        <w:tc>
          <w:tcPr>
            <w:tcW w:w="1656" w:type="dxa"/>
          </w:tcPr>
          <w:p w14:paraId="2A645D29" w14:textId="77777777" w:rsidR="009725D8" w:rsidRDefault="009725D8" w:rsidP="00050B69">
            <w:pPr>
              <w:rPr>
                <w:szCs w:val="20"/>
              </w:rPr>
            </w:pPr>
            <w:r>
              <w:rPr>
                <w:szCs w:val="20"/>
              </w:rPr>
              <w:t>Success/Failure</w:t>
            </w:r>
          </w:p>
        </w:tc>
        <w:tc>
          <w:tcPr>
            <w:tcW w:w="1501" w:type="dxa"/>
          </w:tcPr>
          <w:p w14:paraId="6756A5DD" w14:textId="77777777" w:rsidR="009725D8" w:rsidRDefault="009725D8" w:rsidP="00050B69">
            <w:pPr>
              <w:rPr>
                <w:szCs w:val="20"/>
              </w:rPr>
            </w:pPr>
            <w:r>
              <w:rPr>
                <w:rFonts w:ascii="Calibri" w:eastAsia="Times New Roman" w:hAnsi="Calibri"/>
                <w:color w:val="000000"/>
              </w:rPr>
              <w:t>Success or failure based on API processing result</w:t>
            </w:r>
          </w:p>
        </w:tc>
      </w:tr>
      <w:tr w:rsidR="009725D8" w14:paraId="1F2D97BD"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075E34E8" w14:textId="77777777" w:rsidR="009725D8" w:rsidRPr="002E727B" w:rsidRDefault="009725D8" w:rsidP="00050B69">
            <w:pPr>
              <w:pStyle w:val="ListParagraph"/>
              <w:numPr>
                <w:ilvl w:val="0"/>
                <w:numId w:val="36"/>
              </w:numPr>
              <w:ind w:left="20" w:firstLine="0"/>
              <w:rPr>
                <w:szCs w:val="20"/>
              </w:rPr>
            </w:pPr>
          </w:p>
        </w:tc>
        <w:tc>
          <w:tcPr>
            <w:tcW w:w="1837" w:type="dxa"/>
          </w:tcPr>
          <w:p w14:paraId="442066A0" w14:textId="77777777" w:rsidR="009725D8" w:rsidRDefault="009725D8" w:rsidP="00050B69">
            <w:pPr>
              <w:rPr>
                <w:szCs w:val="20"/>
              </w:rPr>
            </w:pPr>
            <w:r>
              <w:rPr>
                <w:rFonts w:ascii="Calibri" w:eastAsia="Times New Roman" w:hAnsi="Calibri"/>
                <w:color w:val="000000"/>
              </w:rPr>
              <w:t>error-code</w:t>
            </w:r>
            <w:r w:rsidRPr="00F33E41">
              <w:rPr>
                <w:szCs w:val="20"/>
              </w:rPr>
              <w:t> </w:t>
            </w:r>
          </w:p>
        </w:tc>
        <w:tc>
          <w:tcPr>
            <w:tcW w:w="1220" w:type="dxa"/>
          </w:tcPr>
          <w:p w14:paraId="2A0DD764" w14:textId="77777777" w:rsidR="009725D8" w:rsidRDefault="009725D8" w:rsidP="00050B69">
            <w:pPr>
              <w:rPr>
                <w:szCs w:val="20"/>
              </w:rPr>
            </w:pPr>
            <w:r>
              <w:rPr>
                <w:szCs w:val="20"/>
              </w:rPr>
              <w:t>String</w:t>
            </w:r>
          </w:p>
        </w:tc>
        <w:tc>
          <w:tcPr>
            <w:tcW w:w="1446" w:type="dxa"/>
          </w:tcPr>
          <w:p w14:paraId="700CE89F" w14:textId="77777777" w:rsidR="009725D8" w:rsidRDefault="009725D8" w:rsidP="00050B69">
            <w:pPr>
              <w:rPr>
                <w:szCs w:val="20"/>
              </w:rPr>
            </w:pPr>
            <w:r>
              <w:rPr>
                <w:szCs w:val="20"/>
              </w:rPr>
              <w:t>0..1</w:t>
            </w:r>
          </w:p>
        </w:tc>
        <w:tc>
          <w:tcPr>
            <w:tcW w:w="975" w:type="dxa"/>
          </w:tcPr>
          <w:p w14:paraId="3A451F09" w14:textId="77777777" w:rsidR="009725D8" w:rsidRDefault="009725D8" w:rsidP="00050B69">
            <w:pPr>
              <w:rPr>
                <w:szCs w:val="20"/>
              </w:rPr>
            </w:pPr>
            <w:r>
              <w:rPr>
                <w:szCs w:val="20"/>
              </w:rPr>
              <w:t>10</w:t>
            </w:r>
          </w:p>
        </w:tc>
        <w:tc>
          <w:tcPr>
            <w:tcW w:w="1656" w:type="dxa"/>
          </w:tcPr>
          <w:p w14:paraId="08C47F1B" w14:textId="77777777" w:rsidR="009725D8" w:rsidRDefault="009725D8" w:rsidP="00050B69">
            <w:pPr>
              <w:rPr>
                <w:szCs w:val="20"/>
              </w:rPr>
            </w:pPr>
            <w:r>
              <w:rPr>
                <w:szCs w:val="20"/>
              </w:rPr>
              <w:t>400</w:t>
            </w:r>
          </w:p>
        </w:tc>
        <w:tc>
          <w:tcPr>
            <w:tcW w:w="1501" w:type="dxa"/>
          </w:tcPr>
          <w:p w14:paraId="754CD252" w14:textId="77777777" w:rsidR="009725D8" w:rsidRDefault="009725D8" w:rsidP="00050B69">
            <w:pPr>
              <w:rPr>
                <w:szCs w:val="20"/>
              </w:rPr>
            </w:pPr>
            <w:r>
              <w:rPr>
                <w:rFonts w:ascii="Calibri" w:eastAsia="Times New Roman" w:hAnsi="Calibri"/>
                <w:color w:val="000000"/>
              </w:rPr>
              <w:t>API internal error code if any</w:t>
            </w:r>
          </w:p>
        </w:tc>
      </w:tr>
      <w:tr w:rsidR="009725D8" w14:paraId="71BFB118"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3323028E" w14:textId="77777777" w:rsidR="009725D8" w:rsidRPr="002E727B" w:rsidRDefault="009725D8" w:rsidP="00050B69">
            <w:pPr>
              <w:pStyle w:val="ListParagraph"/>
              <w:numPr>
                <w:ilvl w:val="0"/>
                <w:numId w:val="36"/>
              </w:numPr>
              <w:ind w:left="20" w:firstLine="0"/>
              <w:rPr>
                <w:szCs w:val="20"/>
              </w:rPr>
            </w:pPr>
          </w:p>
        </w:tc>
        <w:tc>
          <w:tcPr>
            <w:tcW w:w="1837" w:type="dxa"/>
          </w:tcPr>
          <w:p w14:paraId="6125D3B5" w14:textId="77777777" w:rsidR="009725D8" w:rsidRDefault="009725D8" w:rsidP="00050B69">
            <w:pPr>
              <w:rPr>
                <w:szCs w:val="20"/>
              </w:rPr>
            </w:pPr>
            <w:r>
              <w:rPr>
                <w:rFonts w:ascii="Calibri" w:eastAsia="Times New Roman" w:hAnsi="Calibri"/>
                <w:color w:val="000000"/>
              </w:rPr>
              <w:t>error-description</w:t>
            </w:r>
          </w:p>
        </w:tc>
        <w:tc>
          <w:tcPr>
            <w:tcW w:w="1220" w:type="dxa"/>
          </w:tcPr>
          <w:p w14:paraId="0337A398" w14:textId="77777777" w:rsidR="009725D8" w:rsidRDefault="009725D8" w:rsidP="00050B69">
            <w:pPr>
              <w:rPr>
                <w:szCs w:val="20"/>
              </w:rPr>
            </w:pPr>
            <w:r>
              <w:rPr>
                <w:szCs w:val="20"/>
              </w:rPr>
              <w:t>String</w:t>
            </w:r>
          </w:p>
        </w:tc>
        <w:tc>
          <w:tcPr>
            <w:tcW w:w="1446" w:type="dxa"/>
          </w:tcPr>
          <w:p w14:paraId="088BB3B9" w14:textId="77777777" w:rsidR="009725D8" w:rsidRDefault="009725D8" w:rsidP="00050B69">
            <w:pPr>
              <w:rPr>
                <w:szCs w:val="20"/>
              </w:rPr>
            </w:pPr>
            <w:r>
              <w:rPr>
                <w:szCs w:val="20"/>
              </w:rPr>
              <w:t>0..1</w:t>
            </w:r>
          </w:p>
        </w:tc>
        <w:tc>
          <w:tcPr>
            <w:tcW w:w="975" w:type="dxa"/>
          </w:tcPr>
          <w:p w14:paraId="727A67D8" w14:textId="77777777" w:rsidR="009725D8" w:rsidRDefault="009725D8" w:rsidP="00050B69">
            <w:pPr>
              <w:rPr>
                <w:szCs w:val="20"/>
              </w:rPr>
            </w:pPr>
            <w:r>
              <w:rPr>
                <w:szCs w:val="20"/>
              </w:rPr>
              <w:t>100</w:t>
            </w:r>
          </w:p>
        </w:tc>
        <w:tc>
          <w:tcPr>
            <w:tcW w:w="1656" w:type="dxa"/>
          </w:tcPr>
          <w:p w14:paraId="5CEEBDAC" w14:textId="77777777" w:rsidR="009725D8" w:rsidRDefault="009725D8" w:rsidP="00050B69">
            <w:pPr>
              <w:rPr>
                <w:szCs w:val="20"/>
              </w:rPr>
            </w:pPr>
            <w:r>
              <w:rPr>
                <w:szCs w:val="20"/>
              </w:rPr>
              <w:t>Bad request</w:t>
            </w:r>
          </w:p>
        </w:tc>
        <w:tc>
          <w:tcPr>
            <w:tcW w:w="1501" w:type="dxa"/>
          </w:tcPr>
          <w:p w14:paraId="4DEF55E9" w14:textId="77777777" w:rsidR="009725D8" w:rsidRDefault="009725D8" w:rsidP="00050B69">
            <w:pPr>
              <w:rPr>
                <w:szCs w:val="20"/>
              </w:rPr>
            </w:pPr>
            <w:r>
              <w:rPr>
                <w:rFonts w:ascii="Calibri" w:eastAsia="Times New Roman" w:hAnsi="Calibri"/>
                <w:color w:val="000000"/>
              </w:rPr>
              <w:t>API error description</w:t>
            </w:r>
          </w:p>
        </w:tc>
      </w:tr>
    </w:tbl>
    <w:p w14:paraId="61F9E3AC" w14:textId="77777777" w:rsidR="009725D8" w:rsidRDefault="009725D8" w:rsidP="009725D8"/>
    <w:p w14:paraId="4AA0245C" w14:textId="77777777" w:rsidR="009725D8" w:rsidRDefault="009725D8" w:rsidP="009725D8">
      <w:pPr>
        <w:rPr>
          <w:szCs w:val="20"/>
        </w:rPr>
      </w:pPr>
      <w:r>
        <w:rPr>
          <w:szCs w:val="20"/>
        </w:rPr>
        <w:t>Sample Response:</w:t>
      </w:r>
    </w:p>
    <w:p w14:paraId="7C9FC651" w14:textId="77777777" w:rsidR="009725D8" w:rsidRDefault="009725D8" w:rsidP="009725D8">
      <w:pPr>
        <w:rPr>
          <w:szCs w:val="20"/>
        </w:rPr>
      </w:pPr>
      <w:r>
        <w:rPr>
          <w:szCs w:val="20"/>
        </w:rPr>
        <w:t>HTTP status code with corresponding message body shall be returned in the response.</w:t>
      </w:r>
    </w:p>
    <w:p w14:paraId="18881D05" w14:textId="77777777" w:rsidR="009725D8" w:rsidRPr="007C45EB" w:rsidRDefault="009725D8" w:rsidP="009725D8">
      <w:pPr>
        <w:pStyle w:val="Heading3"/>
      </w:pPr>
      <w:bookmarkStart w:id="335" w:name="_Toc488270145"/>
      <w:r>
        <w:t>Response Mapping</w:t>
      </w:r>
      <w:bookmarkEnd w:id="335"/>
    </w:p>
    <w:p w14:paraId="38CE0B94" w14:textId="0E470C4D" w:rsidR="009725D8" w:rsidRDefault="009725D8" w:rsidP="009725D8">
      <w:pPr>
        <w:rPr>
          <w:szCs w:val="20"/>
        </w:rPr>
      </w:pPr>
      <w:r w:rsidRPr="005562D7">
        <w:rPr>
          <w:szCs w:val="20"/>
        </w:rPr>
        <w:t xml:space="preserve">Refer the </w:t>
      </w:r>
      <w:hyperlink r:id="rId35" w:history="1">
        <w:r w:rsidR="00D50E8D" w:rsidRPr="000B2533">
          <w:rPr>
            <w:rStyle w:val="Hyperlink"/>
          </w:rPr>
          <w:t>Mapping sheet for IHUB-12</w:t>
        </w:r>
      </w:hyperlink>
      <w:r>
        <w:rPr>
          <w:rStyle w:val="Hyperlink"/>
        </w:rPr>
        <w:t xml:space="preserve"> </w:t>
      </w:r>
      <w:r>
        <w:rPr>
          <w:szCs w:val="20"/>
        </w:rPr>
        <w:t>for field mapping details.</w:t>
      </w:r>
    </w:p>
    <w:p w14:paraId="539F0089" w14:textId="77777777" w:rsidR="009725D8" w:rsidRPr="00B43B0B" w:rsidRDefault="009725D8" w:rsidP="009725D8">
      <w:pPr>
        <w:pStyle w:val="Heading3"/>
      </w:pPr>
      <w:bookmarkStart w:id="336" w:name="_Toc488270146"/>
      <w:r>
        <w:t>Error Handling</w:t>
      </w:r>
      <w:bookmarkEnd w:id="336"/>
    </w:p>
    <w:p w14:paraId="15E46475" w14:textId="581F3754" w:rsidR="009725D8" w:rsidRDefault="009725D8" w:rsidP="009725D8">
      <w:pPr>
        <w:rPr>
          <w:szCs w:val="20"/>
        </w:rPr>
      </w:pPr>
      <w:r>
        <w:rPr>
          <w:szCs w:val="20"/>
        </w:rPr>
        <w:t xml:space="preserve">As described in section </w:t>
      </w:r>
      <w:hyperlink w:anchor="_Implementation_2" w:history="1">
        <w:r w:rsidR="00D17A6C">
          <w:rPr>
            <w:rStyle w:val="Hyperlink"/>
            <w:szCs w:val="20"/>
          </w:rPr>
          <w:t>3.2.1</w:t>
        </w:r>
      </w:hyperlink>
      <w:r>
        <w:rPr>
          <w:rStyle w:val="Hyperlink"/>
          <w:szCs w:val="20"/>
        </w:rPr>
        <w:t>.</w:t>
      </w:r>
    </w:p>
    <w:p w14:paraId="75EEAA6D" w14:textId="77777777" w:rsidR="009725D8" w:rsidRPr="006711F1" w:rsidRDefault="009725D8" w:rsidP="009725D8">
      <w:pPr>
        <w:pStyle w:val="Heading3"/>
      </w:pPr>
      <w:bookmarkStart w:id="337" w:name="_Toc488270147"/>
      <w:r>
        <w:t>Auditing</w:t>
      </w:r>
      <w:bookmarkEnd w:id="337"/>
    </w:p>
    <w:p w14:paraId="600D1434" w14:textId="77777777" w:rsidR="009725D8" w:rsidRPr="00FA31C9" w:rsidRDefault="009725D8" w:rsidP="009725D8">
      <w:pPr>
        <w:rPr>
          <w:szCs w:val="20"/>
        </w:rPr>
      </w:pPr>
      <w:r>
        <w:rPr>
          <w:szCs w:val="20"/>
        </w:rPr>
        <w:t xml:space="preserve">Service will audit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70CCEB6D" w14:textId="77777777" w:rsidR="009725D8" w:rsidRPr="006740C8" w:rsidRDefault="009725D8" w:rsidP="009725D8">
      <w:pPr>
        <w:pStyle w:val="Heading3"/>
      </w:pPr>
      <w:bookmarkStart w:id="338" w:name="_Toc488270148"/>
      <w:r>
        <w:lastRenderedPageBreak/>
        <w:t>Logging</w:t>
      </w:r>
      <w:bookmarkEnd w:id="338"/>
    </w:p>
    <w:p w14:paraId="4FF11922" w14:textId="714CB4F8" w:rsidR="004A49EE" w:rsidRDefault="009725D8" w:rsidP="004A49EE">
      <w:pPr>
        <w:rPr>
          <w:szCs w:val="20"/>
        </w:rPr>
      </w:pPr>
      <w:r>
        <w:rPr>
          <w:szCs w:val="20"/>
        </w:rPr>
        <w:t xml:space="preserve">Service will log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r w:rsidR="004A49EE">
        <w:rPr>
          <w:szCs w:val="20"/>
        </w:rPr>
        <w:t>.</w:t>
      </w:r>
    </w:p>
    <w:p w14:paraId="4DBCE84B" w14:textId="77777777" w:rsidR="00066C6D" w:rsidRDefault="00066C6D" w:rsidP="004A49EE">
      <w:pPr>
        <w:rPr>
          <w:szCs w:val="20"/>
        </w:rPr>
      </w:pPr>
    </w:p>
    <w:p w14:paraId="45ACCBDB" w14:textId="74E61B1F" w:rsidR="00FC5FAD" w:rsidRDefault="00DB776C">
      <w:pPr>
        <w:spacing w:after="160" w:line="259" w:lineRule="auto"/>
        <w:rPr>
          <w:rFonts w:ascii="Cambria" w:eastAsiaTheme="majorEastAsia" w:hAnsi="Cambria" w:cstheme="majorBidi"/>
          <w:b/>
          <w:bCs/>
          <w:color w:val="4D52A4"/>
          <w:sz w:val="26"/>
          <w:szCs w:val="28"/>
        </w:rPr>
      </w:pPr>
      <w:r>
        <w:br w:type="page"/>
      </w:r>
    </w:p>
    <w:p w14:paraId="468C172E" w14:textId="0A89576E" w:rsidR="00740C57" w:rsidRDefault="00540708" w:rsidP="00740C57">
      <w:pPr>
        <w:pStyle w:val="Heading2"/>
      </w:pPr>
      <w:bookmarkStart w:id="339" w:name="_Toc488270149"/>
      <w:r>
        <w:lastRenderedPageBreak/>
        <w:t>PUT</w:t>
      </w:r>
      <w:r w:rsidR="00740C57">
        <w:t>/ORDER</w:t>
      </w:r>
      <w:r w:rsidR="0085461C">
        <w:t>S</w:t>
      </w:r>
      <w:r>
        <w:t>-STATUS</w:t>
      </w:r>
      <w:bookmarkEnd w:id="339"/>
    </w:p>
    <w:p w14:paraId="15C6941D" w14:textId="583666D5" w:rsidR="00061728" w:rsidRDefault="0097155C" w:rsidP="00021351">
      <w:pPr>
        <w:jc w:val="center"/>
      </w:pPr>
      <w:r>
        <w:rPr>
          <w:noProof/>
        </w:rPr>
        <w:drawing>
          <wp:inline distT="0" distB="0" distL="0" distR="0" wp14:anchorId="3A13DEE8" wp14:editId="518284FB">
            <wp:extent cx="5829300" cy="267779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W-PUT-ORDER_STATUS.jpg"/>
                    <pic:cNvPicPr/>
                  </pic:nvPicPr>
                  <pic:blipFill>
                    <a:blip r:embed="rId36">
                      <a:extLst>
                        <a:ext uri="{28A0092B-C50C-407E-A947-70E740481C1C}">
                          <a14:useLocalDpi xmlns:a14="http://schemas.microsoft.com/office/drawing/2010/main" val="0"/>
                        </a:ext>
                      </a:extLst>
                    </a:blip>
                    <a:stretch>
                      <a:fillRect/>
                    </a:stretch>
                  </pic:blipFill>
                  <pic:spPr>
                    <a:xfrm>
                      <a:off x="0" y="0"/>
                      <a:ext cx="5829300" cy="2677795"/>
                    </a:xfrm>
                    <a:prstGeom prst="rect">
                      <a:avLst/>
                    </a:prstGeom>
                  </pic:spPr>
                </pic:pic>
              </a:graphicData>
            </a:graphic>
          </wp:inline>
        </w:drawing>
      </w:r>
    </w:p>
    <w:p w14:paraId="482E1B8C" w14:textId="77777777" w:rsidR="00106595" w:rsidRDefault="00106595" w:rsidP="00106595"/>
    <w:p w14:paraId="25BCF9D0" w14:textId="669ACC45" w:rsidR="00061728" w:rsidRDefault="00061728" w:rsidP="003B1B38">
      <w:pPr>
        <w:pStyle w:val="Caption"/>
      </w:pPr>
      <w:bookmarkStart w:id="340" w:name="_Toc488270213"/>
      <w:r>
        <w:t xml:space="preserve">Figure </w:t>
      </w:r>
      <w:r w:rsidR="001108B3">
        <w:fldChar w:fldCharType="begin"/>
      </w:r>
      <w:r w:rsidR="001108B3">
        <w:instrText xml:space="preserve"> SEQ Figure \* ARABIC </w:instrText>
      </w:r>
      <w:r w:rsidR="001108B3">
        <w:fldChar w:fldCharType="separate"/>
      </w:r>
      <w:r w:rsidR="00297F48">
        <w:rPr>
          <w:noProof/>
        </w:rPr>
        <w:t>3</w:t>
      </w:r>
      <w:r w:rsidR="001108B3">
        <w:rPr>
          <w:noProof/>
        </w:rPr>
        <w:fldChar w:fldCharType="end"/>
      </w:r>
      <w:r>
        <w:t xml:space="preserve"> </w:t>
      </w:r>
      <w:r w:rsidR="00437A47">
        <w:t>Put</w:t>
      </w:r>
      <w:r>
        <w:t xml:space="preserve"> Order</w:t>
      </w:r>
      <w:r w:rsidR="00437A47">
        <w:t xml:space="preserve"> Status</w:t>
      </w:r>
      <w:r>
        <w:t xml:space="preserve"> API Design</w:t>
      </w:r>
      <w:bookmarkEnd w:id="340"/>
    </w:p>
    <w:p w14:paraId="4A1A4EA6" w14:textId="77777777" w:rsidR="00A5747F" w:rsidRPr="00711EB4" w:rsidRDefault="00A5747F" w:rsidP="00A5747F">
      <w:pPr>
        <w:pStyle w:val="Heading3"/>
      </w:pPr>
      <w:bookmarkStart w:id="341" w:name="_Toc488270150"/>
      <w:r w:rsidRPr="00711EB4">
        <w:t>Implementation</w:t>
      </w:r>
      <w:bookmarkEnd w:id="341"/>
    </w:p>
    <w:p w14:paraId="6E4812B0" w14:textId="77777777" w:rsidR="00A5747F" w:rsidRDefault="00A5747F" w:rsidP="00A5747F">
      <w:pPr>
        <w:pStyle w:val="ListParagraph"/>
        <w:numPr>
          <w:ilvl w:val="0"/>
          <w:numId w:val="13"/>
        </w:numPr>
        <w:spacing w:after="0" w:line="240" w:lineRule="auto"/>
      </w:pPr>
      <w:r w:rsidRPr="00A80D80">
        <w:t xml:space="preserve">This API </w:t>
      </w:r>
      <w:r>
        <w:t>method accepts JSON request via HTTPS endpoint.</w:t>
      </w:r>
    </w:p>
    <w:p w14:paraId="5E01E8B7" w14:textId="77777777" w:rsidR="00A5747F" w:rsidRDefault="00A5747F" w:rsidP="00A5747F">
      <w:pPr>
        <w:pStyle w:val="ListParagraph"/>
        <w:numPr>
          <w:ilvl w:val="0"/>
          <w:numId w:val="13"/>
        </w:numPr>
        <w:spacing w:after="0" w:line="240" w:lineRule="auto"/>
      </w:pPr>
      <w:r>
        <w:t xml:space="preserve">This API method will first validate the request received and will return an error response back to the consumer if validation fails. Validation is mainly done to ensure all required inputs are present and request adheres to the schema.  </w:t>
      </w:r>
    </w:p>
    <w:p w14:paraId="0A499B36" w14:textId="77777777" w:rsidR="00A5747F" w:rsidRDefault="00A5747F" w:rsidP="00A5747F">
      <w:pPr>
        <w:pStyle w:val="ListParagraph"/>
        <w:numPr>
          <w:ilvl w:val="0"/>
          <w:numId w:val="13"/>
        </w:numPr>
        <w:spacing w:after="0" w:line="240" w:lineRule="auto"/>
      </w:pPr>
      <w:r>
        <w:t>If validation fails, the API will return HTTP status code 400 with a message body describing that the error was caused due to bad request.</w:t>
      </w:r>
    </w:p>
    <w:p w14:paraId="44D41B38" w14:textId="77777777" w:rsidR="00A5747F" w:rsidRPr="00A80D80" w:rsidRDefault="00A5747F" w:rsidP="00A5747F">
      <w:pPr>
        <w:pStyle w:val="ListParagraph"/>
        <w:numPr>
          <w:ilvl w:val="0"/>
          <w:numId w:val="13"/>
        </w:numPr>
        <w:spacing w:after="0" w:line="240" w:lineRule="auto"/>
      </w:pPr>
      <w:r w:rsidRPr="00A80D80">
        <w:t xml:space="preserve">If request is </w:t>
      </w:r>
      <w:r>
        <w:t>validated successfully</w:t>
      </w:r>
      <w:r w:rsidRPr="00A80D80">
        <w:t xml:space="preserve">, the API </w:t>
      </w:r>
      <w:r>
        <w:t>creates an</w:t>
      </w:r>
      <w:r w:rsidRPr="00A80D80">
        <w:t xml:space="preserve"> XML </w:t>
      </w:r>
      <w:r>
        <w:t>file on the Demandware SFTP server.</w:t>
      </w:r>
    </w:p>
    <w:p w14:paraId="1824FA74" w14:textId="77777777" w:rsidR="00A5747F" w:rsidRPr="00A80D80" w:rsidRDefault="00A5747F" w:rsidP="00A5747F">
      <w:pPr>
        <w:pStyle w:val="ListParagraph"/>
        <w:numPr>
          <w:ilvl w:val="0"/>
          <w:numId w:val="13"/>
        </w:numPr>
        <w:spacing w:after="0" w:line="240" w:lineRule="auto"/>
      </w:pPr>
      <w:r w:rsidRPr="00A80D80">
        <w:t xml:space="preserve">If target </w:t>
      </w:r>
      <w:r>
        <w:t xml:space="preserve">Demandware SFTP server </w:t>
      </w:r>
      <w:r w:rsidRPr="00A80D80">
        <w:t xml:space="preserve">is not reachable, the API shall do multiple attempts to connect to the </w:t>
      </w:r>
      <w:r>
        <w:t>SFTP server</w:t>
      </w:r>
      <w:r w:rsidRPr="00A80D80">
        <w:t xml:space="preserve"> based</w:t>
      </w:r>
      <w:r>
        <w:t xml:space="preserve"> on</w:t>
      </w:r>
      <w:r w:rsidRPr="00A80D80">
        <w:t xml:space="preserve"> no. of attempts and reconnection delay configured in a property file.</w:t>
      </w:r>
    </w:p>
    <w:p w14:paraId="5DA8F613" w14:textId="77777777" w:rsidR="00A5747F" w:rsidRPr="00A80D80" w:rsidRDefault="00A5747F" w:rsidP="00A5747F">
      <w:pPr>
        <w:pStyle w:val="ListParagraph"/>
        <w:numPr>
          <w:ilvl w:val="0"/>
          <w:numId w:val="13"/>
        </w:numPr>
        <w:spacing w:after="0" w:line="240" w:lineRule="auto"/>
      </w:pPr>
      <w:r w:rsidRPr="00A80D80">
        <w:t>If all reconnection attempts fail, the system API shall return an error response back to the caller.</w:t>
      </w:r>
    </w:p>
    <w:p w14:paraId="35F5311C" w14:textId="77777777" w:rsidR="00A5747F" w:rsidRDefault="00A5747F" w:rsidP="00A5747F">
      <w:pPr>
        <w:pStyle w:val="ListParagraph"/>
        <w:numPr>
          <w:ilvl w:val="0"/>
          <w:numId w:val="13"/>
        </w:numPr>
        <w:spacing w:after="0" w:line="240" w:lineRule="auto"/>
      </w:pPr>
      <w:r w:rsidRPr="00A80D80">
        <w:t xml:space="preserve">If </w:t>
      </w:r>
      <w:r>
        <w:t>file is written successfully</w:t>
      </w:r>
      <w:r w:rsidRPr="00A80D80">
        <w:t xml:space="preserve">, system API shall </w:t>
      </w:r>
      <w:r>
        <w:t xml:space="preserve">return a success response to the consumer. </w:t>
      </w:r>
    </w:p>
    <w:p w14:paraId="1A69E2D4" w14:textId="77777777" w:rsidR="00A5747F" w:rsidRPr="00FA31C9" w:rsidRDefault="00A5747F" w:rsidP="00A5747F">
      <w:pPr>
        <w:pStyle w:val="ListParagraph"/>
        <w:numPr>
          <w:ilvl w:val="0"/>
          <w:numId w:val="13"/>
        </w:numPr>
        <w:spacing w:after="0" w:line="240" w:lineRule="auto"/>
      </w:pPr>
      <w:r>
        <w:t>The file creation shall be done in an async manner (one-way SFTP).</w:t>
      </w:r>
    </w:p>
    <w:p w14:paraId="6B2FA8D1" w14:textId="77777777" w:rsidR="00A5747F" w:rsidRPr="006A0D7D" w:rsidRDefault="00A5747F" w:rsidP="00A5747F">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42" w:name="_Toc487411705"/>
      <w:bookmarkStart w:id="343" w:name="_Toc487445921"/>
      <w:bookmarkStart w:id="344" w:name="_Toc487446035"/>
      <w:bookmarkStart w:id="345" w:name="_Toc488270151"/>
      <w:bookmarkEnd w:id="342"/>
      <w:bookmarkEnd w:id="343"/>
      <w:bookmarkEnd w:id="344"/>
      <w:bookmarkEnd w:id="345"/>
    </w:p>
    <w:p w14:paraId="1E6C56E9" w14:textId="77777777" w:rsidR="00A5747F" w:rsidRPr="006A0D7D" w:rsidRDefault="00A5747F" w:rsidP="00A5747F">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46" w:name="_Toc487411706"/>
      <w:bookmarkStart w:id="347" w:name="_Toc487445922"/>
      <w:bookmarkStart w:id="348" w:name="_Toc487446036"/>
      <w:bookmarkStart w:id="349" w:name="_Toc488270152"/>
      <w:bookmarkEnd w:id="346"/>
      <w:bookmarkEnd w:id="347"/>
      <w:bookmarkEnd w:id="348"/>
      <w:bookmarkEnd w:id="349"/>
    </w:p>
    <w:p w14:paraId="3D4EDB39" w14:textId="77777777" w:rsidR="00A5747F" w:rsidRPr="006A0D7D" w:rsidRDefault="00A5747F" w:rsidP="00A5747F">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50" w:name="_Toc487411707"/>
      <w:bookmarkStart w:id="351" w:name="_Toc487445923"/>
      <w:bookmarkStart w:id="352" w:name="_Toc487446037"/>
      <w:bookmarkStart w:id="353" w:name="_Toc488270153"/>
      <w:bookmarkEnd w:id="350"/>
      <w:bookmarkEnd w:id="351"/>
      <w:bookmarkEnd w:id="352"/>
      <w:bookmarkEnd w:id="353"/>
    </w:p>
    <w:p w14:paraId="153CE47D" w14:textId="77777777" w:rsidR="00A5747F" w:rsidRPr="006A0D7D" w:rsidRDefault="00A5747F" w:rsidP="00A5747F">
      <w:pPr>
        <w:pStyle w:val="ListParagraph"/>
        <w:keepNext/>
        <w:widowControl w:val="0"/>
        <w:numPr>
          <w:ilvl w:val="1"/>
          <w:numId w:val="4"/>
        </w:numPr>
        <w:spacing w:after="0" w:line="240" w:lineRule="auto"/>
        <w:ind w:hanging="720"/>
        <w:contextualSpacing w:val="0"/>
        <w:outlineLvl w:val="2"/>
        <w:rPr>
          <w:rFonts w:ascii="Cambria" w:eastAsiaTheme="majorEastAsia" w:hAnsi="Cambria"/>
          <w:b/>
          <w:bCs/>
          <w:vanish/>
          <w:color w:val="4D52A4"/>
          <w:sz w:val="24"/>
          <w:lang w:val="en-GB"/>
        </w:rPr>
      </w:pPr>
      <w:bookmarkStart w:id="354" w:name="_Toc487411708"/>
      <w:bookmarkStart w:id="355" w:name="_Toc487445924"/>
      <w:bookmarkStart w:id="356" w:name="_Toc487446038"/>
      <w:bookmarkStart w:id="357" w:name="_Toc488270154"/>
      <w:bookmarkEnd w:id="354"/>
      <w:bookmarkEnd w:id="355"/>
      <w:bookmarkEnd w:id="356"/>
      <w:bookmarkEnd w:id="357"/>
    </w:p>
    <w:p w14:paraId="5C164D86" w14:textId="77777777" w:rsidR="00A5747F" w:rsidRDefault="00A5747F" w:rsidP="00A5747F">
      <w:pPr>
        <w:pStyle w:val="Heading3"/>
      </w:pPr>
      <w:bookmarkStart w:id="358" w:name="_Toc488270155"/>
      <w:r>
        <w:t>Method Design</w:t>
      </w:r>
      <w:bookmarkEnd w:id="358"/>
    </w:p>
    <w:p w14:paraId="5EA8FDC5" w14:textId="77777777" w:rsidR="00A5747F" w:rsidRDefault="00A5747F" w:rsidP="00A5747F">
      <w:pPr>
        <w:rPr>
          <w:szCs w:val="20"/>
        </w:rPr>
      </w:pPr>
      <w:r>
        <w:rPr>
          <w:szCs w:val="20"/>
        </w:rPr>
        <w:t>Following is the list of recommended Mule ESB components to be used for this method.</w:t>
      </w:r>
    </w:p>
    <w:p w14:paraId="141C6495" w14:textId="77777777" w:rsidR="00A5747F" w:rsidRDefault="00A5747F" w:rsidP="00A5747F">
      <w:pPr>
        <w:pStyle w:val="ListParagraph"/>
        <w:numPr>
          <w:ilvl w:val="0"/>
          <w:numId w:val="13"/>
        </w:numPr>
        <w:spacing w:after="0" w:line="240" w:lineRule="auto"/>
      </w:pPr>
      <w:r>
        <w:t>HTTP Listener – to configure HTTP inbound endpoint for this API operation</w:t>
      </w:r>
    </w:p>
    <w:p w14:paraId="204B5ED4" w14:textId="77777777" w:rsidR="00A5747F" w:rsidRDefault="00A5747F" w:rsidP="00A5747F">
      <w:pPr>
        <w:pStyle w:val="ListParagraph"/>
        <w:numPr>
          <w:ilvl w:val="0"/>
          <w:numId w:val="13"/>
        </w:numPr>
        <w:spacing w:after="0" w:line="240" w:lineRule="auto"/>
      </w:pPr>
      <w:r>
        <w:t>SFTP connector &amp; SFTP outbound endpoint – to create a file on the SFTP server.</w:t>
      </w:r>
    </w:p>
    <w:p w14:paraId="0681B56C" w14:textId="77777777" w:rsidR="00A5747F" w:rsidRDefault="00A5747F" w:rsidP="00A5747F">
      <w:pPr>
        <w:pStyle w:val="ListParagraph"/>
        <w:numPr>
          <w:ilvl w:val="0"/>
          <w:numId w:val="13"/>
        </w:numPr>
        <w:spacing w:after="0" w:line="240" w:lineRule="auto"/>
      </w:pPr>
      <w:r>
        <w:t>DataWeave – to transform incoming XML request to outgoing JSON request and transform JSON response to XML response.</w:t>
      </w:r>
    </w:p>
    <w:p w14:paraId="3919B1DF" w14:textId="77777777" w:rsidR="00A5747F" w:rsidRDefault="00A5747F" w:rsidP="00A5747F">
      <w:pPr>
        <w:pStyle w:val="ListParagraph"/>
        <w:numPr>
          <w:ilvl w:val="0"/>
          <w:numId w:val="13"/>
        </w:numPr>
        <w:spacing w:after="0" w:line="240" w:lineRule="auto"/>
      </w:pPr>
      <w:r>
        <w:t>Sub-flow/private flow – to modularize various steps involved in the method implementation. An example could be having a separate flow that handles request entry in the reporting database and calling this flow from Async scope using flow reference component.</w:t>
      </w:r>
    </w:p>
    <w:p w14:paraId="29C99659" w14:textId="77777777" w:rsidR="00A5747F" w:rsidRDefault="00A5747F" w:rsidP="00A5747F">
      <w:pPr>
        <w:pStyle w:val="ListParagraph"/>
        <w:numPr>
          <w:ilvl w:val="0"/>
          <w:numId w:val="13"/>
        </w:numPr>
        <w:spacing w:after="0" w:line="240" w:lineRule="auto"/>
      </w:pPr>
      <w:r>
        <w:t>Flow Reference – to invoke a sub-flow or private flow</w:t>
      </w:r>
    </w:p>
    <w:p w14:paraId="3599A21C" w14:textId="77777777" w:rsidR="00A5747F" w:rsidRDefault="00A5747F" w:rsidP="00A5747F">
      <w:pPr>
        <w:pStyle w:val="ListParagraph"/>
        <w:numPr>
          <w:ilvl w:val="0"/>
          <w:numId w:val="13"/>
        </w:numPr>
        <w:spacing w:after="0" w:line="240" w:lineRule="auto"/>
      </w:pPr>
      <w:r>
        <w:t>VM outbound and inbound endpoint – to implement reliable accusation pattern for this API.</w:t>
      </w:r>
    </w:p>
    <w:p w14:paraId="61ECD47A" w14:textId="77777777" w:rsidR="00A5747F" w:rsidRDefault="00A5747F" w:rsidP="00A5747F">
      <w:pPr>
        <w:pStyle w:val="ListParagraph"/>
        <w:numPr>
          <w:ilvl w:val="0"/>
          <w:numId w:val="13"/>
        </w:numPr>
        <w:spacing w:after="0" w:line="240" w:lineRule="auto"/>
      </w:pPr>
      <w:r>
        <w:t>Reference Exception Strategy – to invoke a global shared exception strategy defined in the application.</w:t>
      </w:r>
    </w:p>
    <w:p w14:paraId="55A03106" w14:textId="77777777" w:rsidR="00A5747F" w:rsidRDefault="00A5747F" w:rsidP="00A5747F">
      <w:pPr>
        <w:pStyle w:val="Heading3"/>
      </w:pPr>
      <w:bookmarkStart w:id="359" w:name="_Toc488270156"/>
      <w:r>
        <w:lastRenderedPageBreak/>
        <w:t>Summary</w:t>
      </w:r>
      <w:bookmarkEnd w:id="359"/>
    </w:p>
    <w:p w14:paraId="7D8591D0" w14:textId="3DA1D232" w:rsidR="00A5747F" w:rsidRDefault="00A5747F" w:rsidP="00A5747F">
      <w:pPr>
        <w:rPr>
          <w:rFonts w:eastAsia="Calibri"/>
          <w:szCs w:val="20"/>
        </w:rPr>
      </w:pPr>
      <w:r>
        <w:rPr>
          <w:szCs w:val="20"/>
        </w:rPr>
        <w:t xml:space="preserve">This API method is used to create an order status update XML file on Demandware SFTP server. This API will use the following </w:t>
      </w:r>
      <w:r>
        <w:rPr>
          <w:rFonts w:eastAsia="Calibri"/>
          <w:szCs w:val="20"/>
        </w:rPr>
        <w:t>API components for executing the project</w:t>
      </w:r>
    </w:p>
    <w:p w14:paraId="0837C237" w14:textId="77777777" w:rsidR="00A5747F" w:rsidRDefault="00A5747F" w:rsidP="00A5747F">
      <w:pPr>
        <w:pStyle w:val="ListParagraph"/>
        <w:numPr>
          <w:ilvl w:val="0"/>
          <w:numId w:val="15"/>
        </w:numPr>
      </w:pPr>
      <w:r>
        <w:t>JSON schema – to describe response structure for this API.</w:t>
      </w:r>
    </w:p>
    <w:p w14:paraId="5E226FF3" w14:textId="77777777" w:rsidR="00A5747F" w:rsidRPr="008A46F5" w:rsidRDefault="00A5747F" w:rsidP="00A5747F">
      <w:pPr>
        <w:pStyle w:val="ListParagraph"/>
        <w:numPr>
          <w:ilvl w:val="0"/>
          <w:numId w:val="15"/>
        </w:numPr>
        <w:rPr>
          <w:rFonts w:eastAsia="Times New Roman"/>
        </w:rPr>
      </w:pPr>
      <w:r w:rsidRPr="008A46F5">
        <w:rPr>
          <w:rFonts w:eastAsia="Times New Roman"/>
        </w:rPr>
        <w:t>RAML – to define API contracts. This will use the JSON schema internally.</w:t>
      </w:r>
    </w:p>
    <w:p w14:paraId="6A2DB16A" w14:textId="77777777" w:rsidR="00A5747F" w:rsidRPr="0021030C" w:rsidRDefault="00A5747F" w:rsidP="00A5747F">
      <w:pPr>
        <w:pStyle w:val="ListParagraph"/>
        <w:numPr>
          <w:ilvl w:val="0"/>
          <w:numId w:val="15"/>
        </w:numPr>
        <w:rPr>
          <w:rFonts w:eastAsia="Times New Roman"/>
        </w:rPr>
      </w:pPr>
      <w:r w:rsidRPr="008A46F5">
        <w:rPr>
          <w:rFonts w:eastAsia="Times New Roman"/>
        </w:rPr>
        <w:t>APIkit Console – to simulate and test the API contract</w:t>
      </w:r>
    </w:p>
    <w:p w14:paraId="75FC1E2D" w14:textId="77777777" w:rsidR="00A5747F" w:rsidRPr="00FA31C9" w:rsidRDefault="00A5747F" w:rsidP="00A5747F">
      <w:pPr>
        <w:pStyle w:val="ListParagraph"/>
        <w:numPr>
          <w:ilvl w:val="0"/>
          <w:numId w:val="15"/>
        </w:numPr>
        <w:rPr>
          <w:rFonts w:eastAsia="Times New Roman"/>
        </w:rPr>
      </w:pPr>
      <w:r w:rsidRPr="00BC2F82">
        <w:rPr>
          <w:rFonts w:eastAsia="Times New Roman"/>
        </w:rPr>
        <w:t>APIkit Router</w:t>
      </w:r>
      <w:r>
        <w:rPr>
          <w:rFonts w:eastAsia="Times New Roman"/>
        </w:rPr>
        <w:t xml:space="preserve"> – to route API call to the correct method</w:t>
      </w:r>
    </w:p>
    <w:p w14:paraId="641E890D" w14:textId="77777777" w:rsidR="00A5747F" w:rsidRPr="00BC1F81" w:rsidRDefault="00A5747F" w:rsidP="00A5747F">
      <w:pPr>
        <w:pStyle w:val="Heading3"/>
      </w:pPr>
      <w:bookmarkStart w:id="360" w:name="_Toc488270157"/>
      <w:r>
        <w:t>Request Schema</w:t>
      </w:r>
      <w:bookmarkEnd w:id="360"/>
    </w:p>
    <w:p w14:paraId="027C965C" w14:textId="410CD010" w:rsidR="00A5747F" w:rsidRDefault="00A5747F" w:rsidP="00A5747F">
      <w:pPr>
        <w:rPr>
          <w:szCs w:val="20"/>
        </w:rPr>
      </w:pPr>
      <w:r w:rsidRPr="005562D7">
        <w:rPr>
          <w:szCs w:val="20"/>
        </w:rPr>
        <w:t xml:space="preserve">Refer the </w:t>
      </w:r>
      <w:hyperlink r:id="rId37" w:history="1">
        <w:r w:rsidRPr="000B2533">
          <w:rPr>
            <w:rStyle w:val="Hyperlink"/>
          </w:rPr>
          <w:t>Mapping sheet for IHUB-1</w:t>
        </w:r>
        <w:r w:rsidR="001A3257">
          <w:rPr>
            <w:rStyle w:val="Hyperlink"/>
          </w:rPr>
          <w:t>7</w:t>
        </w:r>
      </w:hyperlink>
      <w:r>
        <w:rPr>
          <w:rStyle w:val="Hyperlink"/>
        </w:rPr>
        <w:t xml:space="preserve"> </w:t>
      </w:r>
      <w:r w:rsidRPr="005562D7">
        <w:rPr>
          <w:szCs w:val="20"/>
        </w:rPr>
        <w:t>for response schema</w:t>
      </w:r>
      <w:r>
        <w:rPr>
          <w:szCs w:val="20"/>
        </w:rPr>
        <w:t xml:space="preserve"> design</w:t>
      </w:r>
      <w:r w:rsidRPr="005562D7">
        <w:rPr>
          <w:szCs w:val="20"/>
        </w:rPr>
        <w:t xml:space="preserve">. The mapping sheet currently lists the data elements received from </w:t>
      </w:r>
      <w:r>
        <w:rPr>
          <w:szCs w:val="20"/>
        </w:rPr>
        <w:t>DW</w:t>
      </w:r>
      <w:r w:rsidRPr="005562D7">
        <w:rPr>
          <w:szCs w:val="20"/>
        </w:rPr>
        <w:t xml:space="preserve"> in XML format. This needs to be transformed to a JSON structure for the system API.</w:t>
      </w:r>
    </w:p>
    <w:p w14:paraId="00A10AB6" w14:textId="77777777" w:rsidR="00A5747F" w:rsidRPr="001E0CA1" w:rsidRDefault="00A5747F" w:rsidP="00A5747F">
      <w:pPr>
        <w:pStyle w:val="Heading3"/>
      </w:pPr>
      <w:bookmarkStart w:id="361" w:name="_Toc488270158"/>
      <w:r>
        <w:t>Request Mapping</w:t>
      </w:r>
      <w:bookmarkEnd w:id="361"/>
    </w:p>
    <w:p w14:paraId="3D249FF1" w14:textId="42144DA1" w:rsidR="00A5747F" w:rsidRDefault="00A5747F" w:rsidP="00A5747F">
      <w:pPr>
        <w:rPr>
          <w:szCs w:val="20"/>
        </w:rPr>
      </w:pPr>
      <w:r w:rsidRPr="005562D7">
        <w:rPr>
          <w:szCs w:val="20"/>
        </w:rPr>
        <w:t xml:space="preserve">Refer the </w:t>
      </w:r>
      <w:hyperlink r:id="rId38" w:history="1">
        <w:r w:rsidRPr="000B2533">
          <w:rPr>
            <w:rStyle w:val="Hyperlink"/>
          </w:rPr>
          <w:t>Mapping sheet for IHUB-1</w:t>
        </w:r>
        <w:r w:rsidR="001A3257">
          <w:rPr>
            <w:rStyle w:val="Hyperlink"/>
          </w:rPr>
          <w:t>7</w:t>
        </w:r>
      </w:hyperlink>
      <w:r>
        <w:rPr>
          <w:rStyle w:val="Hyperlink"/>
        </w:rPr>
        <w:t xml:space="preserve"> </w:t>
      </w:r>
      <w:r>
        <w:rPr>
          <w:szCs w:val="20"/>
        </w:rPr>
        <w:t>for field mapping details.</w:t>
      </w:r>
    </w:p>
    <w:p w14:paraId="4118B763" w14:textId="77777777" w:rsidR="00A5747F" w:rsidRPr="00C70E76" w:rsidRDefault="00A5747F" w:rsidP="00A5747F">
      <w:pPr>
        <w:pStyle w:val="Heading3"/>
      </w:pPr>
      <w:bookmarkStart w:id="362" w:name="_Toc488270159"/>
      <w:r>
        <w:t>Response Schema</w:t>
      </w:r>
      <w:bookmarkEnd w:id="362"/>
    </w:p>
    <w:p w14:paraId="6C402BB3" w14:textId="77777777" w:rsidR="00A5747F" w:rsidRDefault="00A5747F" w:rsidP="00A5747F">
      <w:r>
        <w:t>Following tables shows the response schema structure.</w:t>
      </w:r>
    </w:p>
    <w:tbl>
      <w:tblPr>
        <w:tblStyle w:val="WHISHWORKS"/>
        <w:tblW w:w="0" w:type="auto"/>
        <w:tblLook w:val="0420" w:firstRow="1" w:lastRow="0" w:firstColumn="0" w:lastColumn="0" w:noHBand="0" w:noVBand="1"/>
      </w:tblPr>
      <w:tblGrid>
        <w:gridCol w:w="524"/>
        <w:gridCol w:w="1810"/>
        <w:gridCol w:w="1199"/>
        <w:gridCol w:w="1444"/>
        <w:gridCol w:w="974"/>
        <w:gridCol w:w="1723"/>
        <w:gridCol w:w="1496"/>
      </w:tblGrid>
      <w:tr w:rsidR="00A5747F" w:rsidRPr="002E727B" w14:paraId="5D0C08C4" w14:textId="77777777" w:rsidTr="00050B69">
        <w:trPr>
          <w:cnfStyle w:val="100000000000" w:firstRow="1" w:lastRow="0" w:firstColumn="0" w:lastColumn="0" w:oddVBand="0" w:evenVBand="0" w:oddHBand="0" w:evenHBand="0" w:firstRowFirstColumn="0" w:firstRowLastColumn="0" w:lastRowFirstColumn="0" w:lastRowLastColumn="0"/>
        </w:trPr>
        <w:tc>
          <w:tcPr>
            <w:tcW w:w="535" w:type="dxa"/>
          </w:tcPr>
          <w:p w14:paraId="74D970F4" w14:textId="77777777" w:rsidR="00A5747F" w:rsidRPr="002E727B" w:rsidRDefault="00A5747F" w:rsidP="00050B69">
            <w:pPr>
              <w:rPr>
                <w:color w:val="FFFFFF" w:themeColor="background1"/>
                <w:szCs w:val="20"/>
              </w:rPr>
            </w:pPr>
            <w:r>
              <w:rPr>
                <w:color w:val="FFFFFF" w:themeColor="background1"/>
                <w:szCs w:val="20"/>
              </w:rPr>
              <w:t>#</w:t>
            </w:r>
          </w:p>
        </w:tc>
        <w:tc>
          <w:tcPr>
            <w:tcW w:w="1837" w:type="dxa"/>
          </w:tcPr>
          <w:p w14:paraId="54CF3574" w14:textId="77777777" w:rsidR="00A5747F" w:rsidRPr="002E727B" w:rsidRDefault="00A5747F" w:rsidP="00050B69">
            <w:pPr>
              <w:rPr>
                <w:color w:val="FFFFFF" w:themeColor="background1"/>
                <w:szCs w:val="20"/>
              </w:rPr>
            </w:pPr>
            <w:r>
              <w:rPr>
                <w:color w:val="FFFFFF" w:themeColor="background1"/>
                <w:szCs w:val="20"/>
              </w:rPr>
              <w:t>Attribute</w:t>
            </w:r>
          </w:p>
        </w:tc>
        <w:tc>
          <w:tcPr>
            <w:tcW w:w="1220" w:type="dxa"/>
          </w:tcPr>
          <w:p w14:paraId="2C4283E0" w14:textId="77777777" w:rsidR="00A5747F" w:rsidRPr="002E727B" w:rsidRDefault="00A5747F" w:rsidP="00050B69">
            <w:pPr>
              <w:rPr>
                <w:color w:val="FFFFFF" w:themeColor="background1"/>
                <w:szCs w:val="20"/>
              </w:rPr>
            </w:pPr>
            <w:r>
              <w:rPr>
                <w:color w:val="FFFFFF" w:themeColor="background1"/>
                <w:szCs w:val="20"/>
              </w:rPr>
              <w:t>Type</w:t>
            </w:r>
          </w:p>
        </w:tc>
        <w:tc>
          <w:tcPr>
            <w:tcW w:w="1446" w:type="dxa"/>
          </w:tcPr>
          <w:p w14:paraId="0EC9EEF6" w14:textId="77777777" w:rsidR="00A5747F" w:rsidRPr="002E727B" w:rsidRDefault="00A5747F" w:rsidP="00050B69">
            <w:pPr>
              <w:rPr>
                <w:color w:val="FFFFFF" w:themeColor="background1"/>
                <w:szCs w:val="20"/>
              </w:rPr>
            </w:pPr>
            <w:r>
              <w:rPr>
                <w:color w:val="FFFFFF" w:themeColor="background1"/>
                <w:szCs w:val="20"/>
              </w:rPr>
              <w:t>Cardinality</w:t>
            </w:r>
          </w:p>
        </w:tc>
        <w:tc>
          <w:tcPr>
            <w:tcW w:w="975" w:type="dxa"/>
          </w:tcPr>
          <w:p w14:paraId="73E10AE3" w14:textId="77777777" w:rsidR="00A5747F" w:rsidRPr="002E727B" w:rsidRDefault="00A5747F" w:rsidP="00050B69">
            <w:pPr>
              <w:rPr>
                <w:color w:val="FFFFFF" w:themeColor="background1"/>
                <w:szCs w:val="20"/>
              </w:rPr>
            </w:pPr>
            <w:r>
              <w:rPr>
                <w:color w:val="FFFFFF" w:themeColor="background1"/>
                <w:szCs w:val="20"/>
              </w:rPr>
              <w:t>Length</w:t>
            </w:r>
          </w:p>
        </w:tc>
        <w:tc>
          <w:tcPr>
            <w:tcW w:w="1656" w:type="dxa"/>
          </w:tcPr>
          <w:p w14:paraId="1B6B9729" w14:textId="77777777" w:rsidR="00A5747F" w:rsidRPr="002E727B" w:rsidRDefault="00A5747F" w:rsidP="00050B69">
            <w:pPr>
              <w:rPr>
                <w:color w:val="FFFFFF" w:themeColor="background1"/>
                <w:szCs w:val="20"/>
              </w:rPr>
            </w:pPr>
            <w:r>
              <w:rPr>
                <w:color w:val="FFFFFF" w:themeColor="background1"/>
                <w:szCs w:val="20"/>
              </w:rPr>
              <w:t>Valid Data</w:t>
            </w:r>
          </w:p>
        </w:tc>
        <w:tc>
          <w:tcPr>
            <w:tcW w:w="1501" w:type="dxa"/>
          </w:tcPr>
          <w:p w14:paraId="0992BA91" w14:textId="77777777" w:rsidR="00A5747F" w:rsidRPr="002E727B" w:rsidRDefault="00A5747F" w:rsidP="00050B69">
            <w:pPr>
              <w:rPr>
                <w:color w:val="FFFFFF" w:themeColor="background1"/>
                <w:szCs w:val="20"/>
              </w:rPr>
            </w:pPr>
            <w:r>
              <w:rPr>
                <w:color w:val="FFFFFF" w:themeColor="background1"/>
                <w:szCs w:val="20"/>
              </w:rPr>
              <w:t>Description</w:t>
            </w:r>
          </w:p>
        </w:tc>
      </w:tr>
      <w:tr w:rsidR="00A5747F" w14:paraId="519AA02F"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31B93AF8" w14:textId="77777777" w:rsidR="00A5747F" w:rsidRPr="002E727B" w:rsidRDefault="00A5747F" w:rsidP="00050B69">
            <w:pPr>
              <w:pStyle w:val="ListParagraph"/>
              <w:numPr>
                <w:ilvl w:val="0"/>
                <w:numId w:val="36"/>
              </w:numPr>
              <w:rPr>
                <w:szCs w:val="20"/>
              </w:rPr>
            </w:pPr>
          </w:p>
        </w:tc>
        <w:tc>
          <w:tcPr>
            <w:tcW w:w="1837" w:type="dxa"/>
          </w:tcPr>
          <w:p w14:paraId="2A1807EC" w14:textId="77777777" w:rsidR="00A5747F" w:rsidRDefault="00A5747F" w:rsidP="00050B69">
            <w:pPr>
              <w:rPr>
                <w:szCs w:val="20"/>
              </w:rPr>
            </w:pPr>
            <w:r>
              <w:rPr>
                <w:rFonts w:ascii="Calibri" w:eastAsia="Times New Roman" w:hAnsi="Calibri"/>
                <w:color w:val="000000"/>
              </w:rPr>
              <w:t>message-id</w:t>
            </w:r>
          </w:p>
        </w:tc>
        <w:tc>
          <w:tcPr>
            <w:tcW w:w="1220" w:type="dxa"/>
          </w:tcPr>
          <w:p w14:paraId="76F4BBAD" w14:textId="77777777" w:rsidR="00A5747F" w:rsidRDefault="00A5747F" w:rsidP="00050B69">
            <w:pPr>
              <w:rPr>
                <w:szCs w:val="20"/>
              </w:rPr>
            </w:pPr>
            <w:r>
              <w:rPr>
                <w:szCs w:val="20"/>
              </w:rPr>
              <w:t>String</w:t>
            </w:r>
          </w:p>
        </w:tc>
        <w:tc>
          <w:tcPr>
            <w:tcW w:w="1446" w:type="dxa"/>
          </w:tcPr>
          <w:p w14:paraId="25D0DEF9" w14:textId="77777777" w:rsidR="00A5747F" w:rsidRDefault="00A5747F" w:rsidP="00050B69">
            <w:pPr>
              <w:rPr>
                <w:szCs w:val="20"/>
              </w:rPr>
            </w:pPr>
            <w:r>
              <w:rPr>
                <w:szCs w:val="20"/>
              </w:rPr>
              <w:t>1..1</w:t>
            </w:r>
          </w:p>
        </w:tc>
        <w:tc>
          <w:tcPr>
            <w:tcW w:w="975" w:type="dxa"/>
          </w:tcPr>
          <w:p w14:paraId="5906CB80" w14:textId="77777777" w:rsidR="00A5747F" w:rsidRDefault="00A5747F" w:rsidP="00050B69">
            <w:pPr>
              <w:rPr>
                <w:szCs w:val="20"/>
              </w:rPr>
            </w:pPr>
            <w:r>
              <w:rPr>
                <w:szCs w:val="20"/>
              </w:rPr>
              <w:t>36</w:t>
            </w:r>
          </w:p>
        </w:tc>
        <w:tc>
          <w:tcPr>
            <w:tcW w:w="1656" w:type="dxa"/>
          </w:tcPr>
          <w:p w14:paraId="74B9CD8E" w14:textId="77777777" w:rsidR="00A5747F" w:rsidRDefault="00A5747F" w:rsidP="00050B69">
            <w:pPr>
              <w:rPr>
                <w:szCs w:val="20"/>
              </w:rPr>
            </w:pPr>
            <w:r>
              <w:rPr>
                <w:szCs w:val="20"/>
              </w:rPr>
              <w:t>UUID</w:t>
            </w:r>
          </w:p>
        </w:tc>
        <w:tc>
          <w:tcPr>
            <w:tcW w:w="1501" w:type="dxa"/>
          </w:tcPr>
          <w:p w14:paraId="170FBB8C" w14:textId="77777777" w:rsidR="00A5747F" w:rsidRDefault="00A5747F" w:rsidP="00050B69">
            <w:pPr>
              <w:rPr>
                <w:szCs w:val="20"/>
              </w:rPr>
            </w:pPr>
            <w:r>
              <w:rPr>
                <w:rFonts w:ascii="Calibri" w:eastAsia="Times New Roman" w:hAnsi="Calibri"/>
                <w:color w:val="000000"/>
              </w:rPr>
              <w:t>Unique message Id for the transaction</w:t>
            </w:r>
          </w:p>
        </w:tc>
      </w:tr>
      <w:tr w:rsidR="00A5747F" w14:paraId="004C2284"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33FFF900" w14:textId="77777777" w:rsidR="00A5747F" w:rsidRPr="002E727B" w:rsidRDefault="00A5747F" w:rsidP="00050B69">
            <w:pPr>
              <w:pStyle w:val="ListParagraph"/>
              <w:numPr>
                <w:ilvl w:val="0"/>
                <w:numId w:val="36"/>
              </w:numPr>
              <w:ind w:left="20" w:firstLine="0"/>
              <w:rPr>
                <w:szCs w:val="20"/>
              </w:rPr>
            </w:pPr>
          </w:p>
        </w:tc>
        <w:tc>
          <w:tcPr>
            <w:tcW w:w="1837" w:type="dxa"/>
          </w:tcPr>
          <w:p w14:paraId="7E004B3D" w14:textId="77777777" w:rsidR="00A5747F" w:rsidRDefault="00A5747F" w:rsidP="00050B69">
            <w:pPr>
              <w:rPr>
                <w:szCs w:val="20"/>
              </w:rPr>
            </w:pPr>
            <w:r>
              <w:rPr>
                <w:rFonts w:ascii="Calibri" w:eastAsia="Times New Roman" w:hAnsi="Calibri"/>
                <w:color w:val="000000"/>
              </w:rPr>
              <w:t>status</w:t>
            </w:r>
          </w:p>
        </w:tc>
        <w:tc>
          <w:tcPr>
            <w:tcW w:w="1220" w:type="dxa"/>
          </w:tcPr>
          <w:p w14:paraId="6C5365FC" w14:textId="77777777" w:rsidR="00A5747F" w:rsidRDefault="00A5747F" w:rsidP="00050B69">
            <w:pPr>
              <w:rPr>
                <w:szCs w:val="20"/>
              </w:rPr>
            </w:pPr>
            <w:r>
              <w:rPr>
                <w:szCs w:val="20"/>
              </w:rPr>
              <w:t>String</w:t>
            </w:r>
          </w:p>
        </w:tc>
        <w:tc>
          <w:tcPr>
            <w:tcW w:w="1446" w:type="dxa"/>
          </w:tcPr>
          <w:p w14:paraId="567C5414" w14:textId="77777777" w:rsidR="00A5747F" w:rsidRDefault="00A5747F" w:rsidP="00050B69">
            <w:pPr>
              <w:rPr>
                <w:szCs w:val="20"/>
              </w:rPr>
            </w:pPr>
            <w:r>
              <w:rPr>
                <w:szCs w:val="20"/>
              </w:rPr>
              <w:t>1..1</w:t>
            </w:r>
          </w:p>
        </w:tc>
        <w:tc>
          <w:tcPr>
            <w:tcW w:w="975" w:type="dxa"/>
          </w:tcPr>
          <w:p w14:paraId="7AB273E1" w14:textId="77777777" w:rsidR="00A5747F" w:rsidRDefault="00A5747F" w:rsidP="00050B69">
            <w:pPr>
              <w:rPr>
                <w:szCs w:val="20"/>
              </w:rPr>
            </w:pPr>
            <w:r>
              <w:rPr>
                <w:szCs w:val="20"/>
              </w:rPr>
              <w:t>100</w:t>
            </w:r>
          </w:p>
        </w:tc>
        <w:tc>
          <w:tcPr>
            <w:tcW w:w="1656" w:type="dxa"/>
          </w:tcPr>
          <w:p w14:paraId="2B147F2B" w14:textId="77777777" w:rsidR="00A5747F" w:rsidRDefault="00A5747F" w:rsidP="00050B69">
            <w:pPr>
              <w:rPr>
                <w:szCs w:val="20"/>
              </w:rPr>
            </w:pPr>
            <w:r>
              <w:rPr>
                <w:szCs w:val="20"/>
              </w:rPr>
              <w:t>Success/Failure</w:t>
            </w:r>
          </w:p>
        </w:tc>
        <w:tc>
          <w:tcPr>
            <w:tcW w:w="1501" w:type="dxa"/>
          </w:tcPr>
          <w:p w14:paraId="4C5F54FC" w14:textId="77777777" w:rsidR="00A5747F" w:rsidRDefault="00A5747F" w:rsidP="00050B69">
            <w:pPr>
              <w:rPr>
                <w:szCs w:val="20"/>
              </w:rPr>
            </w:pPr>
            <w:r>
              <w:rPr>
                <w:rFonts w:ascii="Calibri" w:eastAsia="Times New Roman" w:hAnsi="Calibri"/>
                <w:color w:val="000000"/>
              </w:rPr>
              <w:t>Success or failure based on API processing result</w:t>
            </w:r>
          </w:p>
        </w:tc>
      </w:tr>
      <w:tr w:rsidR="00A5747F" w14:paraId="7EAA269E" w14:textId="77777777" w:rsidTr="00050B69">
        <w:trPr>
          <w:cnfStyle w:val="000000100000" w:firstRow="0" w:lastRow="0" w:firstColumn="0" w:lastColumn="0" w:oddVBand="0" w:evenVBand="0" w:oddHBand="1" w:evenHBand="0" w:firstRowFirstColumn="0" w:firstRowLastColumn="0" w:lastRowFirstColumn="0" w:lastRowLastColumn="0"/>
        </w:trPr>
        <w:tc>
          <w:tcPr>
            <w:tcW w:w="535" w:type="dxa"/>
          </w:tcPr>
          <w:p w14:paraId="03D4C2B3" w14:textId="77777777" w:rsidR="00A5747F" w:rsidRPr="002E727B" w:rsidRDefault="00A5747F" w:rsidP="00050B69">
            <w:pPr>
              <w:pStyle w:val="ListParagraph"/>
              <w:numPr>
                <w:ilvl w:val="0"/>
                <w:numId w:val="36"/>
              </w:numPr>
              <w:ind w:left="20" w:firstLine="0"/>
              <w:rPr>
                <w:szCs w:val="20"/>
              </w:rPr>
            </w:pPr>
          </w:p>
        </w:tc>
        <w:tc>
          <w:tcPr>
            <w:tcW w:w="1837" w:type="dxa"/>
          </w:tcPr>
          <w:p w14:paraId="143E0EF8" w14:textId="77777777" w:rsidR="00A5747F" w:rsidRDefault="00A5747F" w:rsidP="00050B69">
            <w:pPr>
              <w:rPr>
                <w:szCs w:val="20"/>
              </w:rPr>
            </w:pPr>
            <w:r>
              <w:rPr>
                <w:rFonts w:ascii="Calibri" w:eastAsia="Times New Roman" w:hAnsi="Calibri"/>
                <w:color w:val="000000"/>
              </w:rPr>
              <w:t>error-code</w:t>
            </w:r>
            <w:r w:rsidRPr="00F33E41">
              <w:rPr>
                <w:szCs w:val="20"/>
              </w:rPr>
              <w:t> </w:t>
            </w:r>
          </w:p>
        </w:tc>
        <w:tc>
          <w:tcPr>
            <w:tcW w:w="1220" w:type="dxa"/>
          </w:tcPr>
          <w:p w14:paraId="2BD0FBF3" w14:textId="77777777" w:rsidR="00A5747F" w:rsidRDefault="00A5747F" w:rsidP="00050B69">
            <w:pPr>
              <w:rPr>
                <w:szCs w:val="20"/>
              </w:rPr>
            </w:pPr>
            <w:r>
              <w:rPr>
                <w:szCs w:val="20"/>
              </w:rPr>
              <w:t>String</w:t>
            </w:r>
          </w:p>
        </w:tc>
        <w:tc>
          <w:tcPr>
            <w:tcW w:w="1446" w:type="dxa"/>
          </w:tcPr>
          <w:p w14:paraId="0B5E6140" w14:textId="77777777" w:rsidR="00A5747F" w:rsidRDefault="00A5747F" w:rsidP="00050B69">
            <w:pPr>
              <w:rPr>
                <w:szCs w:val="20"/>
              </w:rPr>
            </w:pPr>
            <w:r>
              <w:rPr>
                <w:szCs w:val="20"/>
              </w:rPr>
              <w:t>0..1</w:t>
            </w:r>
          </w:p>
        </w:tc>
        <w:tc>
          <w:tcPr>
            <w:tcW w:w="975" w:type="dxa"/>
          </w:tcPr>
          <w:p w14:paraId="3EC5866A" w14:textId="77777777" w:rsidR="00A5747F" w:rsidRDefault="00A5747F" w:rsidP="00050B69">
            <w:pPr>
              <w:rPr>
                <w:szCs w:val="20"/>
              </w:rPr>
            </w:pPr>
            <w:r>
              <w:rPr>
                <w:szCs w:val="20"/>
              </w:rPr>
              <w:t>10</w:t>
            </w:r>
          </w:p>
        </w:tc>
        <w:tc>
          <w:tcPr>
            <w:tcW w:w="1656" w:type="dxa"/>
          </w:tcPr>
          <w:p w14:paraId="3AC26E82" w14:textId="77777777" w:rsidR="00A5747F" w:rsidRDefault="00A5747F" w:rsidP="00050B69">
            <w:pPr>
              <w:rPr>
                <w:szCs w:val="20"/>
              </w:rPr>
            </w:pPr>
            <w:r>
              <w:rPr>
                <w:szCs w:val="20"/>
              </w:rPr>
              <w:t>400</w:t>
            </w:r>
          </w:p>
        </w:tc>
        <w:tc>
          <w:tcPr>
            <w:tcW w:w="1501" w:type="dxa"/>
          </w:tcPr>
          <w:p w14:paraId="501632DD" w14:textId="77777777" w:rsidR="00A5747F" w:rsidRDefault="00A5747F" w:rsidP="00050B69">
            <w:pPr>
              <w:rPr>
                <w:szCs w:val="20"/>
              </w:rPr>
            </w:pPr>
            <w:r>
              <w:rPr>
                <w:rFonts w:ascii="Calibri" w:eastAsia="Times New Roman" w:hAnsi="Calibri"/>
                <w:color w:val="000000"/>
              </w:rPr>
              <w:t>API internal error code if any</w:t>
            </w:r>
          </w:p>
        </w:tc>
      </w:tr>
      <w:tr w:rsidR="00A5747F" w14:paraId="0CE496BB" w14:textId="77777777" w:rsidTr="00050B69">
        <w:trPr>
          <w:cnfStyle w:val="000000010000" w:firstRow="0" w:lastRow="0" w:firstColumn="0" w:lastColumn="0" w:oddVBand="0" w:evenVBand="0" w:oddHBand="0" w:evenHBand="1" w:firstRowFirstColumn="0" w:firstRowLastColumn="0" w:lastRowFirstColumn="0" w:lastRowLastColumn="0"/>
        </w:trPr>
        <w:tc>
          <w:tcPr>
            <w:tcW w:w="535" w:type="dxa"/>
          </w:tcPr>
          <w:p w14:paraId="60986F89" w14:textId="77777777" w:rsidR="00A5747F" w:rsidRPr="002E727B" w:rsidRDefault="00A5747F" w:rsidP="00050B69">
            <w:pPr>
              <w:pStyle w:val="ListParagraph"/>
              <w:numPr>
                <w:ilvl w:val="0"/>
                <w:numId w:val="36"/>
              </w:numPr>
              <w:ind w:left="20" w:firstLine="0"/>
              <w:rPr>
                <w:szCs w:val="20"/>
              </w:rPr>
            </w:pPr>
          </w:p>
        </w:tc>
        <w:tc>
          <w:tcPr>
            <w:tcW w:w="1837" w:type="dxa"/>
          </w:tcPr>
          <w:p w14:paraId="52FBC996" w14:textId="77777777" w:rsidR="00A5747F" w:rsidRDefault="00A5747F" w:rsidP="00050B69">
            <w:pPr>
              <w:rPr>
                <w:szCs w:val="20"/>
              </w:rPr>
            </w:pPr>
            <w:r>
              <w:rPr>
                <w:rFonts w:ascii="Calibri" w:eastAsia="Times New Roman" w:hAnsi="Calibri"/>
                <w:color w:val="000000"/>
              </w:rPr>
              <w:t>error-description</w:t>
            </w:r>
          </w:p>
        </w:tc>
        <w:tc>
          <w:tcPr>
            <w:tcW w:w="1220" w:type="dxa"/>
          </w:tcPr>
          <w:p w14:paraId="20717222" w14:textId="77777777" w:rsidR="00A5747F" w:rsidRDefault="00A5747F" w:rsidP="00050B69">
            <w:pPr>
              <w:rPr>
                <w:szCs w:val="20"/>
              </w:rPr>
            </w:pPr>
            <w:r>
              <w:rPr>
                <w:szCs w:val="20"/>
              </w:rPr>
              <w:t>String</w:t>
            </w:r>
          </w:p>
        </w:tc>
        <w:tc>
          <w:tcPr>
            <w:tcW w:w="1446" w:type="dxa"/>
          </w:tcPr>
          <w:p w14:paraId="3B3458BF" w14:textId="77777777" w:rsidR="00A5747F" w:rsidRDefault="00A5747F" w:rsidP="00050B69">
            <w:pPr>
              <w:rPr>
                <w:szCs w:val="20"/>
              </w:rPr>
            </w:pPr>
            <w:r>
              <w:rPr>
                <w:szCs w:val="20"/>
              </w:rPr>
              <w:t>0..1</w:t>
            </w:r>
          </w:p>
        </w:tc>
        <w:tc>
          <w:tcPr>
            <w:tcW w:w="975" w:type="dxa"/>
          </w:tcPr>
          <w:p w14:paraId="623D5B6B" w14:textId="77777777" w:rsidR="00A5747F" w:rsidRDefault="00A5747F" w:rsidP="00050B69">
            <w:pPr>
              <w:rPr>
                <w:szCs w:val="20"/>
              </w:rPr>
            </w:pPr>
            <w:r>
              <w:rPr>
                <w:szCs w:val="20"/>
              </w:rPr>
              <w:t>100</w:t>
            </w:r>
          </w:p>
        </w:tc>
        <w:tc>
          <w:tcPr>
            <w:tcW w:w="1656" w:type="dxa"/>
          </w:tcPr>
          <w:p w14:paraId="66E91560" w14:textId="77777777" w:rsidR="00A5747F" w:rsidRDefault="00A5747F" w:rsidP="00050B69">
            <w:pPr>
              <w:rPr>
                <w:szCs w:val="20"/>
              </w:rPr>
            </w:pPr>
            <w:r>
              <w:rPr>
                <w:szCs w:val="20"/>
              </w:rPr>
              <w:t>Bad request</w:t>
            </w:r>
          </w:p>
        </w:tc>
        <w:tc>
          <w:tcPr>
            <w:tcW w:w="1501" w:type="dxa"/>
          </w:tcPr>
          <w:p w14:paraId="16E5E73C" w14:textId="77777777" w:rsidR="00A5747F" w:rsidRDefault="00A5747F" w:rsidP="00050B69">
            <w:pPr>
              <w:rPr>
                <w:szCs w:val="20"/>
              </w:rPr>
            </w:pPr>
            <w:r>
              <w:rPr>
                <w:rFonts w:ascii="Calibri" w:eastAsia="Times New Roman" w:hAnsi="Calibri"/>
                <w:color w:val="000000"/>
              </w:rPr>
              <w:t>API error description</w:t>
            </w:r>
          </w:p>
        </w:tc>
      </w:tr>
    </w:tbl>
    <w:p w14:paraId="387744AC" w14:textId="77777777" w:rsidR="00A5747F" w:rsidRDefault="00A5747F" w:rsidP="00A5747F"/>
    <w:p w14:paraId="529251ED" w14:textId="77777777" w:rsidR="00A5747F" w:rsidRDefault="00A5747F" w:rsidP="00A5747F">
      <w:pPr>
        <w:rPr>
          <w:szCs w:val="20"/>
        </w:rPr>
      </w:pPr>
      <w:r>
        <w:rPr>
          <w:szCs w:val="20"/>
        </w:rPr>
        <w:t>Sample Response:</w:t>
      </w:r>
    </w:p>
    <w:p w14:paraId="525DC9F6" w14:textId="77777777" w:rsidR="00A5747F" w:rsidRDefault="00A5747F" w:rsidP="00A5747F">
      <w:pPr>
        <w:rPr>
          <w:szCs w:val="20"/>
        </w:rPr>
      </w:pPr>
      <w:r>
        <w:rPr>
          <w:szCs w:val="20"/>
        </w:rPr>
        <w:t>HTTP status code with corresponding message body shall be returned in the response.</w:t>
      </w:r>
    </w:p>
    <w:p w14:paraId="7319CC8A" w14:textId="77777777" w:rsidR="00A5747F" w:rsidRPr="007C45EB" w:rsidRDefault="00A5747F" w:rsidP="00A5747F">
      <w:pPr>
        <w:pStyle w:val="Heading3"/>
      </w:pPr>
      <w:bookmarkStart w:id="363" w:name="_Toc488270160"/>
      <w:r>
        <w:t>Response Mapping</w:t>
      </w:r>
      <w:bookmarkEnd w:id="363"/>
    </w:p>
    <w:p w14:paraId="3FC8B2BC" w14:textId="48FF3B54" w:rsidR="00A5747F" w:rsidRDefault="00A5747F" w:rsidP="00A5747F">
      <w:pPr>
        <w:rPr>
          <w:szCs w:val="20"/>
        </w:rPr>
      </w:pPr>
      <w:r w:rsidRPr="005562D7">
        <w:rPr>
          <w:szCs w:val="20"/>
        </w:rPr>
        <w:t xml:space="preserve">Refer the </w:t>
      </w:r>
      <w:hyperlink r:id="rId39" w:history="1">
        <w:r w:rsidRPr="00A52305">
          <w:rPr>
            <w:rStyle w:val="Hyperlink"/>
          </w:rPr>
          <w:t>Mapping sheet for IHUB-1</w:t>
        </w:r>
        <w:r w:rsidR="00A52305" w:rsidRPr="00A52305">
          <w:rPr>
            <w:rStyle w:val="Hyperlink"/>
          </w:rPr>
          <w:t>7</w:t>
        </w:r>
      </w:hyperlink>
      <w:r>
        <w:rPr>
          <w:rStyle w:val="Hyperlink"/>
        </w:rPr>
        <w:t xml:space="preserve"> </w:t>
      </w:r>
      <w:r>
        <w:rPr>
          <w:szCs w:val="20"/>
        </w:rPr>
        <w:t>for field mapping details.</w:t>
      </w:r>
    </w:p>
    <w:p w14:paraId="117D9FA8" w14:textId="77777777" w:rsidR="00A5747F" w:rsidRPr="00B43B0B" w:rsidRDefault="00A5747F" w:rsidP="00A5747F">
      <w:pPr>
        <w:pStyle w:val="Heading3"/>
      </w:pPr>
      <w:bookmarkStart w:id="364" w:name="_Toc488270161"/>
      <w:r>
        <w:t>Error Handling</w:t>
      </w:r>
      <w:bookmarkEnd w:id="364"/>
    </w:p>
    <w:p w14:paraId="1B629CD7" w14:textId="1F3CF814" w:rsidR="00A5747F" w:rsidRDefault="00A5747F" w:rsidP="00A5747F">
      <w:pPr>
        <w:rPr>
          <w:szCs w:val="20"/>
        </w:rPr>
      </w:pPr>
      <w:r>
        <w:rPr>
          <w:szCs w:val="20"/>
        </w:rPr>
        <w:t xml:space="preserve">As described in section </w:t>
      </w:r>
      <w:hyperlink w:anchor="_Implementation_4" w:history="1">
        <w:r w:rsidR="006371D4">
          <w:rPr>
            <w:rStyle w:val="Hyperlink"/>
            <w:szCs w:val="20"/>
          </w:rPr>
          <w:t>3.3.1</w:t>
        </w:r>
      </w:hyperlink>
      <w:r>
        <w:rPr>
          <w:rStyle w:val="Hyperlink"/>
          <w:szCs w:val="20"/>
        </w:rPr>
        <w:t>.</w:t>
      </w:r>
    </w:p>
    <w:p w14:paraId="3127AF69" w14:textId="77777777" w:rsidR="00A5747F" w:rsidRPr="006711F1" w:rsidRDefault="00A5747F" w:rsidP="00A5747F">
      <w:pPr>
        <w:pStyle w:val="Heading3"/>
      </w:pPr>
      <w:bookmarkStart w:id="365" w:name="_Toc488270162"/>
      <w:r>
        <w:t>Auditing</w:t>
      </w:r>
      <w:bookmarkEnd w:id="365"/>
    </w:p>
    <w:p w14:paraId="5A8117AC" w14:textId="77777777" w:rsidR="00A5747F" w:rsidRPr="00FA31C9" w:rsidRDefault="00A5747F" w:rsidP="00A5747F">
      <w:pPr>
        <w:rPr>
          <w:szCs w:val="20"/>
        </w:rPr>
      </w:pPr>
      <w:r>
        <w:rPr>
          <w:szCs w:val="20"/>
        </w:rPr>
        <w:t xml:space="preserve">Service will audit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25761B18" w14:textId="77777777" w:rsidR="00A5747F" w:rsidRPr="006740C8" w:rsidRDefault="00A5747F" w:rsidP="00A5747F">
      <w:pPr>
        <w:pStyle w:val="Heading3"/>
      </w:pPr>
      <w:bookmarkStart w:id="366" w:name="_Toc488270163"/>
      <w:r>
        <w:lastRenderedPageBreak/>
        <w:t>Logging</w:t>
      </w:r>
      <w:bookmarkEnd w:id="366"/>
    </w:p>
    <w:p w14:paraId="0FDDAEEB" w14:textId="3EFA39FE" w:rsidR="00740C57" w:rsidRDefault="00A5747F" w:rsidP="00A5747F">
      <w:pPr>
        <w:rPr>
          <w:szCs w:val="20"/>
        </w:rPr>
      </w:pPr>
      <w:r>
        <w:rPr>
          <w:szCs w:val="20"/>
        </w:rPr>
        <w:t xml:space="preserve">Service will log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4C847DC3" w14:textId="0BD94B44" w:rsidR="0072463F" w:rsidRPr="00B81AD6" w:rsidRDefault="0072463F" w:rsidP="00B81AD6">
      <w:pPr>
        <w:spacing w:after="160" w:line="259" w:lineRule="auto"/>
        <w:rPr>
          <w:rFonts w:ascii="Cambria" w:eastAsiaTheme="majorEastAsia" w:hAnsi="Cambria" w:cstheme="majorBidi"/>
          <w:b/>
          <w:bCs/>
          <w:color w:val="4D52A4"/>
          <w:sz w:val="26"/>
          <w:szCs w:val="28"/>
        </w:rPr>
      </w:pPr>
    </w:p>
    <w:p w14:paraId="6328551F" w14:textId="77777777" w:rsidR="00066C6D" w:rsidRDefault="00066C6D" w:rsidP="004A49EE">
      <w:pPr>
        <w:rPr>
          <w:szCs w:val="20"/>
        </w:rPr>
      </w:pPr>
    </w:p>
    <w:p w14:paraId="31855B19" w14:textId="77777777" w:rsidR="0063120E" w:rsidRDefault="0063120E" w:rsidP="0009414D">
      <w:pPr>
        <w:rPr>
          <w:szCs w:val="20"/>
        </w:rPr>
      </w:pPr>
    </w:p>
    <w:p w14:paraId="0457C361" w14:textId="2AEE8E38" w:rsidR="00BE7CC8" w:rsidRDefault="00BE7CC8">
      <w:pPr>
        <w:spacing w:after="160" w:line="259" w:lineRule="auto"/>
      </w:pPr>
      <w:r>
        <w:br w:type="page"/>
      </w:r>
    </w:p>
    <w:p w14:paraId="2BC2152E" w14:textId="2052097C" w:rsidR="00BE7CC8" w:rsidRDefault="00FD1B4C" w:rsidP="00BE7CC8">
      <w:pPr>
        <w:pStyle w:val="Heading2"/>
      </w:pPr>
      <w:bookmarkStart w:id="367" w:name="_Toc488270164"/>
      <w:r>
        <w:lastRenderedPageBreak/>
        <w:t>POST</w:t>
      </w:r>
      <w:r w:rsidR="00BE7CC8">
        <w:t>/P</w:t>
      </w:r>
      <w:r>
        <w:t>AYMENT-REQUEST</w:t>
      </w:r>
      <w:bookmarkEnd w:id="367"/>
    </w:p>
    <w:p w14:paraId="1CD2BBC2" w14:textId="77777777" w:rsidR="00AB396C" w:rsidRPr="00AB396C" w:rsidRDefault="00AB396C" w:rsidP="00AB396C"/>
    <w:p w14:paraId="4FB36312" w14:textId="40358559" w:rsidR="00BE7CC8" w:rsidRDefault="001406B5" w:rsidP="00BE7CC8">
      <w:pPr>
        <w:jc w:val="center"/>
      </w:pPr>
      <w:r>
        <w:rPr>
          <w:noProof/>
        </w:rPr>
        <w:drawing>
          <wp:inline distT="0" distB="0" distL="0" distR="0" wp14:anchorId="60497E79" wp14:editId="3C340E48">
            <wp:extent cx="5829300" cy="57442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W-POST-PAYMENT.jpg"/>
                    <pic:cNvPicPr/>
                  </pic:nvPicPr>
                  <pic:blipFill>
                    <a:blip r:embed="rId40">
                      <a:extLst>
                        <a:ext uri="{28A0092B-C50C-407E-A947-70E740481C1C}">
                          <a14:useLocalDpi xmlns:a14="http://schemas.microsoft.com/office/drawing/2010/main" val="0"/>
                        </a:ext>
                      </a:extLst>
                    </a:blip>
                    <a:stretch>
                      <a:fillRect/>
                    </a:stretch>
                  </pic:blipFill>
                  <pic:spPr>
                    <a:xfrm>
                      <a:off x="0" y="0"/>
                      <a:ext cx="5829300" cy="5744210"/>
                    </a:xfrm>
                    <a:prstGeom prst="rect">
                      <a:avLst/>
                    </a:prstGeom>
                  </pic:spPr>
                </pic:pic>
              </a:graphicData>
            </a:graphic>
          </wp:inline>
        </w:drawing>
      </w:r>
    </w:p>
    <w:p w14:paraId="2FEC8FD1" w14:textId="77777777" w:rsidR="00BE7CC8" w:rsidRDefault="00BE7CC8" w:rsidP="00BE7CC8"/>
    <w:p w14:paraId="21561C72" w14:textId="5513FE71" w:rsidR="00BE7CC8" w:rsidRDefault="00BE7CC8" w:rsidP="00BE7CC8">
      <w:pPr>
        <w:pStyle w:val="Caption"/>
      </w:pPr>
      <w:bookmarkStart w:id="368" w:name="_Toc488270214"/>
      <w:r>
        <w:t xml:space="preserve">Figure </w:t>
      </w:r>
      <w:r w:rsidR="001108B3">
        <w:fldChar w:fldCharType="begin"/>
      </w:r>
      <w:r w:rsidR="001108B3">
        <w:instrText xml:space="preserve"> SEQ Figure \* ARABIC </w:instrText>
      </w:r>
      <w:r w:rsidR="001108B3">
        <w:fldChar w:fldCharType="separate"/>
      </w:r>
      <w:r w:rsidR="00297F48">
        <w:rPr>
          <w:noProof/>
        </w:rPr>
        <w:t>4</w:t>
      </w:r>
      <w:r w:rsidR="001108B3">
        <w:rPr>
          <w:noProof/>
        </w:rPr>
        <w:fldChar w:fldCharType="end"/>
      </w:r>
      <w:r>
        <w:t xml:space="preserve"> </w:t>
      </w:r>
      <w:r w:rsidR="000451C4">
        <w:t>Post</w:t>
      </w:r>
      <w:r>
        <w:t xml:space="preserve"> </w:t>
      </w:r>
      <w:r w:rsidR="000451C4">
        <w:t>Payment</w:t>
      </w:r>
      <w:r>
        <w:t xml:space="preserve"> </w:t>
      </w:r>
      <w:r w:rsidR="0074375B">
        <w:t xml:space="preserve">Request </w:t>
      </w:r>
      <w:r>
        <w:t xml:space="preserve">API </w:t>
      </w:r>
      <w:r w:rsidR="000451C4">
        <w:t xml:space="preserve">Method </w:t>
      </w:r>
      <w:r>
        <w:t>Design</w:t>
      </w:r>
      <w:bookmarkEnd w:id="368"/>
    </w:p>
    <w:p w14:paraId="7F8DFAE1" w14:textId="77777777" w:rsidR="00BE7CC8" w:rsidRPr="00711EB4" w:rsidRDefault="00BE7CC8" w:rsidP="00BE7CC8">
      <w:pPr>
        <w:pStyle w:val="Heading3"/>
      </w:pPr>
      <w:bookmarkStart w:id="369" w:name="_Toc488270165"/>
      <w:r w:rsidRPr="00711EB4">
        <w:t>Implementation</w:t>
      </w:r>
      <w:bookmarkEnd w:id="369"/>
    </w:p>
    <w:p w14:paraId="0DB3C64E" w14:textId="77777777" w:rsidR="002D6AFF" w:rsidRDefault="002D6AFF" w:rsidP="002D6AFF">
      <w:pPr>
        <w:pStyle w:val="ListParagraph"/>
        <w:numPr>
          <w:ilvl w:val="0"/>
          <w:numId w:val="13"/>
        </w:numPr>
        <w:spacing w:after="0" w:line="240" w:lineRule="auto"/>
        <w:rPr>
          <w:lang w:val="en-GB"/>
        </w:rPr>
      </w:pPr>
      <w:r>
        <w:rPr>
          <w:lang w:val="en-GB"/>
        </w:rPr>
        <w:t xml:space="preserve">Make a request </w:t>
      </w:r>
      <w:r w:rsidRPr="00AD18DF">
        <w:rPr>
          <w:lang w:val="en-GB"/>
        </w:rPr>
        <w:t>entry in audit log [asynchronous call].</w:t>
      </w:r>
    </w:p>
    <w:p w14:paraId="44CB5E06" w14:textId="77777777" w:rsidR="002D6AFF" w:rsidRPr="00AD18DF" w:rsidRDefault="002D6AFF" w:rsidP="002D6AFF">
      <w:pPr>
        <w:pStyle w:val="ListParagraph"/>
        <w:numPr>
          <w:ilvl w:val="0"/>
          <w:numId w:val="13"/>
        </w:numPr>
        <w:spacing w:after="0" w:line="240" w:lineRule="auto"/>
        <w:rPr>
          <w:lang w:val="en-GB"/>
        </w:rPr>
      </w:pPr>
      <w:r w:rsidRPr="002D6AFF">
        <w:rPr>
          <w:lang w:val="en-GB"/>
        </w:rPr>
        <w:t>Make a request entry in the reporting database [asynchronous call].</w:t>
      </w:r>
    </w:p>
    <w:p w14:paraId="48E2F527" w14:textId="77777777" w:rsidR="002D6AFF" w:rsidRPr="00B74858" w:rsidRDefault="002D6AFF" w:rsidP="002D6AFF">
      <w:pPr>
        <w:pStyle w:val="ListParagraph"/>
        <w:numPr>
          <w:ilvl w:val="0"/>
          <w:numId w:val="13"/>
        </w:numPr>
        <w:spacing w:after="0" w:line="240" w:lineRule="auto"/>
        <w:rPr>
          <w:lang w:val="en-GB"/>
        </w:rPr>
      </w:pPr>
      <w:r w:rsidRPr="00AD18DF">
        <w:rPr>
          <w:lang w:val="en-GB"/>
        </w:rPr>
        <w:t xml:space="preserve">Check if the mandatory/required fields </w:t>
      </w:r>
      <w:r>
        <w:rPr>
          <w:lang w:val="en-GB"/>
        </w:rPr>
        <w:t xml:space="preserve">null or </w:t>
      </w:r>
      <w:r w:rsidRPr="00AD18DF">
        <w:rPr>
          <w:lang w:val="en-GB"/>
        </w:rPr>
        <w:t xml:space="preserve">empty, if </w:t>
      </w:r>
      <w:r>
        <w:rPr>
          <w:lang w:val="en-GB"/>
        </w:rPr>
        <w:t xml:space="preserve">null or </w:t>
      </w:r>
      <w:r w:rsidRPr="00AD18DF">
        <w:rPr>
          <w:lang w:val="en-GB"/>
        </w:rPr>
        <w:t xml:space="preserve">empty then exit/terminate and return </w:t>
      </w:r>
      <w:r>
        <w:rPr>
          <w:lang w:val="en-GB"/>
        </w:rPr>
        <w:t>an</w:t>
      </w:r>
      <w:r w:rsidRPr="00AD18DF">
        <w:rPr>
          <w:lang w:val="en-GB"/>
        </w:rPr>
        <w:t xml:space="preserve"> appropriate error code</w:t>
      </w:r>
      <w:r>
        <w:rPr>
          <w:lang w:val="en-GB"/>
        </w:rPr>
        <w:t xml:space="preserve"> ad error message</w:t>
      </w:r>
      <w:r w:rsidRPr="00AD18DF">
        <w:rPr>
          <w:lang w:val="en-GB"/>
        </w:rPr>
        <w:t>.</w:t>
      </w:r>
      <w:r>
        <w:rPr>
          <w:lang w:val="en-GB"/>
        </w:rPr>
        <w:t xml:space="preserve"> HTTP status code 400 shall be returned as part of the response.</w:t>
      </w:r>
    </w:p>
    <w:p w14:paraId="45E3C55D" w14:textId="1A781A14" w:rsidR="002D6AFF" w:rsidRDefault="002D6AFF" w:rsidP="002D6AFF">
      <w:pPr>
        <w:pStyle w:val="ListParagraph"/>
        <w:numPr>
          <w:ilvl w:val="0"/>
          <w:numId w:val="13"/>
        </w:numPr>
        <w:spacing w:after="0" w:line="240" w:lineRule="auto"/>
        <w:rPr>
          <w:lang w:val="en-GB"/>
        </w:rPr>
      </w:pPr>
      <w:r w:rsidRPr="00AD18DF">
        <w:rPr>
          <w:lang w:val="en-GB"/>
        </w:rPr>
        <w:t xml:space="preserve">Based on the data in request, prepare </w:t>
      </w:r>
      <w:r>
        <w:rPr>
          <w:lang w:val="en-GB"/>
        </w:rPr>
        <w:t xml:space="preserve">a JSON request </w:t>
      </w:r>
      <w:r w:rsidR="001406B5">
        <w:rPr>
          <w:lang w:val="en-GB"/>
        </w:rPr>
        <w:t>to</w:t>
      </w:r>
      <w:r>
        <w:rPr>
          <w:lang w:val="en-GB"/>
        </w:rPr>
        <w:t xml:space="preserve"> invoke post operation on the target Demandware API</w:t>
      </w:r>
      <w:r w:rsidRPr="00AD18DF">
        <w:rPr>
          <w:lang w:val="en-GB"/>
        </w:rPr>
        <w:t>.</w:t>
      </w:r>
    </w:p>
    <w:p w14:paraId="0C8D305C" w14:textId="46E53357" w:rsidR="001406B5" w:rsidRDefault="001406B5" w:rsidP="002D6AFF">
      <w:pPr>
        <w:pStyle w:val="ListParagraph"/>
        <w:numPr>
          <w:ilvl w:val="0"/>
          <w:numId w:val="13"/>
        </w:numPr>
        <w:spacing w:after="0" w:line="240" w:lineRule="auto"/>
        <w:rPr>
          <w:lang w:val="en-GB"/>
        </w:rPr>
      </w:pPr>
      <w:r>
        <w:rPr>
          <w:lang w:val="en-GB"/>
        </w:rPr>
        <w:t xml:space="preserve">If order-number in request starts with “UKF”, invoke post operation on Demandware UK payment API. </w:t>
      </w:r>
    </w:p>
    <w:p w14:paraId="6062BC78" w14:textId="765724E7" w:rsidR="001406B5" w:rsidRPr="001406B5" w:rsidRDefault="001406B5" w:rsidP="001406B5">
      <w:pPr>
        <w:pStyle w:val="ListParagraph"/>
        <w:numPr>
          <w:ilvl w:val="0"/>
          <w:numId w:val="13"/>
        </w:numPr>
        <w:spacing w:after="0" w:line="240" w:lineRule="auto"/>
        <w:rPr>
          <w:lang w:val="en-GB"/>
        </w:rPr>
      </w:pPr>
      <w:r>
        <w:rPr>
          <w:lang w:val="en-GB"/>
        </w:rPr>
        <w:t>If order-number in request starts with “</w:t>
      </w:r>
      <w:r>
        <w:rPr>
          <w:lang w:val="en-GB"/>
        </w:rPr>
        <w:t>US</w:t>
      </w:r>
      <w:r>
        <w:rPr>
          <w:lang w:val="en-GB"/>
        </w:rPr>
        <w:t>F”, invoke</w:t>
      </w:r>
      <w:r>
        <w:rPr>
          <w:lang w:val="en-GB"/>
        </w:rPr>
        <w:t xml:space="preserve"> post operation on Demandware US</w:t>
      </w:r>
      <w:r>
        <w:rPr>
          <w:lang w:val="en-GB"/>
        </w:rPr>
        <w:t xml:space="preserve"> payment API. </w:t>
      </w:r>
    </w:p>
    <w:p w14:paraId="4E1765B7" w14:textId="77777777" w:rsidR="002D6AFF" w:rsidRPr="00AD18DF" w:rsidRDefault="002D6AFF" w:rsidP="002D6AFF">
      <w:pPr>
        <w:pStyle w:val="ListParagraph"/>
        <w:numPr>
          <w:ilvl w:val="0"/>
          <w:numId w:val="13"/>
        </w:numPr>
        <w:spacing w:after="0" w:line="240" w:lineRule="auto"/>
        <w:rPr>
          <w:lang w:val="en-GB"/>
        </w:rPr>
      </w:pPr>
      <w:r>
        <w:rPr>
          <w:lang w:val="en-GB"/>
        </w:rPr>
        <w:lastRenderedPageBreak/>
        <w:t>If target API is not reachable or not responding, do multiple retry at a defined interval. Both reconnection attempts and retry interval shall be configured in Mule application property file.</w:t>
      </w:r>
    </w:p>
    <w:p w14:paraId="72A5EAA7" w14:textId="77777777" w:rsidR="002D6AFF" w:rsidRDefault="002D6AFF" w:rsidP="002D6AFF">
      <w:pPr>
        <w:pStyle w:val="ListParagraph"/>
        <w:numPr>
          <w:ilvl w:val="0"/>
          <w:numId w:val="13"/>
        </w:numPr>
        <w:spacing w:after="0" w:line="240" w:lineRule="auto"/>
        <w:rPr>
          <w:lang w:val="en-GB"/>
        </w:rPr>
      </w:pPr>
      <w:r w:rsidRPr="00AD18DF">
        <w:rPr>
          <w:lang w:val="en-GB"/>
        </w:rPr>
        <w:t>Make a</w:t>
      </w:r>
      <w:r>
        <w:rPr>
          <w:lang w:val="en-GB"/>
        </w:rPr>
        <w:t xml:space="preserve"> response</w:t>
      </w:r>
      <w:r w:rsidRPr="00AD18DF">
        <w:rPr>
          <w:lang w:val="en-GB"/>
        </w:rPr>
        <w:t xml:space="preserve"> entry in audit log [asynchronous call].</w:t>
      </w:r>
    </w:p>
    <w:p w14:paraId="62280C51" w14:textId="77777777" w:rsidR="002D6AFF" w:rsidRPr="00AD242B" w:rsidRDefault="002D6AFF" w:rsidP="002D6AFF">
      <w:pPr>
        <w:pStyle w:val="ListParagraph"/>
        <w:numPr>
          <w:ilvl w:val="0"/>
          <w:numId w:val="13"/>
        </w:numPr>
        <w:spacing w:after="0" w:line="240" w:lineRule="auto"/>
        <w:rPr>
          <w:lang w:val="en-GB"/>
        </w:rPr>
      </w:pPr>
      <w:r w:rsidRPr="002D6AFF">
        <w:rPr>
          <w:lang w:val="en-GB"/>
        </w:rPr>
        <w:t>Make a response entry in the reporting database [asynchronous call]. This entry shall be done no matter response is success or error.</w:t>
      </w:r>
    </w:p>
    <w:p w14:paraId="7F7187E1" w14:textId="125F7D0A" w:rsidR="00BE7CC8" w:rsidRDefault="002D6AFF" w:rsidP="002D6AFF">
      <w:pPr>
        <w:pStyle w:val="ListParagraph"/>
        <w:numPr>
          <w:ilvl w:val="0"/>
          <w:numId w:val="13"/>
        </w:numPr>
        <w:spacing w:after="0" w:line="240" w:lineRule="auto"/>
        <w:rPr>
          <w:lang w:val="en-GB"/>
        </w:rPr>
      </w:pPr>
      <w:r>
        <w:rPr>
          <w:lang w:val="en-GB"/>
        </w:rPr>
        <w:t>Transform the target Demandware API response to system API response and return the response to the consumer.</w:t>
      </w:r>
    </w:p>
    <w:p w14:paraId="0141EA71" w14:textId="77777777" w:rsidR="00D12C36" w:rsidRDefault="00D12C36" w:rsidP="00D12C36">
      <w:pPr>
        <w:rPr>
          <w:lang w:val="en-GB"/>
        </w:rPr>
      </w:pPr>
    </w:p>
    <w:p w14:paraId="4C08FAE5" w14:textId="77777777" w:rsidR="00D12C36" w:rsidRDefault="00D12C36" w:rsidP="00D12C36">
      <w:pPr>
        <w:rPr>
          <w:b/>
          <w:lang w:val="en-GB"/>
        </w:rPr>
      </w:pPr>
      <w:r>
        <w:rPr>
          <w:b/>
          <w:lang w:val="en-GB"/>
        </w:rPr>
        <w:t>Reporting Database Design</w:t>
      </w:r>
      <w:r w:rsidRPr="00050DA8">
        <w:rPr>
          <w:b/>
          <w:lang w:val="en-GB"/>
        </w:rPr>
        <w:t>:</w:t>
      </w:r>
    </w:p>
    <w:p w14:paraId="0F8E1250" w14:textId="77777777" w:rsidR="00D12C36" w:rsidRPr="00251ECC" w:rsidRDefault="00D12C36" w:rsidP="00D12C36">
      <w:pPr>
        <w:rPr>
          <w:lang w:val="en-GB"/>
        </w:rPr>
      </w:pPr>
      <w:r w:rsidRPr="00251ECC">
        <w:rPr>
          <w:lang w:val="en-GB"/>
        </w:rPr>
        <w:t>Following diagram shows the DB structure to be used to store data into the reporting database:</w:t>
      </w:r>
    </w:p>
    <w:p w14:paraId="586148D9" w14:textId="77777777" w:rsidR="00D12C36" w:rsidRDefault="00D12C36" w:rsidP="00D12C36">
      <w:pPr>
        <w:rPr>
          <w:b/>
          <w:lang w:val="en-GB"/>
        </w:rPr>
      </w:pPr>
    </w:p>
    <w:p w14:paraId="2734991B" w14:textId="77777777" w:rsidR="00D12C36" w:rsidRDefault="00D12C36" w:rsidP="00D12C36">
      <w:pPr>
        <w:jc w:val="center"/>
        <w:rPr>
          <w:b/>
          <w:lang w:val="en-GB"/>
        </w:rPr>
      </w:pPr>
      <w:r>
        <w:rPr>
          <w:b/>
          <w:noProof/>
        </w:rPr>
        <w:drawing>
          <wp:inline distT="0" distB="0" distL="0" distR="0" wp14:anchorId="471CB1ED" wp14:editId="32E2B461">
            <wp:extent cx="4048418" cy="38368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porting.jpg"/>
                    <pic:cNvPicPr/>
                  </pic:nvPicPr>
                  <pic:blipFill>
                    <a:blip r:embed="rId41">
                      <a:extLst>
                        <a:ext uri="{28A0092B-C50C-407E-A947-70E740481C1C}">
                          <a14:useLocalDpi xmlns:a14="http://schemas.microsoft.com/office/drawing/2010/main" val="0"/>
                        </a:ext>
                      </a:extLst>
                    </a:blip>
                    <a:stretch>
                      <a:fillRect/>
                    </a:stretch>
                  </pic:blipFill>
                  <pic:spPr>
                    <a:xfrm>
                      <a:off x="0" y="0"/>
                      <a:ext cx="4054453" cy="3842582"/>
                    </a:xfrm>
                    <a:prstGeom prst="rect">
                      <a:avLst/>
                    </a:prstGeom>
                  </pic:spPr>
                </pic:pic>
              </a:graphicData>
            </a:graphic>
          </wp:inline>
        </w:drawing>
      </w:r>
    </w:p>
    <w:p w14:paraId="27E26658" w14:textId="77777777" w:rsidR="00D12C36" w:rsidRDefault="00D12C36" w:rsidP="00D12C36">
      <w:pPr>
        <w:pStyle w:val="Caption"/>
      </w:pPr>
    </w:p>
    <w:p w14:paraId="337D0706" w14:textId="6EFE1CA2" w:rsidR="00D12C36" w:rsidRPr="009A74C9" w:rsidRDefault="00D12C36" w:rsidP="00D12C36">
      <w:pPr>
        <w:pStyle w:val="Caption"/>
      </w:pPr>
      <w:bookmarkStart w:id="370" w:name="_Toc485219180"/>
      <w:bookmarkStart w:id="371" w:name="_Toc488270215"/>
      <w:r>
        <w:t xml:space="preserve">Figure </w:t>
      </w:r>
      <w:r w:rsidR="001108B3">
        <w:fldChar w:fldCharType="begin"/>
      </w:r>
      <w:r w:rsidR="001108B3">
        <w:instrText xml:space="preserve"> SEQ Figure \* ARABIC </w:instrText>
      </w:r>
      <w:r w:rsidR="001108B3">
        <w:fldChar w:fldCharType="separate"/>
      </w:r>
      <w:r w:rsidR="00297F48">
        <w:rPr>
          <w:noProof/>
        </w:rPr>
        <w:t>5</w:t>
      </w:r>
      <w:r w:rsidR="001108B3">
        <w:rPr>
          <w:noProof/>
        </w:rPr>
        <w:fldChar w:fldCharType="end"/>
      </w:r>
      <w:r>
        <w:t xml:space="preserve"> </w:t>
      </w:r>
      <w:r w:rsidR="001D3F5D">
        <w:t xml:space="preserve">Payment Request Reporting </w:t>
      </w:r>
      <w:r>
        <w:t>Database Design</w:t>
      </w:r>
      <w:bookmarkEnd w:id="370"/>
      <w:bookmarkEnd w:id="371"/>
    </w:p>
    <w:p w14:paraId="5E834ED7" w14:textId="77777777" w:rsidR="00D12C36" w:rsidRPr="008C47C1" w:rsidRDefault="00D12C36" w:rsidP="00D12C36">
      <w:pPr>
        <w:rPr>
          <w:u w:val="single"/>
          <w:lang w:val="en-GB"/>
        </w:rPr>
      </w:pPr>
      <w:r w:rsidRPr="008C47C1">
        <w:rPr>
          <w:u w:val="single"/>
          <w:lang w:val="en-GB"/>
        </w:rPr>
        <w:t>Table definitions:</w:t>
      </w:r>
    </w:p>
    <w:p w14:paraId="6E7469E4" w14:textId="77777777" w:rsidR="00D12C36" w:rsidRDefault="00D12C36" w:rsidP="00D12C36">
      <w:pPr>
        <w:rPr>
          <w:lang w:val="en-GB"/>
        </w:rPr>
      </w:pPr>
    </w:p>
    <w:p w14:paraId="030F3D3A" w14:textId="77777777" w:rsidR="00D12C36" w:rsidRPr="001D1255" w:rsidRDefault="00D12C36" w:rsidP="00D12C36">
      <w:pPr>
        <w:rPr>
          <w:lang w:val="en-GB"/>
        </w:rPr>
      </w:pPr>
      <w:r>
        <w:rPr>
          <w:lang w:val="en-GB"/>
        </w:rPr>
        <w:t>PaymentRequest</w:t>
      </w:r>
    </w:p>
    <w:tbl>
      <w:tblPr>
        <w:tblStyle w:val="WHISHWORKS"/>
        <w:tblW w:w="0" w:type="auto"/>
        <w:tblLook w:val="0420" w:firstRow="1" w:lastRow="0" w:firstColumn="0" w:lastColumn="0" w:noHBand="0" w:noVBand="1"/>
      </w:tblPr>
      <w:tblGrid>
        <w:gridCol w:w="424"/>
        <w:gridCol w:w="1933"/>
        <w:gridCol w:w="1189"/>
        <w:gridCol w:w="973"/>
        <w:gridCol w:w="1657"/>
        <w:gridCol w:w="1496"/>
        <w:gridCol w:w="1498"/>
      </w:tblGrid>
      <w:tr w:rsidR="00D12C36" w:rsidRPr="002E727B" w14:paraId="48EE0962" w14:textId="77777777" w:rsidTr="00CA6A7C">
        <w:trPr>
          <w:cnfStyle w:val="100000000000" w:firstRow="1" w:lastRow="0" w:firstColumn="0" w:lastColumn="0" w:oddVBand="0" w:evenVBand="0" w:oddHBand="0" w:evenHBand="0" w:firstRowFirstColumn="0" w:firstRowLastColumn="0" w:lastRowFirstColumn="0" w:lastRowLastColumn="0"/>
        </w:trPr>
        <w:tc>
          <w:tcPr>
            <w:tcW w:w="437" w:type="dxa"/>
          </w:tcPr>
          <w:p w14:paraId="7AAC9509" w14:textId="77777777" w:rsidR="00D12C36" w:rsidRPr="002E727B" w:rsidRDefault="00D12C36" w:rsidP="00CA6A7C">
            <w:pPr>
              <w:rPr>
                <w:color w:val="FFFFFF" w:themeColor="background1"/>
                <w:szCs w:val="20"/>
              </w:rPr>
            </w:pPr>
            <w:r>
              <w:rPr>
                <w:color w:val="FFFFFF" w:themeColor="background1"/>
                <w:szCs w:val="20"/>
              </w:rPr>
              <w:t>#</w:t>
            </w:r>
          </w:p>
        </w:tc>
        <w:tc>
          <w:tcPr>
            <w:tcW w:w="2020" w:type="dxa"/>
          </w:tcPr>
          <w:p w14:paraId="49DE789A" w14:textId="77777777" w:rsidR="00D12C36" w:rsidRPr="002E727B" w:rsidRDefault="00D12C36" w:rsidP="00CA6A7C">
            <w:pPr>
              <w:rPr>
                <w:color w:val="FFFFFF" w:themeColor="background1"/>
                <w:szCs w:val="20"/>
              </w:rPr>
            </w:pPr>
            <w:r>
              <w:rPr>
                <w:color w:val="FFFFFF" w:themeColor="background1"/>
                <w:szCs w:val="20"/>
              </w:rPr>
              <w:t>Attribute</w:t>
            </w:r>
          </w:p>
        </w:tc>
        <w:tc>
          <w:tcPr>
            <w:tcW w:w="1224" w:type="dxa"/>
          </w:tcPr>
          <w:p w14:paraId="76C57FF0" w14:textId="77777777" w:rsidR="00D12C36" w:rsidRPr="002E727B" w:rsidRDefault="00D12C36" w:rsidP="00CA6A7C">
            <w:pPr>
              <w:rPr>
                <w:color w:val="FFFFFF" w:themeColor="background1"/>
                <w:szCs w:val="20"/>
              </w:rPr>
            </w:pPr>
            <w:r>
              <w:rPr>
                <w:color w:val="FFFFFF" w:themeColor="background1"/>
                <w:szCs w:val="20"/>
              </w:rPr>
              <w:t>Type</w:t>
            </w:r>
          </w:p>
        </w:tc>
        <w:tc>
          <w:tcPr>
            <w:tcW w:w="977" w:type="dxa"/>
          </w:tcPr>
          <w:p w14:paraId="11CA0BC8" w14:textId="77777777" w:rsidR="00D12C36" w:rsidRPr="002E727B" w:rsidRDefault="00D12C36" w:rsidP="00CA6A7C">
            <w:pPr>
              <w:rPr>
                <w:color w:val="FFFFFF" w:themeColor="background1"/>
                <w:szCs w:val="20"/>
              </w:rPr>
            </w:pPr>
            <w:r>
              <w:rPr>
                <w:color w:val="FFFFFF" w:themeColor="background1"/>
                <w:szCs w:val="20"/>
              </w:rPr>
              <w:t>Length</w:t>
            </w:r>
          </w:p>
        </w:tc>
        <w:tc>
          <w:tcPr>
            <w:tcW w:w="1685" w:type="dxa"/>
          </w:tcPr>
          <w:p w14:paraId="0F32B939" w14:textId="77777777" w:rsidR="00D12C36" w:rsidRPr="002E727B" w:rsidRDefault="00D12C36" w:rsidP="00CA6A7C">
            <w:pPr>
              <w:rPr>
                <w:color w:val="FFFFFF" w:themeColor="background1"/>
                <w:szCs w:val="20"/>
              </w:rPr>
            </w:pPr>
            <w:r>
              <w:rPr>
                <w:color w:val="FFFFFF" w:themeColor="background1"/>
                <w:szCs w:val="20"/>
              </w:rPr>
              <w:t>Valid Data</w:t>
            </w:r>
          </w:p>
        </w:tc>
        <w:tc>
          <w:tcPr>
            <w:tcW w:w="1510" w:type="dxa"/>
          </w:tcPr>
          <w:p w14:paraId="27F870B6" w14:textId="77777777" w:rsidR="00D12C36" w:rsidRPr="002E727B" w:rsidRDefault="00D12C36" w:rsidP="00CA6A7C">
            <w:pPr>
              <w:rPr>
                <w:color w:val="FFFFFF" w:themeColor="background1"/>
                <w:szCs w:val="20"/>
              </w:rPr>
            </w:pPr>
            <w:r>
              <w:rPr>
                <w:color w:val="FFFFFF" w:themeColor="background1"/>
                <w:szCs w:val="20"/>
              </w:rPr>
              <w:t>Description</w:t>
            </w:r>
          </w:p>
        </w:tc>
        <w:tc>
          <w:tcPr>
            <w:tcW w:w="1510" w:type="dxa"/>
          </w:tcPr>
          <w:p w14:paraId="0108C805" w14:textId="77777777" w:rsidR="00D12C36" w:rsidRDefault="00D12C36" w:rsidP="00CA6A7C">
            <w:pPr>
              <w:rPr>
                <w:color w:val="FFFFFF" w:themeColor="background1"/>
                <w:szCs w:val="20"/>
              </w:rPr>
            </w:pPr>
            <w:r>
              <w:rPr>
                <w:color w:val="FFFFFF" w:themeColor="background1"/>
                <w:szCs w:val="20"/>
              </w:rPr>
              <w:t>Constraints</w:t>
            </w:r>
          </w:p>
        </w:tc>
      </w:tr>
      <w:tr w:rsidR="00D12C36" w14:paraId="5DF6C773" w14:textId="77777777" w:rsidTr="00CA6A7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6EEADCD3"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4326895B" w14:textId="77777777" w:rsidR="00D12C36" w:rsidRPr="000C37A6" w:rsidRDefault="00D12C36" w:rsidP="00CA6A7C">
            <w:pPr>
              <w:rPr>
                <w:sz w:val="20"/>
                <w:szCs w:val="20"/>
              </w:rPr>
            </w:pPr>
            <w:r>
              <w:rPr>
                <w:sz w:val="20"/>
                <w:szCs w:val="20"/>
              </w:rPr>
              <w:t>TransactionId</w:t>
            </w:r>
          </w:p>
        </w:tc>
        <w:tc>
          <w:tcPr>
            <w:tcW w:w="1224" w:type="dxa"/>
            <w:vAlign w:val="center"/>
          </w:tcPr>
          <w:p w14:paraId="387047E5"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7" w:type="dxa"/>
            <w:vAlign w:val="center"/>
          </w:tcPr>
          <w:p w14:paraId="4682DBE1" w14:textId="77777777" w:rsidR="00D12C36" w:rsidRPr="000C37A6" w:rsidRDefault="00D12C36" w:rsidP="00CA6A7C">
            <w:pPr>
              <w:rPr>
                <w:sz w:val="20"/>
                <w:szCs w:val="20"/>
              </w:rPr>
            </w:pPr>
            <w:r w:rsidRPr="000C37A6">
              <w:rPr>
                <w:rFonts w:ascii="Calibri" w:eastAsia="Times New Roman" w:hAnsi="Calibri"/>
                <w:color w:val="000000"/>
                <w:sz w:val="20"/>
                <w:szCs w:val="20"/>
              </w:rPr>
              <w:t>36</w:t>
            </w:r>
          </w:p>
        </w:tc>
        <w:tc>
          <w:tcPr>
            <w:tcW w:w="1685" w:type="dxa"/>
            <w:vAlign w:val="center"/>
          </w:tcPr>
          <w:p w14:paraId="253A2FB7" w14:textId="77777777" w:rsidR="00D12C36" w:rsidRPr="000C37A6" w:rsidRDefault="00D12C36" w:rsidP="00CA6A7C">
            <w:pPr>
              <w:rPr>
                <w:sz w:val="20"/>
                <w:szCs w:val="20"/>
              </w:rPr>
            </w:pPr>
            <w:r w:rsidRPr="000C37A6">
              <w:rPr>
                <w:rFonts w:ascii="Calibri" w:eastAsia="Times New Roman" w:hAnsi="Calibri"/>
                <w:color w:val="000000"/>
                <w:sz w:val="20"/>
                <w:szCs w:val="20"/>
              </w:rPr>
              <w:t>"2d159786-245b-11e7-93ae-92361f002671"</w:t>
            </w:r>
          </w:p>
        </w:tc>
        <w:tc>
          <w:tcPr>
            <w:tcW w:w="1510" w:type="dxa"/>
            <w:vAlign w:val="center"/>
          </w:tcPr>
          <w:p w14:paraId="44454550" w14:textId="77777777" w:rsidR="00D12C36" w:rsidRPr="000C37A6" w:rsidRDefault="00D12C36" w:rsidP="00CA6A7C">
            <w:pPr>
              <w:rPr>
                <w:sz w:val="20"/>
                <w:szCs w:val="20"/>
              </w:rPr>
            </w:pPr>
            <w:r w:rsidRPr="000C37A6">
              <w:rPr>
                <w:rFonts w:ascii="Calibri" w:eastAsia="Times New Roman" w:hAnsi="Calibri"/>
                <w:color w:val="000000"/>
                <w:sz w:val="20"/>
                <w:szCs w:val="20"/>
              </w:rPr>
              <w:t>Unique identifier of transaction to avoid duplicated requests</w:t>
            </w:r>
          </w:p>
        </w:tc>
        <w:tc>
          <w:tcPr>
            <w:tcW w:w="1510" w:type="dxa"/>
          </w:tcPr>
          <w:p w14:paraId="3080F2FE"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Primary Key</w:t>
            </w:r>
          </w:p>
        </w:tc>
      </w:tr>
      <w:tr w:rsidR="00D12C36" w14:paraId="74FFEEE7" w14:textId="77777777" w:rsidTr="00CA6A7C">
        <w:trPr>
          <w:cnfStyle w:val="000000010000" w:firstRow="0" w:lastRow="0" w:firstColumn="0" w:lastColumn="0" w:oddVBand="0" w:evenVBand="0" w:oddHBand="0" w:evenHBand="1" w:firstRowFirstColumn="0" w:firstRowLastColumn="0" w:lastRowFirstColumn="0" w:lastRowLastColumn="0"/>
        </w:trPr>
        <w:tc>
          <w:tcPr>
            <w:tcW w:w="437" w:type="dxa"/>
            <w:vAlign w:val="center"/>
          </w:tcPr>
          <w:p w14:paraId="5F4E6410"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5D61991F" w14:textId="77777777" w:rsidR="00D12C36" w:rsidRPr="000C37A6" w:rsidRDefault="00D12C36" w:rsidP="00CA6A7C">
            <w:pPr>
              <w:rPr>
                <w:rFonts w:ascii="Calibri" w:hAnsi="Calibri"/>
                <w:sz w:val="20"/>
                <w:szCs w:val="20"/>
              </w:rPr>
            </w:pPr>
            <w:r>
              <w:rPr>
                <w:rFonts w:ascii="Calibri" w:hAnsi="Calibri"/>
                <w:sz w:val="20"/>
                <w:szCs w:val="20"/>
              </w:rPr>
              <w:t>O</w:t>
            </w:r>
            <w:r w:rsidRPr="000C37A6">
              <w:rPr>
                <w:rFonts w:ascii="Calibri" w:hAnsi="Calibri"/>
                <w:sz w:val="20"/>
                <w:szCs w:val="20"/>
              </w:rPr>
              <w:t>peration</w:t>
            </w:r>
          </w:p>
        </w:tc>
        <w:tc>
          <w:tcPr>
            <w:tcW w:w="1224" w:type="dxa"/>
            <w:vAlign w:val="center"/>
          </w:tcPr>
          <w:p w14:paraId="043C15E7"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7" w:type="dxa"/>
            <w:vAlign w:val="center"/>
          </w:tcPr>
          <w:p w14:paraId="1020F804" w14:textId="77777777" w:rsidR="00D12C36" w:rsidRPr="000C37A6" w:rsidRDefault="00D12C36" w:rsidP="00CA6A7C">
            <w:pPr>
              <w:rPr>
                <w:sz w:val="20"/>
                <w:szCs w:val="20"/>
              </w:rPr>
            </w:pPr>
            <w:r w:rsidRPr="000C37A6">
              <w:rPr>
                <w:rFonts w:ascii="Calibri" w:eastAsia="Times New Roman" w:hAnsi="Calibri"/>
                <w:color w:val="000000"/>
                <w:sz w:val="20"/>
                <w:szCs w:val="20"/>
              </w:rPr>
              <w:t>10</w:t>
            </w:r>
          </w:p>
        </w:tc>
        <w:tc>
          <w:tcPr>
            <w:tcW w:w="1685" w:type="dxa"/>
            <w:vAlign w:val="center"/>
          </w:tcPr>
          <w:p w14:paraId="5BD774AA" w14:textId="77777777" w:rsidR="00D12C36" w:rsidRPr="000C37A6" w:rsidRDefault="00D12C36" w:rsidP="00CA6A7C">
            <w:pPr>
              <w:rPr>
                <w:sz w:val="20"/>
                <w:szCs w:val="20"/>
              </w:rPr>
            </w:pPr>
            <w:r w:rsidRPr="000C37A6">
              <w:rPr>
                <w:rFonts w:ascii="Calibri" w:eastAsia="Times New Roman" w:hAnsi="Calibri"/>
                <w:color w:val="000000"/>
                <w:sz w:val="20"/>
                <w:szCs w:val="20"/>
              </w:rPr>
              <w:t>"capture"</w:t>
            </w:r>
            <w:r w:rsidRPr="000C37A6">
              <w:rPr>
                <w:rFonts w:ascii="Calibri" w:eastAsia="Times New Roman" w:hAnsi="Calibri"/>
                <w:color w:val="000000"/>
                <w:sz w:val="20"/>
                <w:szCs w:val="20"/>
              </w:rPr>
              <w:br/>
              <w:t>"refund"</w:t>
            </w:r>
            <w:r w:rsidRPr="000C37A6">
              <w:rPr>
                <w:rFonts w:ascii="Calibri" w:eastAsia="Times New Roman" w:hAnsi="Calibri"/>
                <w:color w:val="000000"/>
                <w:sz w:val="20"/>
                <w:szCs w:val="20"/>
              </w:rPr>
              <w:br/>
              <w:t>"cancel"</w:t>
            </w:r>
          </w:p>
        </w:tc>
        <w:tc>
          <w:tcPr>
            <w:tcW w:w="1510" w:type="dxa"/>
            <w:vAlign w:val="center"/>
          </w:tcPr>
          <w:p w14:paraId="73A374F9" w14:textId="77777777" w:rsidR="00D12C36" w:rsidRPr="000C37A6" w:rsidRDefault="00D12C36" w:rsidP="00CA6A7C">
            <w:pPr>
              <w:rPr>
                <w:sz w:val="20"/>
                <w:szCs w:val="20"/>
              </w:rPr>
            </w:pPr>
            <w:r w:rsidRPr="000C37A6">
              <w:rPr>
                <w:rFonts w:ascii="Calibri" w:eastAsia="Times New Roman" w:hAnsi="Calibri"/>
                <w:color w:val="000000"/>
                <w:sz w:val="20"/>
                <w:szCs w:val="20"/>
              </w:rPr>
              <w:t>The API operation</w:t>
            </w:r>
          </w:p>
        </w:tc>
        <w:tc>
          <w:tcPr>
            <w:tcW w:w="1510" w:type="dxa"/>
          </w:tcPr>
          <w:p w14:paraId="60CB5EC7" w14:textId="77777777" w:rsidR="00D12C36" w:rsidRPr="000C37A6" w:rsidRDefault="00D12C36" w:rsidP="00CA6A7C">
            <w:pPr>
              <w:rPr>
                <w:rFonts w:ascii="Calibri" w:eastAsia="Times New Roman" w:hAnsi="Calibri"/>
                <w:color w:val="000000"/>
                <w:sz w:val="20"/>
                <w:szCs w:val="20"/>
              </w:rPr>
            </w:pPr>
          </w:p>
        </w:tc>
      </w:tr>
      <w:tr w:rsidR="00D12C36" w14:paraId="16D07D39" w14:textId="77777777" w:rsidTr="00CA6A7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197D025D"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6BD079BB" w14:textId="77777777" w:rsidR="00D12C36" w:rsidRPr="000C37A6" w:rsidRDefault="00D12C36" w:rsidP="00CA6A7C">
            <w:pPr>
              <w:rPr>
                <w:rFonts w:ascii="Calibri" w:hAnsi="Calibri"/>
                <w:sz w:val="20"/>
                <w:szCs w:val="20"/>
              </w:rPr>
            </w:pPr>
            <w:r>
              <w:rPr>
                <w:rFonts w:ascii="Calibri" w:hAnsi="Calibri"/>
                <w:sz w:val="20"/>
                <w:szCs w:val="20"/>
              </w:rPr>
              <w:t>O</w:t>
            </w:r>
            <w:r w:rsidRPr="000C37A6">
              <w:rPr>
                <w:rFonts w:ascii="Calibri" w:hAnsi="Calibri"/>
                <w:sz w:val="20"/>
                <w:szCs w:val="20"/>
              </w:rPr>
              <w:t>rder</w:t>
            </w:r>
            <w:r>
              <w:rPr>
                <w:rFonts w:ascii="Calibri" w:hAnsi="Calibri"/>
                <w:sz w:val="20"/>
                <w:szCs w:val="20"/>
              </w:rPr>
              <w:t>N</w:t>
            </w:r>
            <w:r w:rsidRPr="000C37A6">
              <w:rPr>
                <w:rFonts w:ascii="Calibri" w:hAnsi="Calibri"/>
                <w:sz w:val="20"/>
                <w:szCs w:val="20"/>
              </w:rPr>
              <w:t>umber</w:t>
            </w:r>
          </w:p>
        </w:tc>
        <w:tc>
          <w:tcPr>
            <w:tcW w:w="1224" w:type="dxa"/>
            <w:vAlign w:val="center"/>
          </w:tcPr>
          <w:p w14:paraId="37DAF3DE"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7" w:type="dxa"/>
            <w:vAlign w:val="center"/>
          </w:tcPr>
          <w:p w14:paraId="65CA6C14" w14:textId="77777777" w:rsidR="00D12C36" w:rsidRPr="000C37A6" w:rsidRDefault="00D12C36" w:rsidP="00CA6A7C">
            <w:pPr>
              <w:rPr>
                <w:sz w:val="20"/>
                <w:szCs w:val="20"/>
              </w:rPr>
            </w:pPr>
            <w:r w:rsidRPr="000C37A6">
              <w:rPr>
                <w:rFonts w:ascii="Calibri" w:eastAsia="Times New Roman" w:hAnsi="Calibri"/>
                <w:color w:val="000000"/>
                <w:sz w:val="20"/>
                <w:szCs w:val="20"/>
              </w:rPr>
              <w:t>30</w:t>
            </w:r>
          </w:p>
        </w:tc>
        <w:tc>
          <w:tcPr>
            <w:tcW w:w="1685" w:type="dxa"/>
            <w:vAlign w:val="center"/>
          </w:tcPr>
          <w:p w14:paraId="21A132B4" w14:textId="77777777" w:rsidR="00D12C36" w:rsidRPr="000C37A6" w:rsidRDefault="00D12C36" w:rsidP="00CA6A7C">
            <w:pPr>
              <w:rPr>
                <w:sz w:val="20"/>
                <w:szCs w:val="20"/>
              </w:rPr>
            </w:pPr>
            <w:r w:rsidRPr="000C37A6">
              <w:rPr>
                <w:rFonts w:ascii="Calibri" w:eastAsia="Times New Roman" w:hAnsi="Calibri"/>
                <w:color w:val="000000"/>
                <w:sz w:val="20"/>
                <w:szCs w:val="20"/>
              </w:rPr>
              <w:t>"123456789"</w:t>
            </w:r>
          </w:p>
        </w:tc>
        <w:tc>
          <w:tcPr>
            <w:tcW w:w="1510" w:type="dxa"/>
            <w:vAlign w:val="center"/>
          </w:tcPr>
          <w:p w14:paraId="4022EB66" w14:textId="77777777" w:rsidR="00D12C36" w:rsidRPr="000C37A6" w:rsidRDefault="00D12C36" w:rsidP="00CA6A7C">
            <w:pPr>
              <w:rPr>
                <w:sz w:val="20"/>
                <w:szCs w:val="20"/>
              </w:rPr>
            </w:pPr>
            <w:r w:rsidRPr="000C37A6">
              <w:rPr>
                <w:rFonts w:ascii="Calibri" w:eastAsia="Times New Roman" w:hAnsi="Calibri"/>
                <w:color w:val="000000"/>
                <w:sz w:val="20"/>
                <w:szCs w:val="20"/>
              </w:rPr>
              <w:t>Web order number</w:t>
            </w:r>
          </w:p>
        </w:tc>
        <w:tc>
          <w:tcPr>
            <w:tcW w:w="1510" w:type="dxa"/>
          </w:tcPr>
          <w:p w14:paraId="16AD70E3" w14:textId="77777777" w:rsidR="00D12C36" w:rsidRPr="000C37A6" w:rsidRDefault="00D12C36" w:rsidP="00CA6A7C">
            <w:pPr>
              <w:rPr>
                <w:rFonts w:ascii="Calibri" w:eastAsia="Times New Roman" w:hAnsi="Calibri"/>
                <w:color w:val="000000"/>
                <w:sz w:val="20"/>
                <w:szCs w:val="20"/>
              </w:rPr>
            </w:pPr>
          </w:p>
        </w:tc>
      </w:tr>
      <w:tr w:rsidR="00D12C36" w14:paraId="77A76992" w14:textId="77777777" w:rsidTr="00CA6A7C">
        <w:trPr>
          <w:cnfStyle w:val="000000010000" w:firstRow="0" w:lastRow="0" w:firstColumn="0" w:lastColumn="0" w:oddVBand="0" w:evenVBand="0" w:oddHBand="0" w:evenHBand="1" w:firstRowFirstColumn="0" w:firstRowLastColumn="0" w:lastRowFirstColumn="0" w:lastRowLastColumn="0"/>
        </w:trPr>
        <w:tc>
          <w:tcPr>
            <w:tcW w:w="437" w:type="dxa"/>
            <w:vAlign w:val="center"/>
          </w:tcPr>
          <w:p w14:paraId="5760B57E"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341F8F0C" w14:textId="77777777" w:rsidR="00D12C36" w:rsidRPr="000C37A6" w:rsidRDefault="00D12C36" w:rsidP="00CA6A7C">
            <w:pPr>
              <w:rPr>
                <w:rFonts w:ascii="Calibri" w:hAnsi="Calibri"/>
                <w:sz w:val="20"/>
                <w:szCs w:val="20"/>
              </w:rPr>
            </w:pPr>
            <w:r>
              <w:rPr>
                <w:rFonts w:ascii="Calibri" w:hAnsi="Calibri"/>
                <w:sz w:val="20"/>
                <w:szCs w:val="20"/>
              </w:rPr>
              <w:t>C</w:t>
            </w:r>
            <w:r w:rsidRPr="000C37A6">
              <w:rPr>
                <w:rFonts w:ascii="Calibri" w:hAnsi="Calibri"/>
                <w:sz w:val="20"/>
                <w:szCs w:val="20"/>
              </w:rPr>
              <w:t>urrency</w:t>
            </w:r>
          </w:p>
        </w:tc>
        <w:tc>
          <w:tcPr>
            <w:tcW w:w="1224" w:type="dxa"/>
            <w:vAlign w:val="center"/>
          </w:tcPr>
          <w:p w14:paraId="39BF84E5"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7" w:type="dxa"/>
            <w:vAlign w:val="center"/>
          </w:tcPr>
          <w:p w14:paraId="035A0E40" w14:textId="77777777" w:rsidR="00D12C36" w:rsidRPr="000C37A6" w:rsidRDefault="00D12C36" w:rsidP="00CA6A7C">
            <w:pPr>
              <w:rPr>
                <w:sz w:val="20"/>
                <w:szCs w:val="20"/>
              </w:rPr>
            </w:pPr>
            <w:r w:rsidRPr="000C37A6">
              <w:rPr>
                <w:rFonts w:ascii="Calibri" w:eastAsia="Times New Roman" w:hAnsi="Calibri"/>
                <w:color w:val="000000"/>
                <w:sz w:val="20"/>
                <w:szCs w:val="20"/>
              </w:rPr>
              <w:t>3</w:t>
            </w:r>
          </w:p>
        </w:tc>
        <w:tc>
          <w:tcPr>
            <w:tcW w:w="1685" w:type="dxa"/>
            <w:vAlign w:val="center"/>
          </w:tcPr>
          <w:p w14:paraId="30E1648C" w14:textId="77777777" w:rsidR="00D12C36" w:rsidRPr="000C37A6" w:rsidRDefault="00D12C36" w:rsidP="00CA6A7C">
            <w:pPr>
              <w:rPr>
                <w:sz w:val="20"/>
                <w:szCs w:val="20"/>
              </w:rPr>
            </w:pPr>
            <w:r w:rsidRPr="000C37A6">
              <w:rPr>
                <w:rFonts w:ascii="Calibri" w:eastAsia="Times New Roman" w:hAnsi="Calibri"/>
                <w:color w:val="000000"/>
                <w:sz w:val="20"/>
                <w:szCs w:val="20"/>
              </w:rPr>
              <w:t>"GBP"</w:t>
            </w:r>
          </w:p>
        </w:tc>
        <w:tc>
          <w:tcPr>
            <w:tcW w:w="1510" w:type="dxa"/>
            <w:vAlign w:val="center"/>
          </w:tcPr>
          <w:p w14:paraId="51DB2AA5" w14:textId="77777777" w:rsidR="00D12C36" w:rsidRPr="000C37A6" w:rsidRDefault="00D12C36" w:rsidP="00CA6A7C">
            <w:pPr>
              <w:rPr>
                <w:sz w:val="20"/>
                <w:szCs w:val="20"/>
              </w:rPr>
            </w:pPr>
            <w:r w:rsidRPr="000C37A6">
              <w:rPr>
                <w:rFonts w:ascii="Calibri" w:eastAsia="Times New Roman" w:hAnsi="Calibri"/>
                <w:color w:val="000000"/>
                <w:sz w:val="20"/>
                <w:szCs w:val="20"/>
              </w:rPr>
              <w:t>Order currency</w:t>
            </w:r>
          </w:p>
        </w:tc>
        <w:tc>
          <w:tcPr>
            <w:tcW w:w="1510" w:type="dxa"/>
          </w:tcPr>
          <w:p w14:paraId="5FFFE956" w14:textId="77777777" w:rsidR="00D12C36" w:rsidRPr="000C37A6" w:rsidRDefault="00D12C36" w:rsidP="00CA6A7C">
            <w:pPr>
              <w:rPr>
                <w:rFonts w:ascii="Calibri" w:eastAsia="Times New Roman" w:hAnsi="Calibri"/>
                <w:color w:val="000000"/>
                <w:sz w:val="20"/>
                <w:szCs w:val="20"/>
              </w:rPr>
            </w:pPr>
          </w:p>
        </w:tc>
      </w:tr>
      <w:tr w:rsidR="00D12C36" w14:paraId="5037B2A1" w14:textId="77777777" w:rsidTr="00CA6A7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6C8A045E"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05D66D95" w14:textId="77777777" w:rsidR="00D12C36" w:rsidRPr="000C37A6" w:rsidRDefault="00D12C36" w:rsidP="00CA6A7C">
            <w:pPr>
              <w:rPr>
                <w:rFonts w:ascii="Calibri" w:hAnsi="Calibri"/>
                <w:sz w:val="20"/>
                <w:szCs w:val="20"/>
              </w:rPr>
            </w:pPr>
            <w:r>
              <w:rPr>
                <w:rFonts w:ascii="Calibri" w:hAnsi="Calibri"/>
                <w:sz w:val="20"/>
                <w:szCs w:val="20"/>
              </w:rPr>
              <w:t>A</w:t>
            </w:r>
            <w:r w:rsidRPr="000C37A6">
              <w:rPr>
                <w:rFonts w:ascii="Calibri" w:hAnsi="Calibri"/>
                <w:sz w:val="20"/>
                <w:szCs w:val="20"/>
              </w:rPr>
              <w:t>mount</w:t>
            </w:r>
          </w:p>
        </w:tc>
        <w:tc>
          <w:tcPr>
            <w:tcW w:w="1224" w:type="dxa"/>
            <w:vAlign w:val="center"/>
          </w:tcPr>
          <w:p w14:paraId="0E36A21B" w14:textId="77777777" w:rsidR="00D12C36" w:rsidRPr="000C37A6" w:rsidRDefault="00D12C36" w:rsidP="00CA6A7C">
            <w:pPr>
              <w:rPr>
                <w:sz w:val="20"/>
                <w:szCs w:val="20"/>
              </w:rPr>
            </w:pPr>
            <w:r w:rsidRPr="000C37A6">
              <w:rPr>
                <w:rFonts w:ascii="Calibri" w:eastAsia="Times New Roman" w:hAnsi="Calibri"/>
                <w:color w:val="000000"/>
                <w:sz w:val="20"/>
                <w:szCs w:val="20"/>
              </w:rPr>
              <w:t>decimal</w:t>
            </w:r>
          </w:p>
        </w:tc>
        <w:tc>
          <w:tcPr>
            <w:tcW w:w="977" w:type="dxa"/>
            <w:vAlign w:val="center"/>
          </w:tcPr>
          <w:p w14:paraId="60F5A964" w14:textId="77777777" w:rsidR="00D12C36" w:rsidRPr="000C37A6" w:rsidRDefault="00D12C36" w:rsidP="00CA6A7C">
            <w:pPr>
              <w:rPr>
                <w:sz w:val="20"/>
                <w:szCs w:val="20"/>
              </w:rPr>
            </w:pPr>
            <w:r w:rsidRPr="000C37A6">
              <w:rPr>
                <w:rFonts w:ascii="Calibri" w:eastAsia="Times New Roman" w:hAnsi="Calibri"/>
                <w:color w:val="000000"/>
                <w:sz w:val="20"/>
                <w:szCs w:val="20"/>
              </w:rPr>
              <w:t>13,4</w:t>
            </w:r>
          </w:p>
        </w:tc>
        <w:tc>
          <w:tcPr>
            <w:tcW w:w="1685" w:type="dxa"/>
            <w:vAlign w:val="center"/>
          </w:tcPr>
          <w:p w14:paraId="4B705B63" w14:textId="77777777" w:rsidR="00D12C36" w:rsidRPr="000C37A6" w:rsidRDefault="00D12C36" w:rsidP="00CA6A7C">
            <w:pPr>
              <w:rPr>
                <w:sz w:val="20"/>
                <w:szCs w:val="20"/>
              </w:rPr>
            </w:pPr>
            <w:r w:rsidRPr="000C37A6">
              <w:rPr>
                <w:rFonts w:ascii="Calibri" w:eastAsia="Times New Roman" w:hAnsi="Calibri"/>
                <w:color w:val="000000"/>
                <w:sz w:val="20"/>
                <w:szCs w:val="20"/>
              </w:rPr>
              <w:t>"101.50"</w:t>
            </w:r>
          </w:p>
        </w:tc>
        <w:tc>
          <w:tcPr>
            <w:tcW w:w="1510" w:type="dxa"/>
            <w:vAlign w:val="center"/>
          </w:tcPr>
          <w:p w14:paraId="306EBAAF" w14:textId="77777777" w:rsidR="00D12C36" w:rsidRPr="000C37A6" w:rsidRDefault="00D12C36" w:rsidP="00CA6A7C">
            <w:pPr>
              <w:rPr>
                <w:sz w:val="20"/>
                <w:szCs w:val="20"/>
              </w:rPr>
            </w:pPr>
            <w:r w:rsidRPr="000C37A6">
              <w:rPr>
                <w:rFonts w:ascii="Calibri" w:eastAsia="Times New Roman" w:hAnsi="Calibri"/>
                <w:color w:val="000000"/>
                <w:sz w:val="20"/>
                <w:szCs w:val="20"/>
              </w:rPr>
              <w:t>Amount to be captured or refunded</w:t>
            </w:r>
          </w:p>
        </w:tc>
        <w:tc>
          <w:tcPr>
            <w:tcW w:w="1510" w:type="dxa"/>
          </w:tcPr>
          <w:p w14:paraId="22FC9D9F" w14:textId="77777777" w:rsidR="00D12C36" w:rsidRPr="000C37A6" w:rsidRDefault="00D12C36" w:rsidP="00CA6A7C">
            <w:pPr>
              <w:rPr>
                <w:rFonts w:ascii="Calibri" w:eastAsia="Times New Roman" w:hAnsi="Calibri"/>
                <w:color w:val="000000"/>
                <w:sz w:val="20"/>
                <w:szCs w:val="20"/>
              </w:rPr>
            </w:pPr>
          </w:p>
        </w:tc>
      </w:tr>
      <w:tr w:rsidR="00D12C36" w14:paraId="000D9867" w14:textId="77777777" w:rsidTr="00CA6A7C">
        <w:trPr>
          <w:cnfStyle w:val="000000010000" w:firstRow="0" w:lastRow="0" w:firstColumn="0" w:lastColumn="0" w:oddVBand="0" w:evenVBand="0" w:oddHBand="0" w:evenHBand="1" w:firstRowFirstColumn="0" w:firstRowLastColumn="0" w:lastRowFirstColumn="0" w:lastRowLastColumn="0"/>
        </w:trPr>
        <w:tc>
          <w:tcPr>
            <w:tcW w:w="437" w:type="dxa"/>
            <w:vAlign w:val="center"/>
          </w:tcPr>
          <w:p w14:paraId="03CCAA7A" w14:textId="77777777" w:rsidR="00D12C36" w:rsidRPr="000C37A6" w:rsidRDefault="00D12C36" w:rsidP="00CA6A7C">
            <w:pPr>
              <w:pStyle w:val="ListParagraph"/>
              <w:numPr>
                <w:ilvl w:val="0"/>
                <w:numId w:val="11"/>
              </w:numPr>
              <w:ind w:left="20" w:firstLine="0"/>
              <w:rPr>
                <w:szCs w:val="20"/>
              </w:rPr>
            </w:pPr>
          </w:p>
        </w:tc>
        <w:tc>
          <w:tcPr>
            <w:tcW w:w="2020" w:type="dxa"/>
            <w:vAlign w:val="center"/>
          </w:tcPr>
          <w:p w14:paraId="5DB4B195" w14:textId="77777777" w:rsidR="00D12C36" w:rsidRDefault="00D12C36" w:rsidP="00CA6A7C">
            <w:pPr>
              <w:rPr>
                <w:rFonts w:ascii="Calibri" w:hAnsi="Calibri"/>
                <w:sz w:val="20"/>
                <w:szCs w:val="20"/>
              </w:rPr>
            </w:pPr>
            <w:r>
              <w:rPr>
                <w:rFonts w:ascii="Calibri" w:hAnsi="Calibri"/>
                <w:sz w:val="20"/>
                <w:szCs w:val="20"/>
              </w:rPr>
              <w:t>CreatedOn</w:t>
            </w:r>
          </w:p>
        </w:tc>
        <w:tc>
          <w:tcPr>
            <w:tcW w:w="1224" w:type="dxa"/>
            <w:vAlign w:val="center"/>
          </w:tcPr>
          <w:p w14:paraId="780D81DC"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datetime</w:t>
            </w:r>
          </w:p>
        </w:tc>
        <w:tc>
          <w:tcPr>
            <w:tcW w:w="977" w:type="dxa"/>
            <w:vAlign w:val="center"/>
          </w:tcPr>
          <w:p w14:paraId="393BC1DE"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NA</w:t>
            </w:r>
          </w:p>
        </w:tc>
        <w:tc>
          <w:tcPr>
            <w:tcW w:w="1685" w:type="dxa"/>
            <w:vAlign w:val="center"/>
          </w:tcPr>
          <w:p w14:paraId="44893FAF"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Default date time format</w:t>
            </w:r>
          </w:p>
        </w:tc>
        <w:tc>
          <w:tcPr>
            <w:tcW w:w="1510" w:type="dxa"/>
            <w:vAlign w:val="center"/>
          </w:tcPr>
          <w:p w14:paraId="605CF4D7"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 time when record was inserted into the DB</w:t>
            </w:r>
          </w:p>
        </w:tc>
        <w:tc>
          <w:tcPr>
            <w:tcW w:w="1510" w:type="dxa"/>
          </w:tcPr>
          <w:p w14:paraId="6929B4E5"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This should be by default inserted in the database.</w:t>
            </w:r>
          </w:p>
        </w:tc>
      </w:tr>
    </w:tbl>
    <w:p w14:paraId="249C476A" w14:textId="77777777" w:rsidR="00D12C36" w:rsidRDefault="00D12C36" w:rsidP="00D12C36">
      <w:pPr>
        <w:rPr>
          <w:b/>
          <w:lang w:val="en-GB"/>
        </w:rPr>
      </w:pPr>
    </w:p>
    <w:p w14:paraId="1A6C767E" w14:textId="77777777" w:rsidR="00D12C36" w:rsidRPr="00AC1CAA" w:rsidRDefault="00D12C36" w:rsidP="00D12C36">
      <w:pPr>
        <w:rPr>
          <w:lang w:val="en-GB"/>
        </w:rPr>
      </w:pPr>
      <w:r w:rsidRPr="00AC1CAA">
        <w:rPr>
          <w:lang w:val="en-GB"/>
        </w:rPr>
        <w:t>PaymentResponse</w:t>
      </w:r>
    </w:p>
    <w:tbl>
      <w:tblPr>
        <w:tblStyle w:val="WHISHWORKS"/>
        <w:tblW w:w="0" w:type="auto"/>
        <w:tblLook w:val="0420" w:firstRow="1" w:lastRow="0" w:firstColumn="0" w:lastColumn="0" w:noHBand="0" w:noVBand="1"/>
      </w:tblPr>
      <w:tblGrid>
        <w:gridCol w:w="412"/>
        <w:gridCol w:w="1830"/>
        <w:gridCol w:w="1084"/>
        <w:gridCol w:w="971"/>
        <w:gridCol w:w="1912"/>
        <w:gridCol w:w="1490"/>
        <w:gridCol w:w="1471"/>
      </w:tblGrid>
      <w:tr w:rsidR="00D12C36" w:rsidRPr="002E727B" w14:paraId="66EEF2F7" w14:textId="77777777" w:rsidTr="00CA6A7C">
        <w:trPr>
          <w:cnfStyle w:val="100000000000" w:firstRow="1" w:lastRow="0" w:firstColumn="0" w:lastColumn="0" w:oddVBand="0" w:evenVBand="0" w:oddHBand="0" w:evenHBand="0" w:firstRowFirstColumn="0" w:firstRowLastColumn="0" w:lastRowFirstColumn="0" w:lastRowLastColumn="0"/>
        </w:trPr>
        <w:tc>
          <w:tcPr>
            <w:tcW w:w="428" w:type="dxa"/>
          </w:tcPr>
          <w:p w14:paraId="4E0A7DBD" w14:textId="77777777" w:rsidR="00D12C36" w:rsidRPr="002E727B" w:rsidRDefault="00D12C36" w:rsidP="00CA6A7C">
            <w:pPr>
              <w:rPr>
                <w:color w:val="FFFFFF" w:themeColor="background1"/>
                <w:szCs w:val="20"/>
              </w:rPr>
            </w:pPr>
            <w:r>
              <w:rPr>
                <w:color w:val="FFFFFF" w:themeColor="background1"/>
                <w:szCs w:val="20"/>
              </w:rPr>
              <w:t>#</w:t>
            </w:r>
          </w:p>
        </w:tc>
        <w:tc>
          <w:tcPr>
            <w:tcW w:w="1887" w:type="dxa"/>
          </w:tcPr>
          <w:p w14:paraId="03869DD2" w14:textId="77777777" w:rsidR="00D12C36" w:rsidRPr="002E727B" w:rsidRDefault="00D12C36" w:rsidP="00CA6A7C">
            <w:pPr>
              <w:rPr>
                <w:color w:val="FFFFFF" w:themeColor="background1"/>
                <w:szCs w:val="20"/>
              </w:rPr>
            </w:pPr>
            <w:r>
              <w:rPr>
                <w:color w:val="FFFFFF" w:themeColor="background1"/>
                <w:szCs w:val="20"/>
              </w:rPr>
              <w:t>Attribute</w:t>
            </w:r>
          </w:p>
        </w:tc>
        <w:tc>
          <w:tcPr>
            <w:tcW w:w="1111" w:type="dxa"/>
          </w:tcPr>
          <w:p w14:paraId="5E6132D1" w14:textId="77777777" w:rsidR="00D12C36" w:rsidRPr="002E727B" w:rsidRDefault="00D12C36" w:rsidP="00CA6A7C">
            <w:pPr>
              <w:rPr>
                <w:color w:val="FFFFFF" w:themeColor="background1"/>
                <w:szCs w:val="20"/>
              </w:rPr>
            </w:pPr>
            <w:r>
              <w:rPr>
                <w:color w:val="FFFFFF" w:themeColor="background1"/>
                <w:szCs w:val="20"/>
              </w:rPr>
              <w:t>Type</w:t>
            </w:r>
          </w:p>
        </w:tc>
        <w:tc>
          <w:tcPr>
            <w:tcW w:w="976" w:type="dxa"/>
          </w:tcPr>
          <w:p w14:paraId="51E7583D" w14:textId="77777777" w:rsidR="00D12C36" w:rsidRPr="002E727B" w:rsidRDefault="00D12C36" w:rsidP="00CA6A7C">
            <w:pPr>
              <w:rPr>
                <w:color w:val="FFFFFF" w:themeColor="background1"/>
                <w:szCs w:val="20"/>
              </w:rPr>
            </w:pPr>
            <w:r>
              <w:rPr>
                <w:color w:val="FFFFFF" w:themeColor="background1"/>
                <w:szCs w:val="20"/>
              </w:rPr>
              <w:t>Length</w:t>
            </w:r>
          </w:p>
        </w:tc>
        <w:tc>
          <w:tcPr>
            <w:tcW w:w="2004" w:type="dxa"/>
          </w:tcPr>
          <w:p w14:paraId="3330ED9C" w14:textId="77777777" w:rsidR="00D12C36" w:rsidRPr="002E727B" w:rsidRDefault="00D12C36" w:rsidP="00CA6A7C">
            <w:pPr>
              <w:rPr>
                <w:color w:val="FFFFFF" w:themeColor="background1"/>
                <w:szCs w:val="20"/>
              </w:rPr>
            </w:pPr>
            <w:r>
              <w:rPr>
                <w:color w:val="FFFFFF" w:themeColor="background1"/>
                <w:szCs w:val="20"/>
              </w:rPr>
              <w:t>Valid Data</w:t>
            </w:r>
          </w:p>
        </w:tc>
        <w:tc>
          <w:tcPr>
            <w:tcW w:w="1508" w:type="dxa"/>
          </w:tcPr>
          <w:p w14:paraId="77183E27" w14:textId="77777777" w:rsidR="00D12C36" w:rsidRPr="002E727B" w:rsidRDefault="00D12C36" w:rsidP="00CA6A7C">
            <w:pPr>
              <w:rPr>
                <w:color w:val="FFFFFF" w:themeColor="background1"/>
                <w:szCs w:val="20"/>
              </w:rPr>
            </w:pPr>
            <w:r>
              <w:rPr>
                <w:color w:val="FFFFFF" w:themeColor="background1"/>
                <w:szCs w:val="20"/>
              </w:rPr>
              <w:t>Description</w:t>
            </w:r>
          </w:p>
        </w:tc>
        <w:tc>
          <w:tcPr>
            <w:tcW w:w="1482" w:type="dxa"/>
          </w:tcPr>
          <w:p w14:paraId="78155F1E" w14:textId="77777777" w:rsidR="00D12C36" w:rsidRDefault="00D12C36" w:rsidP="00CA6A7C">
            <w:pPr>
              <w:rPr>
                <w:color w:val="FFFFFF" w:themeColor="background1"/>
                <w:szCs w:val="20"/>
              </w:rPr>
            </w:pPr>
            <w:r>
              <w:rPr>
                <w:color w:val="FFFFFF" w:themeColor="background1"/>
                <w:szCs w:val="20"/>
              </w:rPr>
              <w:t>Constraints</w:t>
            </w:r>
          </w:p>
        </w:tc>
      </w:tr>
      <w:tr w:rsidR="00D12C36" w14:paraId="46ED608A" w14:textId="77777777" w:rsidTr="00CA6A7C">
        <w:trPr>
          <w:cnfStyle w:val="000000100000" w:firstRow="0" w:lastRow="0" w:firstColumn="0" w:lastColumn="0" w:oddVBand="0" w:evenVBand="0" w:oddHBand="1" w:evenHBand="0" w:firstRowFirstColumn="0" w:firstRowLastColumn="0" w:lastRowFirstColumn="0" w:lastRowLastColumn="0"/>
        </w:trPr>
        <w:tc>
          <w:tcPr>
            <w:tcW w:w="428" w:type="dxa"/>
            <w:vAlign w:val="center"/>
          </w:tcPr>
          <w:p w14:paraId="77EBCB50" w14:textId="77777777" w:rsidR="00D12C36" w:rsidRPr="000C37A6" w:rsidRDefault="00D12C36" w:rsidP="00D12C36">
            <w:pPr>
              <w:pStyle w:val="ListParagraph"/>
              <w:numPr>
                <w:ilvl w:val="0"/>
                <w:numId w:val="27"/>
              </w:numPr>
              <w:ind w:left="20" w:firstLine="0"/>
              <w:rPr>
                <w:szCs w:val="20"/>
              </w:rPr>
            </w:pPr>
          </w:p>
        </w:tc>
        <w:tc>
          <w:tcPr>
            <w:tcW w:w="1887" w:type="dxa"/>
            <w:vAlign w:val="center"/>
          </w:tcPr>
          <w:p w14:paraId="2BE3B73F" w14:textId="77777777" w:rsidR="00D12C36" w:rsidRPr="000C37A6" w:rsidRDefault="00D12C36" w:rsidP="00CA6A7C">
            <w:pPr>
              <w:rPr>
                <w:sz w:val="20"/>
                <w:szCs w:val="20"/>
              </w:rPr>
            </w:pPr>
            <w:r>
              <w:rPr>
                <w:rFonts w:ascii="Calibri" w:eastAsia="Times New Roman" w:hAnsi="Calibri"/>
                <w:color w:val="000000"/>
                <w:sz w:val="20"/>
                <w:szCs w:val="20"/>
              </w:rPr>
              <w:t>TransactionId</w:t>
            </w:r>
          </w:p>
        </w:tc>
        <w:tc>
          <w:tcPr>
            <w:tcW w:w="1111" w:type="dxa"/>
            <w:vAlign w:val="center"/>
          </w:tcPr>
          <w:p w14:paraId="59F9B70A"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5BEFDB97" w14:textId="77777777" w:rsidR="00D12C36" w:rsidRPr="000C37A6" w:rsidRDefault="00D12C36" w:rsidP="00CA6A7C">
            <w:pPr>
              <w:rPr>
                <w:sz w:val="20"/>
                <w:szCs w:val="20"/>
              </w:rPr>
            </w:pPr>
            <w:r w:rsidRPr="000C37A6">
              <w:rPr>
                <w:rFonts w:ascii="Calibri" w:eastAsia="Times New Roman" w:hAnsi="Calibri"/>
                <w:color w:val="000000"/>
                <w:sz w:val="20"/>
                <w:szCs w:val="20"/>
              </w:rPr>
              <w:t>36</w:t>
            </w:r>
          </w:p>
        </w:tc>
        <w:tc>
          <w:tcPr>
            <w:tcW w:w="2004" w:type="dxa"/>
            <w:vAlign w:val="center"/>
          </w:tcPr>
          <w:p w14:paraId="1BC80B58" w14:textId="77777777" w:rsidR="00D12C36" w:rsidRPr="000C37A6" w:rsidRDefault="00D12C36" w:rsidP="00CA6A7C">
            <w:pPr>
              <w:rPr>
                <w:sz w:val="20"/>
                <w:szCs w:val="20"/>
              </w:rPr>
            </w:pPr>
            <w:r w:rsidRPr="000C37A6">
              <w:rPr>
                <w:rFonts w:ascii="Calibri" w:eastAsia="Times New Roman" w:hAnsi="Calibri"/>
                <w:color w:val="000000"/>
                <w:sz w:val="20"/>
                <w:szCs w:val="20"/>
              </w:rPr>
              <w:t>"2d159786-245b-11e7-93ae-92361f002671"</w:t>
            </w:r>
          </w:p>
        </w:tc>
        <w:tc>
          <w:tcPr>
            <w:tcW w:w="1508" w:type="dxa"/>
            <w:vAlign w:val="center"/>
          </w:tcPr>
          <w:p w14:paraId="6468007D"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Unique identifier of transaction</w:t>
            </w:r>
          </w:p>
        </w:tc>
        <w:tc>
          <w:tcPr>
            <w:tcW w:w="1482" w:type="dxa"/>
          </w:tcPr>
          <w:p w14:paraId="04E7AD3B"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Foreign Key</w:t>
            </w:r>
          </w:p>
        </w:tc>
      </w:tr>
      <w:tr w:rsidR="00D12C36" w14:paraId="06F0A46E" w14:textId="77777777" w:rsidTr="00CA6A7C">
        <w:trPr>
          <w:cnfStyle w:val="000000010000" w:firstRow="0" w:lastRow="0" w:firstColumn="0" w:lastColumn="0" w:oddVBand="0" w:evenVBand="0" w:oddHBand="0" w:evenHBand="1" w:firstRowFirstColumn="0" w:firstRowLastColumn="0" w:lastRowFirstColumn="0" w:lastRowLastColumn="0"/>
        </w:trPr>
        <w:tc>
          <w:tcPr>
            <w:tcW w:w="428" w:type="dxa"/>
            <w:vAlign w:val="center"/>
          </w:tcPr>
          <w:p w14:paraId="1B9D5923" w14:textId="77777777" w:rsidR="00D12C36" w:rsidRPr="000C37A6" w:rsidRDefault="00D12C36" w:rsidP="00D12C36">
            <w:pPr>
              <w:pStyle w:val="ListParagraph"/>
              <w:numPr>
                <w:ilvl w:val="0"/>
                <w:numId w:val="27"/>
              </w:numPr>
              <w:ind w:left="20" w:firstLine="0"/>
              <w:rPr>
                <w:szCs w:val="20"/>
              </w:rPr>
            </w:pPr>
          </w:p>
        </w:tc>
        <w:tc>
          <w:tcPr>
            <w:tcW w:w="1887" w:type="dxa"/>
            <w:vAlign w:val="center"/>
          </w:tcPr>
          <w:p w14:paraId="7E7166BB" w14:textId="77777777" w:rsidR="00D12C36" w:rsidRPr="000C37A6" w:rsidRDefault="00D12C36" w:rsidP="00CA6A7C">
            <w:pPr>
              <w:rPr>
                <w:sz w:val="20"/>
                <w:szCs w:val="20"/>
              </w:rPr>
            </w:pPr>
            <w:r>
              <w:rPr>
                <w:rFonts w:ascii="Calibri" w:eastAsia="Times New Roman" w:hAnsi="Calibri"/>
                <w:color w:val="000000"/>
                <w:sz w:val="20"/>
                <w:szCs w:val="20"/>
              </w:rPr>
              <w:t>S</w:t>
            </w:r>
            <w:r w:rsidRPr="000C37A6">
              <w:rPr>
                <w:rFonts w:ascii="Calibri" w:eastAsia="Times New Roman" w:hAnsi="Calibri"/>
                <w:color w:val="000000"/>
                <w:sz w:val="20"/>
                <w:szCs w:val="20"/>
              </w:rPr>
              <w:t>tatus</w:t>
            </w:r>
          </w:p>
        </w:tc>
        <w:tc>
          <w:tcPr>
            <w:tcW w:w="1111" w:type="dxa"/>
            <w:vAlign w:val="center"/>
          </w:tcPr>
          <w:p w14:paraId="5F7F1E06"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2AAFC364" w14:textId="77777777" w:rsidR="00D12C36" w:rsidRPr="000C37A6" w:rsidRDefault="00D12C36" w:rsidP="00CA6A7C">
            <w:pPr>
              <w:rPr>
                <w:sz w:val="20"/>
                <w:szCs w:val="20"/>
              </w:rPr>
            </w:pPr>
            <w:r w:rsidRPr="000C37A6">
              <w:rPr>
                <w:rFonts w:ascii="Calibri" w:eastAsia="Times New Roman" w:hAnsi="Calibri"/>
                <w:color w:val="000000"/>
                <w:sz w:val="20"/>
                <w:szCs w:val="20"/>
              </w:rPr>
              <w:t>10</w:t>
            </w:r>
          </w:p>
        </w:tc>
        <w:tc>
          <w:tcPr>
            <w:tcW w:w="2004" w:type="dxa"/>
            <w:vAlign w:val="center"/>
          </w:tcPr>
          <w:p w14:paraId="33E7ACCB"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"success"</w:t>
            </w:r>
            <w:r w:rsidRPr="000C37A6">
              <w:rPr>
                <w:rFonts w:ascii="Calibri" w:eastAsia="Times New Roman" w:hAnsi="Calibri"/>
                <w:color w:val="000000"/>
                <w:sz w:val="20"/>
                <w:szCs w:val="20"/>
              </w:rPr>
              <w:br/>
              <w:t>"error"</w:t>
            </w:r>
          </w:p>
        </w:tc>
        <w:tc>
          <w:tcPr>
            <w:tcW w:w="1508" w:type="dxa"/>
            <w:vAlign w:val="center"/>
          </w:tcPr>
          <w:p w14:paraId="59DCBCF0"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Status of the performed operation</w:t>
            </w:r>
          </w:p>
        </w:tc>
        <w:tc>
          <w:tcPr>
            <w:tcW w:w="1482" w:type="dxa"/>
          </w:tcPr>
          <w:p w14:paraId="04493130" w14:textId="77777777" w:rsidR="00D12C36" w:rsidRPr="000C37A6" w:rsidRDefault="00D12C36" w:rsidP="00CA6A7C">
            <w:pPr>
              <w:rPr>
                <w:rFonts w:ascii="Calibri" w:eastAsia="Times New Roman" w:hAnsi="Calibri"/>
                <w:color w:val="000000"/>
                <w:sz w:val="20"/>
                <w:szCs w:val="20"/>
              </w:rPr>
            </w:pPr>
          </w:p>
        </w:tc>
      </w:tr>
      <w:tr w:rsidR="00D12C36" w14:paraId="6190C840" w14:textId="77777777" w:rsidTr="00CA6A7C">
        <w:trPr>
          <w:cnfStyle w:val="000000100000" w:firstRow="0" w:lastRow="0" w:firstColumn="0" w:lastColumn="0" w:oddVBand="0" w:evenVBand="0" w:oddHBand="1" w:evenHBand="0" w:firstRowFirstColumn="0" w:firstRowLastColumn="0" w:lastRowFirstColumn="0" w:lastRowLastColumn="0"/>
        </w:trPr>
        <w:tc>
          <w:tcPr>
            <w:tcW w:w="428" w:type="dxa"/>
            <w:vAlign w:val="center"/>
          </w:tcPr>
          <w:p w14:paraId="58E0C6F5" w14:textId="77777777" w:rsidR="00D12C36" w:rsidRPr="000C37A6" w:rsidRDefault="00D12C36" w:rsidP="00D12C36">
            <w:pPr>
              <w:pStyle w:val="ListParagraph"/>
              <w:numPr>
                <w:ilvl w:val="0"/>
                <w:numId w:val="27"/>
              </w:numPr>
              <w:ind w:left="20" w:firstLine="0"/>
              <w:rPr>
                <w:szCs w:val="20"/>
              </w:rPr>
            </w:pPr>
          </w:p>
        </w:tc>
        <w:tc>
          <w:tcPr>
            <w:tcW w:w="1887" w:type="dxa"/>
            <w:vAlign w:val="center"/>
          </w:tcPr>
          <w:p w14:paraId="423D8B48" w14:textId="77777777" w:rsidR="00D12C36" w:rsidRPr="000C37A6" w:rsidRDefault="00D12C36" w:rsidP="00CA6A7C">
            <w:pPr>
              <w:rPr>
                <w:sz w:val="20"/>
                <w:szCs w:val="20"/>
              </w:rPr>
            </w:pPr>
            <w:r>
              <w:rPr>
                <w:rFonts w:ascii="Calibri" w:eastAsia="Times New Roman" w:hAnsi="Calibri"/>
                <w:color w:val="000000"/>
                <w:sz w:val="20"/>
                <w:szCs w:val="20"/>
              </w:rPr>
              <w:t>E</w:t>
            </w:r>
            <w:r w:rsidRPr="000C37A6">
              <w:rPr>
                <w:rFonts w:ascii="Calibri" w:eastAsia="Times New Roman" w:hAnsi="Calibri"/>
                <w:color w:val="000000"/>
                <w:sz w:val="20"/>
                <w:szCs w:val="20"/>
              </w:rPr>
              <w:t>rror</w:t>
            </w:r>
            <w:r>
              <w:rPr>
                <w:rFonts w:ascii="Calibri" w:eastAsia="Times New Roman" w:hAnsi="Calibri"/>
                <w:color w:val="000000"/>
                <w:sz w:val="20"/>
                <w:szCs w:val="20"/>
              </w:rPr>
              <w:t>C</w:t>
            </w:r>
            <w:r w:rsidRPr="000C37A6">
              <w:rPr>
                <w:rFonts w:ascii="Calibri" w:eastAsia="Times New Roman" w:hAnsi="Calibri"/>
                <w:color w:val="000000"/>
                <w:sz w:val="20"/>
                <w:szCs w:val="20"/>
              </w:rPr>
              <w:t>ode</w:t>
            </w:r>
          </w:p>
        </w:tc>
        <w:tc>
          <w:tcPr>
            <w:tcW w:w="1111" w:type="dxa"/>
            <w:vAlign w:val="center"/>
          </w:tcPr>
          <w:p w14:paraId="4E1520AC"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1B934652" w14:textId="77777777" w:rsidR="00D12C36" w:rsidRPr="000C37A6" w:rsidRDefault="00D12C36" w:rsidP="00CA6A7C">
            <w:pPr>
              <w:rPr>
                <w:sz w:val="20"/>
                <w:szCs w:val="20"/>
              </w:rPr>
            </w:pPr>
            <w:r>
              <w:rPr>
                <w:rFonts w:ascii="Calibri" w:eastAsia="Times New Roman" w:hAnsi="Calibri"/>
                <w:color w:val="000000"/>
                <w:sz w:val="20"/>
                <w:szCs w:val="20"/>
              </w:rPr>
              <w:t>4</w:t>
            </w:r>
          </w:p>
        </w:tc>
        <w:tc>
          <w:tcPr>
            <w:tcW w:w="2004" w:type="dxa"/>
            <w:vAlign w:val="center"/>
          </w:tcPr>
          <w:p w14:paraId="7BFD777A" w14:textId="77777777" w:rsidR="00D12C3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"01</w:t>
            </w:r>
            <w:r>
              <w:rPr>
                <w:rFonts w:ascii="Calibri" w:eastAsia="Times New Roman" w:hAnsi="Calibri"/>
                <w:color w:val="000000"/>
                <w:sz w:val="20"/>
                <w:szCs w:val="20"/>
              </w:rPr>
              <w:t>”</w:t>
            </w:r>
          </w:p>
          <w:p w14:paraId="45DD6C4B" w14:textId="77777777" w:rsidR="00D12C36" w:rsidRPr="000C37A6" w:rsidRDefault="00D12C36" w:rsidP="00CA6A7C">
            <w:pPr>
              <w:rPr>
                <w:sz w:val="20"/>
                <w:szCs w:val="20"/>
              </w:rPr>
            </w:pPr>
            <w:r>
              <w:rPr>
                <w:rFonts w:ascii="Calibri" w:eastAsia="Times New Roman" w:hAnsi="Calibri"/>
                <w:color w:val="000000"/>
                <w:sz w:val="20"/>
                <w:szCs w:val="20"/>
              </w:rPr>
              <w:t>“400”</w:t>
            </w:r>
          </w:p>
        </w:tc>
        <w:tc>
          <w:tcPr>
            <w:tcW w:w="1508" w:type="dxa"/>
            <w:vAlign w:val="center"/>
          </w:tcPr>
          <w:p w14:paraId="5A906584" w14:textId="77777777" w:rsidR="00D12C36" w:rsidRPr="000C37A6" w:rsidRDefault="00D12C36" w:rsidP="00CA6A7C">
            <w:pPr>
              <w:rPr>
                <w:sz w:val="20"/>
                <w:szCs w:val="20"/>
              </w:rPr>
            </w:pPr>
            <w:r w:rsidRPr="000C37A6">
              <w:rPr>
                <w:rFonts w:ascii="Calibri" w:eastAsia="Times New Roman" w:hAnsi="Calibri"/>
                <w:color w:val="000000"/>
                <w:sz w:val="20"/>
                <w:szCs w:val="20"/>
              </w:rPr>
              <w:t>Error code</w:t>
            </w:r>
          </w:p>
        </w:tc>
        <w:tc>
          <w:tcPr>
            <w:tcW w:w="1482" w:type="dxa"/>
          </w:tcPr>
          <w:p w14:paraId="709364D9" w14:textId="77777777" w:rsidR="00D12C36" w:rsidRPr="000C37A6" w:rsidRDefault="00D12C36" w:rsidP="00CA6A7C">
            <w:pPr>
              <w:rPr>
                <w:rFonts w:ascii="Calibri" w:eastAsia="Times New Roman" w:hAnsi="Calibri"/>
                <w:color w:val="000000"/>
                <w:sz w:val="20"/>
                <w:szCs w:val="20"/>
              </w:rPr>
            </w:pPr>
          </w:p>
        </w:tc>
      </w:tr>
      <w:tr w:rsidR="00D12C36" w14:paraId="6E48E448" w14:textId="77777777" w:rsidTr="00CA6A7C">
        <w:trPr>
          <w:cnfStyle w:val="000000010000" w:firstRow="0" w:lastRow="0" w:firstColumn="0" w:lastColumn="0" w:oddVBand="0" w:evenVBand="0" w:oddHBand="0" w:evenHBand="1" w:firstRowFirstColumn="0" w:firstRowLastColumn="0" w:lastRowFirstColumn="0" w:lastRowLastColumn="0"/>
        </w:trPr>
        <w:tc>
          <w:tcPr>
            <w:tcW w:w="428" w:type="dxa"/>
            <w:vAlign w:val="center"/>
          </w:tcPr>
          <w:p w14:paraId="0A5F1CFD" w14:textId="77777777" w:rsidR="00D12C36" w:rsidRPr="000C37A6" w:rsidRDefault="00D12C36" w:rsidP="00D12C36">
            <w:pPr>
              <w:pStyle w:val="ListParagraph"/>
              <w:numPr>
                <w:ilvl w:val="0"/>
                <w:numId w:val="27"/>
              </w:numPr>
              <w:ind w:left="20" w:firstLine="0"/>
              <w:rPr>
                <w:szCs w:val="20"/>
              </w:rPr>
            </w:pPr>
          </w:p>
        </w:tc>
        <w:tc>
          <w:tcPr>
            <w:tcW w:w="1887" w:type="dxa"/>
            <w:vAlign w:val="center"/>
          </w:tcPr>
          <w:p w14:paraId="7DE7D24D" w14:textId="77777777" w:rsidR="00D12C36" w:rsidRPr="000C37A6" w:rsidRDefault="00D12C36" w:rsidP="00CA6A7C">
            <w:pPr>
              <w:rPr>
                <w:sz w:val="20"/>
                <w:szCs w:val="20"/>
              </w:rPr>
            </w:pPr>
            <w:r>
              <w:rPr>
                <w:rFonts w:ascii="Calibri" w:eastAsia="Times New Roman" w:hAnsi="Calibri"/>
                <w:color w:val="000000"/>
                <w:sz w:val="20"/>
                <w:szCs w:val="20"/>
              </w:rPr>
              <w:t>E</w:t>
            </w:r>
            <w:r w:rsidRPr="000C37A6">
              <w:rPr>
                <w:rFonts w:ascii="Calibri" w:eastAsia="Times New Roman" w:hAnsi="Calibri"/>
                <w:color w:val="000000"/>
                <w:sz w:val="20"/>
                <w:szCs w:val="20"/>
              </w:rPr>
              <w:t>rror</w:t>
            </w:r>
            <w:r>
              <w:rPr>
                <w:rFonts w:ascii="Calibri" w:eastAsia="Times New Roman" w:hAnsi="Calibri"/>
                <w:color w:val="000000"/>
                <w:sz w:val="20"/>
                <w:szCs w:val="20"/>
              </w:rPr>
              <w:t>D</w:t>
            </w:r>
            <w:r w:rsidRPr="000C37A6">
              <w:rPr>
                <w:rFonts w:ascii="Calibri" w:eastAsia="Times New Roman" w:hAnsi="Calibri"/>
                <w:color w:val="000000"/>
                <w:sz w:val="20"/>
                <w:szCs w:val="20"/>
              </w:rPr>
              <w:t>escription</w:t>
            </w:r>
          </w:p>
        </w:tc>
        <w:tc>
          <w:tcPr>
            <w:tcW w:w="1111" w:type="dxa"/>
            <w:vAlign w:val="center"/>
          </w:tcPr>
          <w:p w14:paraId="417BBD3F"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4317FBAB" w14:textId="77777777" w:rsidR="00D12C36" w:rsidRPr="000C37A6" w:rsidRDefault="00D12C36" w:rsidP="00CA6A7C">
            <w:pPr>
              <w:rPr>
                <w:sz w:val="20"/>
                <w:szCs w:val="20"/>
              </w:rPr>
            </w:pPr>
            <w:r w:rsidRPr="000C37A6">
              <w:rPr>
                <w:rFonts w:ascii="Calibri" w:eastAsia="Times New Roman" w:hAnsi="Calibri"/>
                <w:color w:val="000000"/>
                <w:sz w:val="20"/>
                <w:szCs w:val="20"/>
              </w:rPr>
              <w:t>256</w:t>
            </w:r>
          </w:p>
        </w:tc>
        <w:tc>
          <w:tcPr>
            <w:tcW w:w="2004" w:type="dxa"/>
            <w:vAlign w:val="center"/>
          </w:tcPr>
          <w:p w14:paraId="0A1EAA8A" w14:textId="77777777" w:rsidR="00D12C3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"Payment Gateway Service Unavailable"</w:t>
            </w:r>
          </w:p>
          <w:p w14:paraId="55811452" w14:textId="77777777" w:rsidR="00D12C36" w:rsidRPr="000C37A6" w:rsidRDefault="00D12C36" w:rsidP="00CA6A7C">
            <w:pPr>
              <w:rPr>
                <w:sz w:val="20"/>
                <w:szCs w:val="20"/>
              </w:rPr>
            </w:pPr>
            <w:r>
              <w:rPr>
                <w:rFonts w:ascii="Calibri" w:eastAsia="Times New Roman" w:hAnsi="Calibri"/>
                <w:color w:val="000000"/>
                <w:sz w:val="20"/>
                <w:szCs w:val="20"/>
              </w:rPr>
              <w:t>“Bad request”</w:t>
            </w:r>
          </w:p>
        </w:tc>
        <w:tc>
          <w:tcPr>
            <w:tcW w:w="1508" w:type="dxa"/>
            <w:vAlign w:val="center"/>
          </w:tcPr>
          <w:p w14:paraId="53F583BA" w14:textId="77777777" w:rsidR="00D12C36" w:rsidRPr="000C37A6" w:rsidRDefault="00D12C36" w:rsidP="00CA6A7C">
            <w:pPr>
              <w:rPr>
                <w:sz w:val="20"/>
                <w:szCs w:val="20"/>
              </w:rPr>
            </w:pPr>
            <w:r w:rsidRPr="000C37A6">
              <w:rPr>
                <w:rFonts w:ascii="Calibri" w:eastAsia="Times New Roman" w:hAnsi="Calibri"/>
                <w:color w:val="000000"/>
                <w:sz w:val="20"/>
                <w:szCs w:val="20"/>
              </w:rPr>
              <w:t>Error message</w:t>
            </w:r>
          </w:p>
        </w:tc>
        <w:tc>
          <w:tcPr>
            <w:tcW w:w="1482" w:type="dxa"/>
          </w:tcPr>
          <w:p w14:paraId="0CCB4CAB" w14:textId="77777777" w:rsidR="00D12C36" w:rsidRPr="000C37A6" w:rsidRDefault="00D12C36" w:rsidP="00CA6A7C">
            <w:pPr>
              <w:rPr>
                <w:rFonts w:ascii="Calibri" w:eastAsia="Times New Roman" w:hAnsi="Calibri"/>
                <w:color w:val="000000"/>
                <w:sz w:val="20"/>
                <w:szCs w:val="20"/>
              </w:rPr>
            </w:pPr>
          </w:p>
        </w:tc>
      </w:tr>
      <w:tr w:rsidR="00D12C36" w14:paraId="1296BA8E" w14:textId="77777777" w:rsidTr="00CA6A7C">
        <w:trPr>
          <w:cnfStyle w:val="000000100000" w:firstRow="0" w:lastRow="0" w:firstColumn="0" w:lastColumn="0" w:oddVBand="0" w:evenVBand="0" w:oddHBand="1" w:evenHBand="0" w:firstRowFirstColumn="0" w:firstRowLastColumn="0" w:lastRowFirstColumn="0" w:lastRowLastColumn="0"/>
        </w:trPr>
        <w:tc>
          <w:tcPr>
            <w:tcW w:w="428" w:type="dxa"/>
            <w:vAlign w:val="center"/>
          </w:tcPr>
          <w:p w14:paraId="7D6A85C7" w14:textId="77777777" w:rsidR="00D12C36" w:rsidRPr="000C37A6" w:rsidRDefault="00D12C36" w:rsidP="00D12C36">
            <w:pPr>
              <w:pStyle w:val="ListParagraph"/>
              <w:numPr>
                <w:ilvl w:val="0"/>
                <w:numId w:val="27"/>
              </w:numPr>
              <w:ind w:left="20" w:firstLine="0"/>
              <w:rPr>
                <w:szCs w:val="20"/>
              </w:rPr>
            </w:pPr>
          </w:p>
        </w:tc>
        <w:tc>
          <w:tcPr>
            <w:tcW w:w="1887" w:type="dxa"/>
            <w:vAlign w:val="center"/>
          </w:tcPr>
          <w:p w14:paraId="7A9B2B96" w14:textId="77777777" w:rsidR="00D12C36" w:rsidRDefault="00D12C36" w:rsidP="00CA6A7C">
            <w:pPr>
              <w:rPr>
                <w:rFonts w:ascii="Calibri" w:eastAsia="Times New Roman" w:hAnsi="Calibri"/>
                <w:color w:val="000000"/>
                <w:sz w:val="20"/>
                <w:szCs w:val="20"/>
              </w:rPr>
            </w:pPr>
            <w:r>
              <w:rPr>
                <w:rFonts w:ascii="Calibri" w:hAnsi="Calibri"/>
                <w:sz w:val="20"/>
                <w:szCs w:val="20"/>
              </w:rPr>
              <w:t>CreatedOn</w:t>
            </w:r>
          </w:p>
        </w:tc>
        <w:tc>
          <w:tcPr>
            <w:tcW w:w="1111" w:type="dxa"/>
            <w:vAlign w:val="center"/>
          </w:tcPr>
          <w:p w14:paraId="2DE402EB"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datetime</w:t>
            </w:r>
          </w:p>
        </w:tc>
        <w:tc>
          <w:tcPr>
            <w:tcW w:w="976" w:type="dxa"/>
            <w:vAlign w:val="center"/>
          </w:tcPr>
          <w:p w14:paraId="1F50BABA"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NA</w:t>
            </w:r>
          </w:p>
        </w:tc>
        <w:tc>
          <w:tcPr>
            <w:tcW w:w="2004" w:type="dxa"/>
            <w:vAlign w:val="center"/>
          </w:tcPr>
          <w:p w14:paraId="771844BD"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Default date time format</w:t>
            </w:r>
          </w:p>
        </w:tc>
        <w:tc>
          <w:tcPr>
            <w:tcW w:w="1508" w:type="dxa"/>
            <w:vAlign w:val="center"/>
          </w:tcPr>
          <w:p w14:paraId="7911F853"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 time when record was inserted into the DB</w:t>
            </w:r>
          </w:p>
        </w:tc>
        <w:tc>
          <w:tcPr>
            <w:tcW w:w="1482" w:type="dxa"/>
          </w:tcPr>
          <w:p w14:paraId="4170771F"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This should be by default inserted in the database.</w:t>
            </w:r>
          </w:p>
        </w:tc>
      </w:tr>
    </w:tbl>
    <w:p w14:paraId="3B7F8858" w14:textId="77777777" w:rsidR="00D12C36" w:rsidRDefault="00D12C36" w:rsidP="00D12C36">
      <w:pPr>
        <w:rPr>
          <w:b/>
          <w:lang w:val="en-GB"/>
        </w:rPr>
      </w:pPr>
    </w:p>
    <w:p w14:paraId="269E58A2" w14:textId="77777777" w:rsidR="00D12C36" w:rsidRPr="00AC1CAA" w:rsidRDefault="00D12C36" w:rsidP="00D12C36">
      <w:pPr>
        <w:rPr>
          <w:lang w:val="en-GB"/>
        </w:rPr>
      </w:pPr>
      <w:r w:rsidRPr="00AC1CAA">
        <w:rPr>
          <w:lang w:val="en-GB"/>
        </w:rPr>
        <w:t>PaymentResponse</w:t>
      </w:r>
      <w:r>
        <w:rPr>
          <w:lang w:val="en-GB"/>
        </w:rPr>
        <w:t>Transactions</w:t>
      </w:r>
    </w:p>
    <w:tbl>
      <w:tblPr>
        <w:tblStyle w:val="WHISHWORKS"/>
        <w:tblW w:w="0" w:type="auto"/>
        <w:tblLook w:val="0420" w:firstRow="1" w:lastRow="0" w:firstColumn="0" w:lastColumn="0" w:noHBand="0" w:noVBand="1"/>
      </w:tblPr>
      <w:tblGrid>
        <w:gridCol w:w="410"/>
        <w:gridCol w:w="1778"/>
        <w:gridCol w:w="1084"/>
        <w:gridCol w:w="971"/>
        <w:gridCol w:w="1970"/>
        <w:gridCol w:w="1489"/>
        <w:gridCol w:w="1468"/>
      </w:tblGrid>
      <w:tr w:rsidR="00D12C36" w:rsidRPr="002E727B" w14:paraId="0FC0638A" w14:textId="77777777" w:rsidTr="00CA6A7C">
        <w:trPr>
          <w:cnfStyle w:val="100000000000" w:firstRow="1" w:lastRow="0" w:firstColumn="0" w:lastColumn="0" w:oddVBand="0" w:evenVBand="0" w:oddHBand="0" w:evenHBand="0" w:firstRowFirstColumn="0" w:firstRowLastColumn="0" w:lastRowFirstColumn="0" w:lastRowLastColumn="0"/>
        </w:trPr>
        <w:tc>
          <w:tcPr>
            <w:tcW w:w="427" w:type="dxa"/>
          </w:tcPr>
          <w:p w14:paraId="23BB0F54" w14:textId="77777777" w:rsidR="00D12C36" w:rsidRPr="002E727B" w:rsidRDefault="00D12C36" w:rsidP="00CA6A7C">
            <w:pPr>
              <w:rPr>
                <w:color w:val="FFFFFF" w:themeColor="background1"/>
                <w:szCs w:val="20"/>
              </w:rPr>
            </w:pPr>
            <w:r>
              <w:rPr>
                <w:color w:val="FFFFFF" w:themeColor="background1"/>
                <w:szCs w:val="20"/>
              </w:rPr>
              <w:t>#</w:t>
            </w:r>
          </w:p>
        </w:tc>
        <w:tc>
          <w:tcPr>
            <w:tcW w:w="1881" w:type="dxa"/>
          </w:tcPr>
          <w:p w14:paraId="5A47C023" w14:textId="77777777" w:rsidR="00D12C36" w:rsidRPr="002E727B" w:rsidRDefault="00D12C36" w:rsidP="00CA6A7C">
            <w:pPr>
              <w:rPr>
                <w:color w:val="FFFFFF" w:themeColor="background1"/>
                <w:szCs w:val="20"/>
              </w:rPr>
            </w:pPr>
            <w:r>
              <w:rPr>
                <w:color w:val="FFFFFF" w:themeColor="background1"/>
                <w:szCs w:val="20"/>
              </w:rPr>
              <w:t>Attribute</w:t>
            </w:r>
          </w:p>
        </w:tc>
        <w:tc>
          <w:tcPr>
            <w:tcW w:w="1113" w:type="dxa"/>
          </w:tcPr>
          <w:p w14:paraId="0DA2E884" w14:textId="77777777" w:rsidR="00D12C36" w:rsidRPr="002E727B" w:rsidRDefault="00D12C36" w:rsidP="00CA6A7C">
            <w:pPr>
              <w:rPr>
                <w:color w:val="FFFFFF" w:themeColor="background1"/>
                <w:szCs w:val="20"/>
              </w:rPr>
            </w:pPr>
            <w:r>
              <w:rPr>
                <w:color w:val="FFFFFF" w:themeColor="background1"/>
                <w:szCs w:val="20"/>
              </w:rPr>
              <w:t>Type</w:t>
            </w:r>
          </w:p>
        </w:tc>
        <w:tc>
          <w:tcPr>
            <w:tcW w:w="976" w:type="dxa"/>
          </w:tcPr>
          <w:p w14:paraId="3DBED5B6" w14:textId="77777777" w:rsidR="00D12C36" w:rsidRPr="002E727B" w:rsidRDefault="00D12C36" w:rsidP="00CA6A7C">
            <w:pPr>
              <w:rPr>
                <w:color w:val="FFFFFF" w:themeColor="background1"/>
                <w:szCs w:val="20"/>
              </w:rPr>
            </w:pPr>
            <w:r>
              <w:rPr>
                <w:color w:val="FFFFFF" w:themeColor="background1"/>
                <w:szCs w:val="20"/>
              </w:rPr>
              <w:t>Length</w:t>
            </w:r>
          </w:p>
        </w:tc>
        <w:tc>
          <w:tcPr>
            <w:tcW w:w="2011" w:type="dxa"/>
          </w:tcPr>
          <w:p w14:paraId="5D198513" w14:textId="77777777" w:rsidR="00D12C36" w:rsidRPr="002E727B" w:rsidRDefault="00D12C36" w:rsidP="00CA6A7C">
            <w:pPr>
              <w:rPr>
                <w:color w:val="FFFFFF" w:themeColor="background1"/>
                <w:szCs w:val="20"/>
              </w:rPr>
            </w:pPr>
            <w:r>
              <w:rPr>
                <w:color w:val="FFFFFF" w:themeColor="background1"/>
                <w:szCs w:val="20"/>
              </w:rPr>
              <w:t>Valid Data</w:t>
            </w:r>
          </w:p>
        </w:tc>
        <w:tc>
          <w:tcPr>
            <w:tcW w:w="1508" w:type="dxa"/>
          </w:tcPr>
          <w:p w14:paraId="37132190" w14:textId="77777777" w:rsidR="00D12C36" w:rsidRPr="002E727B" w:rsidRDefault="00D12C36" w:rsidP="00CA6A7C">
            <w:pPr>
              <w:rPr>
                <w:color w:val="FFFFFF" w:themeColor="background1"/>
                <w:szCs w:val="20"/>
              </w:rPr>
            </w:pPr>
            <w:r>
              <w:rPr>
                <w:color w:val="FFFFFF" w:themeColor="background1"/>
                <w:szCs w:val="20"/>
              </w:rPr>
              <w:t>Description</w:t>
            </w:r>
          </w:p>
        </w:tc>
        <w:tc>
          <w:tcPr>
            <w:tcW w:w="1480" w:type="dxa"/>
          </w:tcPr>
          <w:p w14:paraId="73FB6E39" w14:textId="77777777" w:rsidR="00D12C36" w:rsidRDefault="00D12C36" w:rsidP="00CA6A7C">
            <w:pPr>
              <w:rPr>
                <w:color w:val="FFFFFF" w:themeColor="background1"/>
                <w:szCs w:val="20"/>
              </w:rPr>
            </w:pPr>
            <w:r>
              <w:rPr>
                <w:color w:val="FFFFFF" w:themeColor="background1"/>
                <w:szCs w:val="20"/>
              </w:rPr>
              <w:t>Constraints</w:t>
            </w:r>
          </w:p>
        </w:tc>
      </w:tr>
      <w:tr w:rsidR="00D12C36" w14:paraId="47B13B22" w14:textId="77777777" w:rsidTr="00CA6A7C">
        <w:trPr>
          <w:cnfStyle w:val="000000100000" w:firstRow="0" w:lastRow="0" w:firstColumn="0" w:lastColumn="0" w:oddVBand="0" w:evenVBand="0" w:oddHBand="1" w:evenHBand="0" w:firstRowFirstColumn="0" w:firstRowLastColumn="0" w:lastRowFirstColumn="0" w:lastRowLastColumn="0"/>
        </w:trPr>
        <w:tc>
          <w:tcPr>
            <w:tcW w:w="427" w:type="dxa"/>
            <w:vAlign w:val="center"/>
          </w:tcPr>
          <w:p w14:paraId="62B76F16"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322D838C" w14:textId="77777777" w:rsidR="00D12C3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TransactionId</w:t>
            </w:r>
          </w:p>
        </w:tc>
        <w:tc>
          <w:tcPr>
            <w:tcW w:w="1113" w:type="dxa"/>
            <w:vAlign w:val="center"/>
          </w:tcPr>
          <w:p w14:paraId="171C628F" w14:textId="77777777" w:rsidR="00D12C36" w:rsidRPr="000C37A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string</w:t>
            </w:r>
          </w:p>
        </w:tc>
        <w:tc>
          <w:tcPr>
            <w:tcW w:w="976" w:type="dxa"/>
            <w:vAlign w:val="center"/>
          </w:tcPr>
          <w:p w14:paraId="36FDD37A" w14:textId="77777777" w:rsidR="00D12C36" w:rsidRPr="000C37A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36</w:t>
            </w:r>
          </w:p>
        </w:tc>
        <w:tc>
          <w:tcPr>
            <w:tcW w:w="2011" w:type="dxa"/>
            <w:vAlign w:val="center"/>
          </w:tcPr>
          <w:p w14:paraId="42A6CCC2" w14:textId="77777777" w:rsidR="00D12C36" w:rsidRPr="000C37A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"2d159786-245b-11e7-93ae-92361f002671"</w:t>
            </w:r>
          </w:p>
        </w:tc>
        <w:tc>
          <w:tcPr>
            <w:tcW w:w="1508" w:type="dxa"/>
            <w:vAlign w:val="center"/>
          </w:tcPr>
          <w:p w14:paraId="1409F55D" w14:textId="77777777" w:rsidR="00D12C36" w:rsidRPr="000C37A6" w:rsidRDefault="00D12C36" w:rsidP="00CA6A7C">
            <w:pPr>
              <w:rPr>
                <w:rFonts w:ascii="Calibri" w:eastAsia="Times New Roman" w:hAnsi="Calibri"/>
                <w:color w:val="000000"/>
                <w:sz w:val="20"/>
                <w:szCs w:val="20"/>
              </w:rPr>
            </w:pPr>
            <w:r w:rsidRPr="000C37A6">
              <w:rPr>
                <w:rFonts w:ascii="Calibri" w:eastAsia="Times New Roman" w:hAnsi="Calibri"/>
                <w:color w:val="000000"/>
                <w:sz w:val="20"/>
                <w:szCs w:val="20"/>
              </w:rPr>
              <w:t>Unique identifier of transaction</w:t>
            </w:r>
          </w:p>
        </w:tc>
        <w:tc>
          <w:tcPr>
            <w:tcW w:w="1480" w:type="dxa"/>
          </w:tcPr>
          <w:p w14:paraId="5D169DD1"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Foreign Key</w:t>
            </w:r>
          </w:p>
        </w:tc>
      </w:tr>
      <w:tr w:rsidR="00D12C36" w14:paraId="4ED63F05" w14:textId="77777777" w:rsidTr="00CA6A7C">
        <w:trPr>
          <w:cnfStyle w:val="000000010000" w:firstRow="0" w:lastRow="0" w:firstColumn="0" w:lastColumn="0" w:oddVBand="0" w:evenVBand="0" w:oddHBand="0" w:evenHBand="1" w:firstRowFirstColumn="0" w:firstRowLastColumn="0" w:lastRowFirstColumn="0" w:lastRowLastColumn="0"/>
          <w:trHeight w:val="755"/>
        </w:trPr>
        <w:tc>
          <w:tcPr>
            <w:tcW w:w="427" w:type="dxa"/>
            <w:vAlign w:val="center"/>
          </w:tcPr>
          <w:p w14:paraId="753669E1"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4388D779" w14:textId="77777777" w:rsidR="00D12C36" w:rsidRPr="000C37A6" w:rsidRDefault="00D12C36" w:rsidP="00CA6A7C">
            <w:pPr>
              <w:rPr>
                <w:sz w:val="20"/>
                <w:szCs w:val="20"/>
              </w:rPr>
            </w:pPr>
            <w:r>
              <w:rPr>
                <w:rFonts w:ascii="Calibri" w:eastAsia="Times New Roman" w:hAnsi="Calibri"/>
                <w:color w:val="000000"/>
                <w:sz w:val="20"/>
                <w:szCs w:val="20"/>
              </w:rPr>
              <w:t>O</w:t>
            </w:r>
            <w:r w:rsidRPr="000C37A6">
              <w:rPr>
                <w:rFonts w:ascii="Calibri" w:eastAsia="Times New Roman" w:hAnsi="Calibri"/>
                <w:color w:val="000000"/>
                <w:sz w:val="20"/>
                <w:szCs w:val="20"/>
              </w:rPr>
              <w:t>peration</w:t>
            </w:r>
          </w:p>
        </w:tc>
        <w:tc>
          <w:tcPr>
            <w:tcW w:w="1113" w:type="dxa"/>
            <w:vAlign w:val="center"/>
          </w:tcPr>
          <w:p w14:paraId="73BF04CF"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022880D3" w14:textId="77777777" w:rsidR="00D12C36" w:rsidRPr="000C37A6" w:rsidRDefault="00D12C36" w:rsidP="00CA6A7C">
            <w:pPr>
              <w:rPr>
                <w:sz w:val="20"/>
                <w:szCs w:val="20"/>
              </w:rPr>
            </w:pPr>
            <w:r w:rsidRPr="000C37A6">
              <w:rPr>
                <w:rFonts w:ascii="Calibri" w:eastAsia="Times New Roman" w:hAnsi="Calibri"/>
                <w:color w:val="000000"/>
                <w:sz w:val="20"/>
                <w:szCs w:val="20"/>
              </w:rPr>
              <w:t>10</w:t>
            </w:r>
          </w:p>
        </w:tc>
        <w:tc>
          <w:tcPr>
            <w:tcW w:w="2011" w:type="dxa"/>
            <w:vAlign w:val="center"/>
          </w:tcPr>
          <w:p w14:paraId="66E2C96F"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"capture"</w:t>
            </w:r>
            <w:r w:rsidRPr="000C37A6">
              <w:rPr>
                <w:rFonts w:ascii="Calibri" w:eastAsia="Times New Roman" w:hAnsi="Calibri"/>
                <w:color w:val="000000"/>
                <w:sz w:val="20"/>
                <w:szCs w:val="20"/>
              </w:rPr>
              <w:br/>
              <w:t>"refund"</w:t>
            </w:r>
            <w:r w:rsidRPr="000C37A6">
              <w:rPr>
                <w:rFonts w:ascii="Calibri" w:eastAsia="Times New Roman" w:hAnsi="Calibri"/>
                <w:color w:val="000000"/>
                <w:sz w:val="20"/>
                <w:szCs w:val="20"/>
              </w:rPr>
              <w:br/>
              <w:t>"cancel"</w:t>
            </w:r>
          </w:p>
        </w:tc>
        <w:tc>
          <w:tcPr>
            <w:tcW w:w="1508" w:type="dxa"/>
            <w:vAlign w:val="center"/>
          </w:tcPr>
          <w:p w14:paraId="25569CAB" w14:textId="77777777" w:rsidR="00D12C36" w:rsidRPr="000C37A6" w:rsidRDefault="00D12C36" w:rsidP="00CA6A7C">
            <w:pPr>
              <w:rPr>
                <w:sz w:val="20"/>
                <w:szCs w:val="20"/>
              </w:rPr>
            </w:pPr>
            <w:r w:rsidRPr="000C37A6">
              <w:rPr>
                <w:rFonts w:ascii="Calibri" w:eastAsia="Times New Roman" w:hAnsi="Calibri"/>
                <w:color w:val="000000"/>
                <w:sz w:val="20"/>
                <w:szCs w:val="20"/>
              </w:rPr>
              <w:t>Type of transaction</w:t>
            </w:r>
          </w:p>
        </w:tc>
        <w:tc>
          <w:tcPr>
            <w:tcW w:w="1480" w:type="dxa"/>
          </w:tcPr>
          <w:p w14:paraId="06C50179" w14:textId="77777777" w:rsidR="00D12C36" w:rsidRPr="000C37A6" w:rsidRDefault="00D12C36" w:rsidP="00CA6A7C">
            <w:pPr>
              <w:rPr>
                <w:rFonts w:ascii="Calibri" w:eastAsia="Times New Roman" w:hAnsi="Calibri"/>
                <w:color w:val="000000"/>
                <w:sz w:val="20"/>
                <w:szCs w:val="20"/>
              </w:rPr>
            </w:pPr>
          </w:p>
        </w:tc>
      </w:tr>
      <w:tr w:rsidR="00D12C36" w14:paraId="1068C60D" w14:textId="77777777" w:rsidTr="00CA6A7C">
        <w:trPr>
          <w:cnfStyle w:val="000000100000" w:firstRow="0" w:lastRow="0" w:firstColumn="0" w:lastColumn="0" w:oddVBand="0" w:evenVBand="0" w:oddHBand="1" w:evenHBand="0" w:firstRowFirstColumn="0" w:firstRowLastColumn="0" w:lastRowFirstColumn="0" w:lastRowLastColumn="0"/>
        </w:trPr>
        <w:tc>
          <w:tcPr>
            <w:tcW w:w="427" w:type="dxa"/>
            <w:vAlign w:val="center"/>
          </w:tcPr>
          <w:p w14:paraId="0C3C8846"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094496A9" w14:textId="77777777" w:rsidR="00D12C36" w:rsidRPr="000C37A6" w:rsidRDefault="00D12C36" w:rsidP="00CA6A7C">
            <w:pPr>
              <w:rPr>
                <w:sz w:val="20"/>
                <w:szCs w:val="20"/>
              </w:rPr>
            </w:pPr>
            <w:r>
              <w:rPr>
                <w:rFonts w:ascii="Calibri" w:eastAsia="Times New Roman" w:hAnsi="Calibri"/>
                <w:color w:val="000000"/>
                <w:sz w:val="20"/>
                <w:szCs w:val="20"/>
              </w:rPr>
              <w:t>T</w:t>
            </w:r>
            <w:r w:rsidRPr="000C37A6">
              <w:rPr>
                <w:rFonts w:ascii="Calibri" w:eastAsia="Times New Roman" w:hAnsi="Calibri"/>
                <w:color w:val="000000"/>
                <w:sz w:val="20"/>
                <w:szCs w:val="20"/>
              </w:rPr>
              <w:t>ype</w:t>
            </w:r>
          </w:p>
        </w:tc>
        <w:tc>
          <w:tcPr>
            <w:tcW w:w="1113" w:type="dxa"/>
            <w:vAlign w:val="center"/>
          </w:tcPr>
          <w:p w14:paraId="275491D6"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726B7A4F" w14:textId="77777777" w:rsidR="00D12C36" w:rsidRPr="000C37A6" w:rsidRDefault="00D12C36" w:rsidP="00CA6A7C">
            <w:pPr>
              <w:rPr>
                <w:sz w:val="20"/>
                <w:szCs w:val="20"/>
              </w:rPr>
            </w:pPr>
            <w:r w:rsidRPr="000C37A6">
              <w:rPr>
                <w:rFonts w:ascii="Calibri" w:eastAsia="Times New Roman" w:hAnsi="Calibri"/>
                <w:color w:val="000000"/>
                <w:sz w:val="20"/>
                <w:szCs w:val="20"/>
              </w:rPr>
              <w:t>10</w:t>
            </w:r>
          </w:p>
        </w:tc>
        <w:tc>
          <w:tcPr>
            <w:tcW w:w="2011" w:type="dxa"/>
            <w:vAlign w:val="center"/>
          </w:tcPr>
          <w:p w14:paraId="2040120D"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"CASH"</w:t>
            </w:r>
            <w:r w:rsidRPr="000C37A6">
              <w:rPr>
                <w:rFonts w:ascii="Calibri" w:eastAsia="Times New Roman" w:hAnsi="Calibri"/>
                <w:color w:val="000000"/>
                <w:sz w:val="20"/>
                <w:szCs w:val="20"/>
              </w:rPr>
              <w:br/>
              <w:t>"GIFT"</w:t>
            </w:r>
          </w:p>
        </w:tc>
        <w:tc>
          <w:tcPr>
            <w:tcW w:w="1508" w:type="dxa"/>
            <w:vAlign w:val="center"/>
          </w:tcPr>
          <w:p w14:paraId="55013F2F" w14:textId="77777777" w:rsidR="00D12C36" w:rsidRPr="000C37A6" w:rsidRDefault="00D12C36" w:rsidP="00CA6A7C">
            <w:pPr>
              <w:rPr>
                <w:sz w:val="20"/>
                <w:szCs w:val="20"/>
              </w:rPr>
            </w:pPr>
            <w:r w:rsidRPr="000C37A6">
              <w:rPr>
                <w:rFonts w:ascii="Calibri" w:eastAsia="Times New Roman" w:hAnsi="Calibri"/>
                <w:color w:val="000000"/>
                <w:sz w:val="20"/>
                <w:szCs w:val="20"/>
              </w:rPr>
              <w:t>Operation object</w:t>
            </w:r>
          </w:p>
        </w:tc>
        <w:tc>
          <w:tcPr>
            <w:tcW w:w="1480" w:type="dxa"/>
          </w:tcPr>
          <w:p w14:paraId="2BE1CC56" w14:textId="77777777" w:rsidR="00D12C36" w:rsidRPr="000C37A6" w:rsidRDefault="00D12C36" w:rsidP="00CA6A7C">
            <w:pPr>
              <w:rPr>
                <w:rFonts w:ascii="Calibri" w:eastAsia="Times New Roman" w:hAnsi="Calibri"/>
                <w:color w:val="000000"/>
                <w:sz w:val="20"/>
                <w:szCs w:val="20"/>
              </w:rPr>
            </w:pPr>
          </w:p>
        </w:tc>
      </w:tr>
      <w:tr w:rsidR="00D12C36" w14:paraId="0E4601FC" w14:textId="77777777" w:rsidTr="00CA6A7C">
        <w:trPr>
          <w:cnfStyle w:val="000000010000" w:firstRow="0" w:lastRow="0" w:firstColumn="0" w:lastColumn="0" w:oddVBand="0" w:evenVBand="0" w:oddHBand="0" w:evenHBand="1" w:firstRowFirstColumn="0" w:firstRowLastColumn="0" w:lastRowFirstColumn="0" w:lastRowLastColumn="0"/>
        </w:trPr>
        <w:tc>
          <w:tcPr>
            <w:tcW w:w="427" w:type="dxa"/>
            <w:vAlign w:val="center"/>
          </w:tcPr>
          <w:p w14:paraId="1E82AD27"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16396F23" w14:textId="77777777" w:rsidR="00D12C36" w:rsidRPr="000C37A6" w:rsidRDefault="00D12C36" w:rsidP="00CA6A7C">
            <w:pPr>
              <w:rPr>
                <w:sz w:val="20"/>
                <w:szCs w:val="20"/>
              </w:rPr>
            </w:pPr>
            <w:r>
              <w:rPr>
                <w:rFonts w:ascii="Calibri" w:eastAsia="Times New Roman" w:hAnsi="Calibri"/>
                <w:color w:val="000000"/>
                <w:sz w:val="20"/>
                <w:szCs w:val="20"/>
              </w:rPr>
              <w:t>P</w:t>
            </w:r>
            <w:r w:rsidRPr="000C37A6">
              <w:rPr>
                <w:rFonts w:ascii="Calibri" w:eastAsia="Times New Roman" w:hAnsi="Calibri"/>
                <w:color w:val="000000"/>
                <w:sz w:val="20"/>
                <w:szCs w:val="20"/>
              </w:rPr>
              <w:t>rocessor</w:t>
            </w:r>
          </w:p>
        </w:tc>
        <w:tc>
          <w:tcPr>
            <w:tcW w:w="1113" w:type="dxa"/>
            <w:vAlign w:val="center"/>
          </w:tcPr>
          <w:p w14:paraId="34694D82"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46CF4C1E" w14:textId="77777777" w:rsidR="00D12C36" w:rsidRPr="000C37A6" w:rsidRDefault="00D12C36" w:rsidP="00CA6A7C">
            <w:pPr>
              <w:rPr>
                <w:sz w:val="20"/>
                <w:szCs w:val="20"/>
              </w:rPr>
            </w:pPr>
            <w:r w:rsidRPr="000C37A6">
              <w:rPr>
                <w:rFonts w:ascii="Calibri" w:eastAsia="Times New Roman" w:hAnsi="Calibri"/>
                <w:color w:val="000000"/>
                <w:sz w:val="20"/>
                <w:szCs w:val="20"/>
              </w:rPr>
              <w:t>256</w:t>
            </w:r>
          </w:p>
        </w:tc>
        <w:tc>
          <w:tcPr>
            <w:tcW w:w="2011" w:type="dxa"/>
            <w:vAlign w:val="center"/>
          </w:tcPr>
          <w:p w14:paraId="19A7F736" w14:textId="77777777" w:rsidR="00D12C36" w:rsidRPr="000C37A6" w:rsidRDefault="00D12C36" w:rsidP="00CA6A7C">
            <w:pPr>
              <w:rPr>
                <w:sz w:val="20"/>
                <w:szCs w:val="20"/>
              </w:rPr>
            </w:pPr>
            <w:r w:rsidRPr="000C37A6">
              <w:rPr>
                <w:rFonts w:ascii="Calibri" w:eastAsia="Times New Roman" w:hAnsi="Calibri"/>
                <w:color w:val="000000"/>
                <w:sz w:val="20"/>
                <w:szCs w:val="20"/>
              </w:rPr>
              <w:t>"ADYEN_CREDIT"</w:t>
            </w:r>
            <w:r w:rsidRPr="000C37A6">
              <w:rPr>
                <w:rFonts w:ascii="Calibri" w:eastAsia="Times New Roman" w:hAnsi="Calibri"/>
                <w:color w:val="000000"/>
                <w:sz w:val="20"/>
                <w:szCs w:val="20"/>
              </w:rPr>
              <w:br/>
              <w:t>"PAYPAL_EXPRESS"</w:t>
            </w:r>
            <w:r w:rsidRPr="000C37A6">
              <w:rPr>
                <w:rFonts w:ascii="Calibri" w:eastAsia="Times New Roman" w:hAnsi="Calibri"/>
                <w:color w:val="000000"/>
                <w:sz w:val="20"/>
                <w:szCs w:val="20"/>
              </w:rPr>
              <w:br/>
              <w:t>"GIFTCARD"</w:t>
            </w:r>
          </w:p>
        </w:tc>
        <w:tc>
          <w:tcPr>
            <w:tcW w:w="1508" w:type="dxa"/>
            <w:vAlign w:val="center"/>
          </w:tcPr>
          <w:p w14:paraId="5BC3A410"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Payment processor for operation</w:t>
            </w:r>
          </w:p>
        </w:tc>
        <w:tc>
          <w:tcPr>
            <w:tcW w:w="1480" w:type="dxa"/>
          </w:tcPr>
          <w:p w14:paraId="7B79E4A8" w14:textId="77777777" w:rsidR="00D12C36" w:rsidRPr="000C37A6" w:rsidRDefault="00D12C36" w:rsidP="00CA6A7C">
            <w:pPr>
              <w:rPr>
                <w:rFonts w:ascii="Calibri" w:eastAsia="Times New Roman" w:hAnsi="Calibri"/>
                <w:color w:val="000000"/>
                <w:sz w:val="20"/>
                <w:szCs w:val="20"/>
              </w:rPr>
            </w:pPr>
          </w:p>
        </w:tc>
      </w:tr>
      <w:tr w:rsidR="00D12C36" w14:paraId="69A8D222" w14:textId="77777777" w:rsidTr="00CA6A7C">
        <w:trPr>
          <w:cnfStyle w:val="000000100000" w:firstRow="0" w:lastRow="0" w:firstColumn="0" w:lastColumn="0" w:oddVBand="0" w:evenVBand="0" w:oddHBand="1" w:evenHBand="0" w:firstRowFirstColumn="0" w:firstRowLastColumn="0" w:lastRowFirstColumn="0" w:lastRowLastColumn="0"/>
        </w:trPr>
        <w:tc>
          <w:tcPr>
            <w:tcW w:w="427" w:type="dxa"/>
            <w:vAlign w:val="center"/>
          </w:tcPr>
          <w:p w14:paraId="2EC6EB40"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203BD3C3" w14:textId="77777777" w:rsidR="00D12C36" w:rsidRPr="000C37A6" w:rsidRDefault="00D12C36" w:rsidP="00CA6A7C">
            <w:pPr>
              <w:rPr>
                <w:sz w:val="20"/>
                <w:szCs w:val="20"/>
              </w:rPr>
            </w:pPr>
            <w:r>
              <w:rPr>
                <w:rFonts w:ascii="Calibri" w:eastAsia="Times New Roman" w:hAnsi="Calibri"/>
                <w:color w:val="000000"/>
                <w:sz w:val="20"/>
                <w:szCs w:val="20"/>
              </w:rPr>
              <w:t>A</w:t>
            </w:r>
            <w:r w:rsidRPr="000C37A6">
              <w:rPr>
                <w:rFonts w:ascii="Calibri" w:eastAsia="Times New Roman" w:hAnsi="Calibri"/>
                <w:color w:val="000000"/>
                <w:sz w:val="20"/>
                <w:szCs w:val="20"/>
              </w:rPr>
              <w:t>mount</w:t>
            </w:r>
          </w:p>
        </w:tc>
        <w:tc>
          <w:tcPr>
            <w:tcW w:w="1113" w:type="dxa"/>
            <w:vAlign w:val="center"/>
          </w:tcPr>
          <w:p w14:paraId="3237ADB1" w14:textId="77777777" w:rsidR="00D12C36" w:rsidRPr="000C37A6" w:rsidRDefault="00D12C36" w:rsidP="00CA6A7C">
            <w:pPr>
              <w:rPr>
                <w:sz w:val="20"/>
                <w:szCs w:val="20"/>
              </w:rPr>
            </w:pPr>
            <w:r w:rsidRPr="000C37A6">
              <w:rPr>
                <w:rFonts w:ascii="Calibri" w:eastAsia="Times New Roman" w:hAnsi="Calibri"/>
                <w:color w:val="000000"/>
                <w:sz w:val="20"/>
                <w:szCs w:val="20"/>
              </w:rPr>
              <w:t>decimal</w:t>
            </w:r>
          </w:p>
        </w:tc>
        <w:tc>
          <w:tcPr>
            <w:tcW w:w="976" w:type="dxa"/>
            <w:vAlign w:val="center"/>
          </w:tcPr>
          <w:p w14:paraId="1D0F2E94" w14:textId="77777777" w:rsidR="00D12C36" w:rsidRPr="000C37A6" w:rsidRDefault="00D12C36" w:rsidP="00CA6A7C">
            <w:pPr>
              <w:rPr>
                <w:sz w:val="20"/>
                <w:szCs w:val="20"/>
              </w:rPr>
            </w:pPr>
            <w:r w:rsidRPr="000C37A6">
              <w:rPr>
                <w:rFonts w:ascii="Calibri" w:eastAsia="Times New Roman" w:hAnsi="Calibri"/>
                <w:color w:val="000000"/>
                <w:sz w:val="20"/>
                <w:szCs w:val="20"/>
              </w:rPr>
              <w:t>13,4</w:t>
            </w:r>
          </w:p>
        </w:tc>
        <w:tc>
          <w:tcPr>
            <w:tcW w:w="2011" w:type="dxa"/>
            <w:vAlign w:val="center"/>
          </w:tcPr>
          <w:p w14:paraId="6A7A9DFC" w14:textId="77777777" w:rsidR="00D12C36" w:rsidRPr="000C37A6" w:rsidRDefault="00D12C36" w:rsidP="00CA6A7C">
            <w:pPr>
              <w:rPr>
                <w:sz w:val="20"/>
                <w:szCs w:val="20"/>
              </w:rPr>
            </w:pPr>
            <w:r w:rsidRPr="000C37A6">
              <w:rPr>
                <w:rFonts w:ascii="Calibri" w:eastAsia="Times New Roman" w:hAnsi="Calibri"/>
                <w:color w:val="000000"/>
                <w:sz w:val="20"/>
                <w:szCs w:val="20"/>
              </w:rPr>
              <w:t>"101.50"</w:t>
            </w:r>
          </w:p>
        </w:tc>
        <w:tc>
          <w:tcPr>
            <w:tcW w:w="1508" w:type="dxa"/>
            <w:vAlign w:val="center"/>
          </w:tcPr>
          <w:p w14:paraId="7D0BAB8D"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Amount of operation</w:t>
            </w:r>
          </w:p>
        </w:tc>
        <w:tc>
          <w:tcPr>
            <w:tcW w:w="1480" w:type="dxa"/>
          </w:tcPr>
          <w:p w14:paraId="43C14CB7" w14:textId="77777777" w:rsidR="00D12C36" w:rsidRPr="000C37A6" w:rsidRDefault="00D12C36" w:rsidP="00CA6A7C">
            <w:pPr>
              <w:rPr>
                <w:rFonts w:ascii="Calibri" w:eastAsia="Times New Roman" w:hAnsi="Calibri"/>
                <w:color w:val="000000"/>
                <w:sz w:val="20"/>
                <w:szCs w:val="20"/>
              </w:rPr>
            </w:pPr>
          </w:p>
        </w:tc>
      </w:tr>
      <w:tr w:rsidR="00D12C36" w14:paraId="71A2B5DD" w14:textId="77777777" w:rsidTr="00CA6A7C">
        <w:trPr>
          <w:cnfStyle w:val="000000010000" w:firstRow="0" w:lastRow="0" w:firstColumn="0" w:lastColumn="0" w:oddVBand="0" w:evenVBand="0" w:oddHBand="0" w:evenHBand="1" w:firstRowFirstColumn="0" w:firstRowLastColumn="0" w:lastRowFirstColumn="0" w:lastRowLastColumn="0"/>
        </w:trPr>
        <w:tc>
          <w:tcPr>
            <w:tcW w:w="427" w:type="dxa"/>
            <w:vAlign w:val="center"/>
          </w:tcPr>
          <w:p w14:paraId="0C925166"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644970DF" w14:textId="77777777" w:rsidR="00D12C36" w:rsidRPr="000C37A6" w:rsidRDefault="00D12C36" w:rsidP="00CA6A7C">
            <w:pPr>
              <w:rPr>
                <w:sz w:val="20"/>
                <w:szCs w:val="20"/>
              </w:rPr>
            </w:pPr>
            <w:r>
              <w:rPr>
                <w:rFonts w:ascii="Calibri" w:eastAsia="Times New Roman" w:hAnsi="Calibri"/>
                <w:color w:val="000000"/>
                <w:sz w:val="20"/>
                <w:szCs w:val="20"/>
              </w:rPr>
              <w:t>C</w:t>
            </w:r>
            <w:r w:rsidRPr="000C37A6">
              <w:rPr>
                <w:rFonts w:ascii="Calibri" w:eastAsia="Times New Roman" w:hAnsi="Calibri"/>
                <w:color w:val="000000"/>
                <w:sz w:val="20"/>
                <w:szCs w:val="20"/>
              </w:rPr>
              <w:t>urrency</w:t>
            </w:r>
          </w:p>
        </w:tc>
        <w:tc>
          <w:tcPr>
            <w:tcW w:w="1113" w:type="dxa"/>
            <w:vAlign w:val="center"/>
          </w:tcPr>
          <w:p w14:paraId="707C0B67" w14:textId="77777777" w:rsidR="00D12C36" w:rsidRPr="000C37A6" w:rsidRDefault="00D12C36" w:rsidP="00CA6A7C">
            <w:pPr>
              <w:rPr>
                <w:sz w:val="20"/>
                <w:szCs w:val="20"/>
              </w:rPr>
            </w:pPr>
            <w:r w:rsidRPr="000C37A6">
              <w:rPr>
                <w:rFonts w:ascii="Calibri" w:eastAsia="Times New Roman" w:hAnsi="Calibri"/>
                <w:color w:val="000000"/>
                <w:sz w:val="20"/>
                <w:szCs w:val="20"/>
              </w:rPr>
              <w:t>string</w:t>
            </w:r>
          </w:p>
        </w:tc>
        <w:tc>
          <w:tcPr>
            <w:tcW w:w="976" w:type="dxa"/>
            <w:vAlign w:val="center"/>
          </w:tcPr>
          <w:p w14:paraId="61CE59F0" w14:textId="77777777" w:rsidR="00D12C36" w:rsidRPr="000C37A6" w:rsidRDefault="00D12C36" w:rsidP="00CA6A7C">
            <w:pPr>
              <w:rPr>
                <w:sz w:val="20"/>
                <w:szCs w:val="20"/>
              </w:rPr>
            </w:pPr>
            <w:r w:rsidRPr="000C37A6">
              <w:rPr>
                <w:rFonts w:ascii="Calibri" w:eastAsia="Times New Roman" w:hAnsi="Calibri"/>
                <w:color w:val="000000"/>
                <w:sz w:val="20"/>
                <w:szCs w:val="20"/>
              </w:rPr>
              <w:t>3</w:t>
            </w:r>
          </w:p>
        </w:tc>
        <w:tc>
          <w:tcPr>
            <w:tcW w:w="2011" w:type="dxa"/>
            <w:vAlign w:val="center"/>
          </w:tcPr>
          <w:p w14:paraId="445D3F34" w14:textId="77777777" w:rsidR="00D12C36" w:rsidRPr="000C37A6" w:rsidRDefault="00D12C36" w:rsidP="00CA6A7C">
            <w:pPr>
              <w:rPr>
                <w:sz w:val="20"/>
                <w:szCs w:val="20"/>
              </w:rPr>
            </w:pPr>
            <w:r w:rsidRPr="000C37A6">
              <w:rPr>
                <w:rFonts w:ascii="Calibri" w:eastAsia="Times New Roman" w:hAnsi="Calibri"/>
                <w:color w:val="000000"/>
                <w:sz w:val="20"/>
                <w:szCs w:val="20"/>
              </w:rPr>
              <w:t>"GBP"</w:t>
            </w:r>
          </w:p>
        </w:tc>
        <w:tc>
          <w:tcPr>
            <w:tcW w:w="1508" w:type="dxa"/>
            <w:vAlign w:val="center"/>
          </w:tcPr>
          <w:p w14:paraId="484E80C3" w14:textId="77777777" w:rsidR="00D12C36" w:rsidRPr="000C37A6" w:rsidRDefault="00D12C36" w:rsidP="00CA6A7C">
            <w:pPr>
              <w:rPr>
                <w:rFonts w:ascii="Calibri" w:hAnsi="Calibri"/>
                <w:color w:val="000000"/>
                <w:sz w:val="20"/>
                <w:szCs w:val="20"/>
              </w:rPr>
            </w:pPr>
            <w:r w:rsidRPr="000C37A6">
              <w:rPr>
                <w:rFonts w:ascii="Calibri" w:eastAsia="Times New Roman" w:hAnsi="Calibri"/>
                <w:color w:val="000000"/>
                <w:sz w:val="20"/>
                <w:szCs w:val="20"/>
              </w:rPr>
              <w:t>3-letter currency code</w:t>
            </w:r>
          </w:p>
        </w:tc>
        <w:tc>
          <w:tcPr>
            <w:tcW w:w="1480" w:type="dxa"/>
          </w:tcPr>
          <w:p w14:paraId="06AE8EA3" w14:textId="77777777" w:rsidR="00D12C36" w:rsidRPr="000C37A6" w:rsidRDefault="00D12C36" w:rsidP="00CA6A7C">
            <w:pPr>
              <w:rPr>
                <w:rFonts w:ascii="Calibri" w:eastAsia="Times New Roman" w:hAnsi="Calibri"/>
                <w:color w:val="000000"/>
                <w:sz w:val="20"/>
                <w:szCs w:val="20"/>
              </w:rPr>
            </w:pPr>
          </w:p>
        </w:tc>
      </w:tr>
      <w:tr w:rsidR="00D12C36" w14:paraId="1124E21F" w14:textId="77777777" w:rsidTr="00CA6A7C">
        <w:trPr>
          <w:cnfStyle w:val="000000100000" w:firstRow="0" w:lastRow="0" w:firstColumn="0" w:lastColumn="0" w:oddVBand="0" w:evenVBand="0" w:oddHBand="1" w:evenHBand="0" w:firstRowFirstColumn="0" w:firstRowLastColumn="0" w:lastRowFirstColumn="0" w:lastRowLastColumn="0"/>
        </w:trPr>
        <w:tc>
          <w:tcPr>
            <w:tcW w:w="427" w:type="dxa"/>
            <w:vAlign w:val="center"/>
          </w:tcPr>
          <w:p w14:paraId="0A27D766" w14:textId="77777777" w:rsidR="00D12C36" w:rsidRPr="000C37A6" w:rsidRDefault="00D12C36" w:rsidP="00D12C36">
            <w:pPr>
              <w:pStyle w:val="ListParagraph"/>
              <w:numPr>
                <w:ilvl w:val="0"/>
                <w:numId w:val="29"/>
              </w:numPr>
              <w:ind w:left="20" w:firstLine="0"/>
              <w:rPr>
                <w:szCs w:val="20"/>
              </w:rPr>
            </w:pPr>
          </w:p>
        </w:tc>
        <w:tc>
          <w:tcPr>
            <w:tcW w:w="1881" w:type="dxa"/>
            <w:vAlign w:val="center"/>
          </w:tcPr>
          <w:p w14:paraId="357F1E20" w14:textId="77777777" w:rsidR="00D12C36" w:rsidRDefault="00D12C36" w:rsidP="00CA6A7C">
            <w:pPr>
              <w:rPr>
                <w:rFonts w:ascii="Calibri" w:eastAsia="Times New Roman" w:hAnsi="Calibri"/>
                <w:color w:val="000000"/>
                <w:sz w:val="20"/>
                <w:szCs w:val="20"/>
              </w:rPr>
            </w:pPr>
            <w:r>
              <w:rPr>
                <w:rFonts w:ascii="Calibri" w:hAnsi="Calibri"/>
                <w:sz w:val="20"/>
                <w:szCs w:val="20"/>
              </w:rPr>
              <w:t>CreatedOn</w:t>
            </w:r>
          </w:p>
        </w:tc>
        <w:tc>
          <w:tcPr>
            <w:tcW w:w="1113" w:type="dxa"/>
            <w:vAlign w:val="center"/>
          </w:tcPr>
          <w:p w14:paraId="68B382B2"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datetime</w:t>
            </w:r>
          </w:p>
        </w:tc>
        <w:tc>
          <w:tcPr>
            <w:tcW w:w="976" w:type="dxa"/>
            <w:vAlign w:val="center"/>
          </w:tcPr>
          <w:p w14:paraId="49A9D508"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NA</w:t>
            </w:r>
          </w:p>
        </w:tc>
        <w:tc>
          <w:tcPr>
            <w:tcW w:w="2011" w:type="dxa"/>
            <w:vAlign w:val="center"/>
          </w:tcPr>
          <w:p w14:paraId="135E831A"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Default date time format</w:t>
            </w:r>
          </w:p>
        </w:tc>
        <w:tc>
          <w:tcPr>
            <w:tcW w:w="1508" w:type="dxa"/>
            <w:vAlign w:val="center"/>
          </w:tcPr>
          <w:p w14:paraId="2BD84534"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Date time when record was inserted into the DB</w:t>
            </w:r>
          </w:p>
        </w:tc>
        <w:tc>
          <w:tcPr>
            <w:tcW w:w="1480" w:type="dxa"/>
          </w:tcPr>
          <w:p w14:paraId="22E39DAE" w14:textId="77777777" w:rsidR="00D12C36" w:rsidRPr="000C37A6" w:rsidRDefault="00D12C36" w:rsidP="00CA6A7C">
            <w:pPr>
              <w:rPr>
                <w:rFonts w:ascii="Calibri" w:eastAsia="Times New Roman" w:hAnsi="Calibri"/>
                <w:color w:val="000000"/>
                <w:sz w:val="20"/>
                <w:szCs w:val="20"/>
              </w:rPr>
            </w:pPr>
            <w:r>
              <w:rPr>
                <w:rFonts w:ascii="Calibri" w:eastAsia="Times New Roman" w:hAnsi="Calibri"/>
                <w:color w:val="000000"/>
                <w:sz w:val="20"/>
                <w:szCs w:val="20"/>
              </w:rPr>
              <w:t>This should be by default inserted in the database.</w:t>
            </w:r>
          </w:p>
        </w:tc>
      </w:tr>
    </w:tbl>
    <w:p w14:paraId="4F0384CB" w14:textId="77777777" w:rsidR="00D12C36" w:rsidRDefault="00D12C36" w:rsidP="00D12C36">
      <w:pPr>
        <w:rPr>
          <w:b/>
          <w:lang w:val="en-GB"/>
        </w:rPr>
      </w:pPr>
    </w:p>
    <w:p w14:paraId="550A4F2A" w14:textId="77777777" w:rsidR="00D12C36" w:rsidRDefault="00D12C36" w:rsidP="00D12C36">
      <w:pPr>
        <w:rPr>
          <w:b/>
          <w:lang w:val="en-GB"/>
        </w:rPr>
      </w:pPr>
      <w:r>
        <w:rPr>
          <w:b/>
          <w:lang w:val="en-GB"/>
        </w:rPr>
        <w:t>Reporting Implementation:</w:t>
      </w:r>
    </w:p>
    <w:p w14:paraId="078BDBEC" w14:textId="77777777" w:rsidR="00D12C36" w:rsidRDefault="00D12C36" w:rsidP="00D12C36">
      <w:pPr>
        <w:pStyle w:val="ListParagraph"/>
        <w:numPr>
          <w:ilvl w:val="0"/>
          <w:numId w:val="28"/>
        </w:numPr>
        <w:spacing w:after="0" w:line="240" w:lineRule="auto"/>
        <w:rPr>
          <w:lang w:val="en-GB"/>
        </w:rPr>
      </w:pPr>
      <w:r>
        <w:rPr>
          <w:lang w:val="en-GB"/>
        </w:rPr>
        <w:t>The service request shall be stored in “PaymentRequest” table</w:t>
      </w:r>
    </w:p>
    <w:p w14:paraId="1B80A229" w14:textId="77777777" w:rsidR="00D12C36" w:rsidRDefault="00D12C36" w:rsidP="00D12C36">
      <w:pPr>
        <w:pStyle w:val="ListParagraph"/>
        <w:numPr>
          <w:ilvl w:val="0"/>
          <w:numId w:val="28"/>
        </w:numPr>
        <w:spacing w:after="0" w:line="240" w:lineRule="auto"/>
        <w:rPr>
          <w:lang w:val="en-GB"/>
        </w:rPr>
      </w:pPr>
      <w:r>
        <w:rPr>
          <w:lang w:val="en-GB"/>
        </w:rPr>
        <w:t xml:space="preserve">The service response shall be stored in “PaymentResponse” and “PaymentResponseTransactions” tables. </w:t>
      </w:r>
    </w:p>
    <w:p w14:paraId="4EF65E95" w14:textId="77777777" w:rsidR="00BC0A0A" w:rsidRDefault="00D12C36" w:rsidP="00D12C36">
      <w:pPr>
        <w:pStyle w:val="ListParagraph"/>
        <w:numPr>
          <w:ilvl w:val="0"/>
          <w:numId w:val="28"/>
        </w:numPr>
        <w:spacing w:after="0" w:line="240" w:lineRule="auto"/>
        <w:rPr>
          <w:lang w:val="en-GB"/>
        </w:rPr>
      </w:pPr>
      <w:r>
        <w:rPr>
          <w:lang w:val="en-GB"/>
        </w:rPr>
        <w:lastRenderedPageBreak/>
        <w:t>In the event of an error received from target Demandware payment API, “PaymentResponse” table shall have an entry for each failure. The status field in this table shall be set as “error” and HTTP error code and error message received from the target API shall be stored into “ErrorCode” and “ErrorDescription” fields respectively.</w:t>
      </w:r>
    </w:p>
    <w:p w14:paraId="7669DED9" w14:textId="5C9764E6" w:rsidR="00D12C36" w:rsidRPr="00BC0A0A" w:rsidRDefault="00D12C36" w:rsidP="00D12C36">
      <w:pPr>
        <w:pStyle w:val="ListParagraph"/>
        <w:numPr>
          <w:ilvl w:val="0"/>
          <w:numId w:val="28"/>
        </w:numPr>
        <w:spacing w:after="0" w:line="240" w:lineRule="auto"/>
        <w:rPr>
          <w:lang w:val="en-GB"/>
        </w:rPr>
      </w:pPr>
      <w:r w:rsidRPr="00BC0A0A">
        <w:rPr>
          <w:lang w:val="en-GB"/>
        </w:rPr>
        <w:t>The datetime filed on each of these tables shall be automatically populated. This can be handled by setting a trigger for the tables.</w:t>
      </w:r>
    </w:p>
    <w:p w14:paraId="4176C470" w14:textId="77777777" w:rsidR="00BE7CC8" w:rsidRPr="006A0D7D" w:rsidRDefault="00BE7CC8" w:rsidP="00BE7CC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72" w:name="_Toc486433007"/>
      <w:bookmarkStart w:id="373" w:name="_Toc486433340"/>
      <w:bookmarkStart w:id="374" w:name="_Toc486433581"/>
      <w:bookmarkStart w:id="375" w:name="_Toc486454339"/>
      <w:bookmarkStart w:id="376" w:name="_Toc486454468"/>
      <w:bookmarkStart w:id="377" w:name="_Toc486454922"/>
      <w:bookmarkStart w:id="378" w:name="_Toc486457436"/>
      <w:bookmarkStart w:id="379" w:name="_Toc486457706"/>
      <w:bookmarkStart w:id="380" w:name="_Toc487409590"/>
      <w:bookmarkStart w:id="381" w:name="_Toc487409720"/>
      <w:bookmarkStart w:id="382" w:name="_Toc487411720"/>
      <w:bookmarkStart w:id="383" w:name="_Toc487445936"/>
      <w:bookmarkStart w:id="384" w:name="_Toc487446050"/>
      <w:bookmarkStart w:id="385" w:name="_Toc488270166"/>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045AE6B7" w14:textId="77777777" w:rsidR="00BE7CC8" w:rsidRPr="006A0D7D" w:rsidRDefault="00BE7CC8" w:rsidP="00BE7CC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386" w:name="_Toc486433008"/>
      <w:bookmarkStart w:id="387" w:name="_Toc486433341"/>
      <w:bookmarkStart w:id="388" w:name="_Toc486433582"/>
      <w:bookmarkStart w:id="389" w:name="_Toc486454340"/>
      <w:bookmarkStart w:id="390" w:name="_Toc486454469"/>
      <w:bookmarkStart w:id="391" w:name="_Toc486454923"/>
      <w:bookmarkStart w:id="392" w:name="_Toc486457437"/>
      <w:bookmarkStart w:id="393" w:name="_Toc486457707"/>
      <w:bookmarkStart w:id="394" w:name="_Toc487409591"/>
      <w:bookmarkStart w:id="395" w:name="_Toc487409721"/>
      <w:bookmarkStart w:id="396" w:name="_Toc487411721"/>
      <w:bookmarkStart w:id="397" w:name="_Toc487445937"/>
      <w:bookmarkStart w:id="398" w:name="_Toc487446051"/>
      <w:bookmarkStart w:id="399" w:name="_Toc488270167"/>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2E51AEC8" w14:textId="77777777" w:rsidR="00BE7CC8" w:rsidRPr="006A0D7D" w:rsidRDefault="00BE7CC8" w:rsidP="00BE7CC8">
      <w:pPr>
        <w:pStyle w:val="ListParagraph"/>
        <w:keepNext/>
        <w:widowControl w:val="0"/>
        <w:numPr>
          <w:ilvl w:val="0"/>
          <w:numId w:val="4"/>
        </w:numPr>
        <w:spacing w:after="0" w:line="240" w:lineRule="auto"/>
        <w:ind w:left="420" w:hanging="420"/>
        <w:contextualSpacing w:val="0"/>
        <w:outlineLvl w:val="2"/>
        <w:rPr>
          <w:rFonts w:ascii="Cambria" w:eastAsiaTheme="majorEastAsia" w:hAnsi="Cambria"/>
          <w:b/>
          <w:bCs/>
          <w:vanish/>
          <w:color w:val="4D52A4"/>
          <w:sz w:val="24"/>
          <w:lang w:val="en-GB"/>
        </w:rPr>
      </w:pPr>
      <w:bookmarkStart w:id="400" w:name="_Toc486433009"/>
      <w:bookmarkStart w:id="401" w:name="_Toc486433342"/>
      <w:bookmarkStart w:id="402" w:name="_Toc486433583"/>
      <w:bookmarkStart w:id="403" w:name="_Toc486454341"/>
      <w:bookmarkStart w:id="404" w:name="_Toc486454470"/>
      <w:bookmarkStart w:id="405" w:name="_Toc486454924"/>
      <w:bookmarkStart w:id="406" w:name="_Toc486457438"/>
      <w:bookmarkStart w:id="407" w:name="_Toc486457708"/>
      <w:bookmarkStart w:id="408" w:name="_Toc487409592"/>
      <w:bookmarkStart w:id="409" w:name="_Toc487409722"/>
      <w:bookmarkStart w:id="410" w:name="_Toc487411722"/>
      <w:bookmarkStart w:id="411" w:name="_Toc487445938"/>
      <w:bookmarkStart w:id="412" w:name="_Toc487446052"/>
      <w:bookmarkStart w:id="413" w:name="_Toc488270168"/>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0EAB0042" w14:textId="77777777" w:rsidR="00BE7CC8" w:rsidRPr="006A0D7D" w:rsidRDefault="00BE7CC8" w:rsidP="00BE7CC8">
      <w:pPr>
        <w:pStyle w:val="ListParagraph"/>
        <w:keepNext/>
        <w:widowControl w:val="0"/>
        <w:numPr>
          <w:ilvl w:val="1"/>
          <w:numId w:val="4"/>
        </w:numPr>
        <w:spacing w:after="0" w:line="240" w:lineRule="auto"/>
        <w:ind w:hanging="720"/>
        <w:contextualSpacing w:val="0"/>
        <w:outlineLvl w:val="2"/>
        <w:rPr>
          <w:rFonts w:ascii="Cambria" w:eastAsiaTheme="majorEastAsia" w:hAnsi="Cambria"/>
          <w:b/>
          <w:bCs/>
          <w:vanish/>
          <w:color w:val="4D52A4"/>
          <w:sz w:val="24"/>
          <w:lang w:val="en-GB"/>
        </w:rPr>
      </w:pPr>
      <w:bookmarkStart w:id="414" w:name="_Toc486433010"/>
      <w:bookmarkStart w:id="415" w:name="_Toc486433343"/>
      <w:bookmarkStart w:id="416" w:name="_Toc486433584"/>
      <w:bookmarkStart w:id="417" w:name="_Toc486454342"/>
      <w:bookmarkStart w:id="418" w:name="_Toc486454471"/>
      <w:bookmarkStart w:id="419" w:name="_Toc486454925"/>
      <w:bookmarkStart w:id="420" w:name="_Toc486457439"/>
      <w:bookmarkStart w:id="421" w:name="_Toc486457709"/>
      <w:bookmarkStart w:id="422" w:name="_Toc487409593"/>
      <w:bookmarkStart w:id="423" w:name="_Toc487409723"/>
      <w:bookmarkStart w:id="424" w:name="_Toc487411723"/>
      <w:bookmarkStart w:id="425" w:name="_Toc487445939"/>
      <w:bookmarkStart w:id="426" w:name="_Toc487446053"/>
      <w:bookmarkStart w:id="427" w:name="_Toc488270169"/>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51359009" w14:textId="77777777" w:rsidR="00BE7CC8" w:rsidRDefault="00BE7CC8" w:rsidP="00BE7CC8">
      <w:pPr>
        <w:pStyle w:val="Heading3"/>
      </w:pPr>
      <w:bookmarkStart w:id="428" w:name="_Toc488270170"/>
      <w:r>
        <w:t>Method Design</w:t>
      </w:r>
      <w:bookmarkEnd w:id="428"/>
    </w:p>
    <w:p w14:paraId="7FB55932" w14:textId="77777777" w:rsidR="00CA6A7C" w:rsidRDefault="00CA6A7C" w:rsidP="00CA6A7C">
      <w:pPr>
        <w:rPr>
          <w:szCs w:val="20"/>
        </w:rPr>
      </w:pPr>
      <w:r>
        <w:rPr>
          <w:szCs w:val="20"/>
        </w:rPr>
        <w:t>Following is the list of recommended Mule ESB components to be used for this method.</w:t>
      </w:r>
    </w:p>
    <w:p w14:paraId="6B2BCCD8" w14:textId="77777777" w:rsidR="00CA6A7C" w:rsidRDefault="00CA6A7C" w:rsidP="00CA6A7C">
      <w:pPr>
        <w:pStyle w:val="ListParagraph"/>
        <w:numPr>
          <w:ilvl w:val="0"/>
          <w:numId w:val="30"/>
        </w:numPr>
        <w:spacing w:after="0" w:line="240" w:lineRule="auto"/>
      </w:pPr>
      <w:r>
        <w:t>HTTP Listener – to configure HTTP inbound endpoint for this API operation</w:t>
      </w:r>
    </w:p>
    <w:p w14:paraId="0A5E7A13" w14:textId="77777777" w:rsidR="00CA6A7C" w:rsidRDefault="00CA6A7C" w:rsidP="00CA6A7C">
      <w:pPr>
        <w:pStyle w:val="ListParagraph"/>
        <w:numPr>
          <w:ilvl w:val="0"/>
          <w:numId w:val="30"/>
        </w:numPr>
        <w:spacing w:after="0" w:line="240" w:lineRule="auto"/>
      </w:pPr>
      <w:r>
        <w:t>DataWeave – to transform incoming request to outgoing request</w:t>
      </w:r>
    </w:p>
    <w:p w14:paraId="657DEB44" w14:textId="77777777" w:rsidR="00CA6A7C" w:rsidRDefault="00CA6A7C" w:rsidP="00CA6A7C">
      <w:pPr>
        <w:pStyle w:val="ListParagraph"/>
        <w:numPr>
          <w:ilvl w:val="0"/>
          <w:numId w:val="30"/>
        </w:numPr>
        <w:spacing w:after="0" w:line="240" w:lineRule="auto"/>
      </w:pPr>
      <w:r>
        <w:t>HTTP request – to invoke target system API.</w:t>
      </w:r>
    </w:p>
    <w:p w14:paraId="2AB76AAB" w14:textId="77777777" w:rsidR="00CA6A7C" w:rsidRDefault="00CA6A7C" w:rsidP="00CA6A7C">
      <w:pPr>
        <w:widowControl w:val="0"/>
        <w:numPr>
          <w:ilvl w:val="0"/>
          <w:numId w:val="30"/>
        </w:numPr>
        <w:autoSpaceDE w:val="0"/>
        <w:autoSpaceDN w:val="0"/>
        <w:adjustRightInd w:val="0"/>
        <w:ind w:right="-720"/>
        <w:rPr>
          <w:rFonts w:ascii="Verdana" w:hAnsi="Verdana" w:cs="Verdana"/>
          <w:sz w:val="20"/>
          <w:szCs w:val="20"/>
        </w:rPr>
      </w:pPr>
      <w:r>
        <w:rPr>
          <w:rFonts w:ascii="Verdana" w:hAnsi="Verdana" w:cs="Verdana"/>
          <w:sz w:val="20"/>
          <w:szCs w:val="20"/>
        </w:rPr>
        <w:t>Generic Database Connector – to configure database connection to the reporting database</w:t>
      </w:r>
    </w:p>
    <w:p w14:paraId="5983E93A" w14:textId="77777777" w:rsidR="00CA6A7C" w:rsidRPr="00ED3B1D" w:rsidRDefault="00CA6A7C" w:rsidP="00CA6A7C">
      <w:pPr>
        <w:widowControl w:val="0"/>
        <w:numPr>
          <w:ilvl w:val="0"/>
          <w:numId w:val="30"/>
        </w:numPr>
        <w:autoSpaceDE w:val="0"/>
        <w:autoSpaceDN w:val="0"/>
        <w:adjustRightInd w:val="0"/>
        <w:ind w:right="-720"/>
        <w:rPr>
          <w:rFonts w:ascii="Verdana" w:hAnsi="Verdana" w:cs="Verdana"/>
          <w:sz w:val="20"/>
          <w:szCs w:val="20"/>
        </w:rPr>
      </w:pPr>
      <w:r>
        <w:rPr>
          <w:rFonts w:ascii="Verdana" w:hAnsi="Verdana" w:cs="Verdana"/>
          <w:sz w:val="20"/>
          <w:szCs w:val="20"/>
        </w:rPr>
        <w:t>Async Scope – to asynchronously audit incoming request and outgoing response. This will also be used to make a request and response entry in the reporting database.</w:t>
      </w:r>
    </w:p>
    <w:p w14:paraId="34973E5F" w14:textId="77777777" w:rsidR="00CA6A7C" w:rsidRDefault="00CA6A7C" w:rsidP="00CA6A7C">
      <w:pPr>
        <w:pStyle w:val="ListParagraph"/>
        <w:numPr>
          <w:ilvl w:val="0"/>
          <w:numId w:val="30"/>
        </w:numPr>
        <w:spacing w:after="0" w:line="240" w:lineRule="auto"/>
      </w:pPr>
      <w:r>
        <w:t>Sub-flow/private flow – to modularize various steps involved in the method implementation. An example could be having a separate flow that handles request entry in the reporting database and calling this flow from Async scope using flow reference component.</w:t>
      </w:r>
    </w:p>
    <w:p w14:paraId="2940965C" w14:textId="77777777" w:rsidR="00CA6A7C" w:rsidRDefault="00CA6A7C" w:rsidP="00CA6A7C">
      <w:pPr>
        <w:pStyle w:val="ListParagraph"/>
        <w:numPr>
          <w:ilvl w:val="0"/>
          <w:numId w:val="30"/>
        </w:numPr>
        <w:spacing w:after="0" w:line="240" w:lineRule="auto"/>
      </w:pPr>
      <w:r>
        <w:t>Flow Reference – to invoke a sub-flow or private flow</w:t>
      </w:r>
    </w:p>
    <w:p w14:paraId="2DD504B7" w14:textId="77777777" w:rsidR="00CA6A7C" w:rsidRDefault="00CA6A7C" w:rsidP="00CA6A7C">
      <w:pPr>
        <w:pStyle w:val="ListParagraph"/>
        <w:numPr>
          <w:ilvl w:val="0"/>
          <w:numId w:val="30"/>
        </w:numPr>
        <w:spacing w:after="0" w:line="240" w:lineRule="auto"/>
      </w:pPr>
      <w:r>
        <w:t>VM outbound and inbound endpoint – to implement reliable accusation pattern for this API.</w:t>
      </w:r>
    </w:p>
    <w:p w14:paraId="6022AA48" w14:textId="77777777" w:rsidR="00CA6A7C" w:rsidRDefault="00CA6A7C" w:rsidP="00CA6A7C">
      <w:pPr>
        <w:pStyle w:val="ListParagraph"/>
        <w:numPr>
          <w:ilvl w:val="0"/>
          <w:numId w:val="30"/>
        </w:numPr>
        <w:spacing w:after="0" w:line="240" w:lineRule="auto"/>
      </w:pPr>
      <w:r>
        <w:t>Until Successful – to implement reconnection attempt to the target API.</w:t>
      </w:r>
    </w:p>
    <w:p w14:paraId="2CEB8923" w14:textId="77777777" w:rsidR="00CA6A7C" w:rsidRDefault="00CA6A7C" w:rsidP="00CA6A7C">
      <w:pPr>
        <w:pStyle w:val="ListParagraph"/>
        <w:numPr>
          <w:ilvl w:val="0"/>
          <w:numId w:val="30"/>
        </w:numPr>
        <w:spacing w:after="0" w:line="240" w:lineRule="auto"/>
      </w:pPr>
      <w:r>
        <w:t>Reference Exception Strategy – to invoke a global shared exception strategy defined this API.</w:t>
      </w:r>
    </w:p>
    <w:p w14:paraId="62F8DCA7" w14:textId="77777777" w:rsidR="00CA6A7C" w:rsidRDefault="00CA6A7C" w:rsidP="00CA6A7C"/>
    <w:p w14:paraId="2774D0D8" w14:textId="0035E3D0" w:rsidR="00CA6A7C" w:rsidRDefault="00CA6A7C" w:rsidP="00CA6A7C">
      <w:r>
        <w:t>Note – above list is not necessarily the entire list of component that will be used but shows the important components that can be used for this API operation implementation.</w:t>
      </w:r>
    </w:p>
    <w:p w14:paraId="4106F12D" w14:textId="77777777" w:rsidR="00BE7CC8" w:rsidRDefault="00BE7CC8" w:rsidP="00BE7CC8">
      <w:pPr>
        <w:pStyle w:val="Heading3"/>
      </w:pPr>
      <w:bookmarkStart w:id="429" w:name="_Toc488270171"/>
      <w:r>
        <w:t>Summary</w:t>
      </w:r>
      <w:bookmarkEnd w:id="429"/>
    </w:p>
    <w:p w14:paraId="425F239D" w14:textId="77777777" w:rsidR="00BE7CC8" w:rsidRDefault="00BE7CC8" w:rsidP="00BE7CC8">
      <w:pPr>
        <w:rPr>
          <w:rFonts w:eastAsia="Calibri"/>
          <w:szCs w:val="20"/>
        </w:rPr>
      </w:pPr>
      <w:r>
        <w:rPr>
          <w:szCs w:val="20"/>
        </w:rPr>
        <w:t xml:space="preserve">This API will use the following </w:t>
      </w:r>
      <w:r>
        <w:rPr>
          <w:rFonts w:eastAsia="Calibri"/>
          <w:szCs w:val="20"/>
        </w:rPr>
        <w:t>API components for executing the project</w:t>
      </w:r>
    </w:p>
    <w:p w14:paraId="56E616D3" w14:textId="77777777" w:rsidR="00BE7CC8" w:rsidRDefault="00BE7CC8" w:rsidP="00BE7CC8">
      <w:pPr>
        <w:pStyle w:val="ListParagraph"/>
        <w:numPr>
          <w:ilvl w:val="0"/>
          <w:numId w:val="15"/>
        </w:numPr>
      </w:pPr>
      <w:r>
        <w:t>JSON schema – to describe response structure for this API.</w:t>
      </w:r>
    </w:p>
    <w:p w14:paraId="54067FDB" w14:textId="77777777" w:rsidR="00BE7CC8" w:rsidRPr="008A46F5" w:rsidRDefault="00BE7CC8" w:rsidP="00BE7CC8">
      <w:pPr>
        <w:pStyle w:val="ListParagraph"/>
        <w:numPr>
          <w:ilvl w:val="0"/>
          <w:numId w:val="15"/>
        </w:numPr>
        <w:rPr>
          <w:rFonts w:eastAsia="Times New Roman"/>
        </w:rPr>
      </w:pPr>
      <w:r w:rsidRPr="008A46F5">
        <w:rPr>
          <w:rFonts w:eastAsia="Times New Roman"/>
        </w:rPr>
        <w:t>RAML – to define API contracts. This will use the JSON schema internally.</w:t>
      </w:r>
    </w:p>
    <w:p w14:paraId="1863E148" w14:textId="77777777" w:rsidR="00BE7CC8" w:rsidRPr="0021030C" w:rsidRDefault="00BE7CC8" w:rsidP="00BE7CC8">
      <w:pPr>
        <w:pStyle w:val="ListParagraph"/>
        <w:numPr>
          <w:ilvl w:val="0"/>
          <w:numId w:val="15"/>
        </w:numPr>
        <w:rPr>
          <w:rFonts w:eastAsia="Times New Roman"/>
        </w:rPr>
      </w:pPr>
      <w:r w:rsidRPr="008A46F5">
        <w:rPr>
          <w:rFonts w:eastAsia="Times New Roman"/>
        </w:rPr>
        <w:t>APIkit Console – to simulate and test the API contract</w:t>
      </w:r>
    </w:p>
    <w:p w14:paraId="4AC65023" w14:textId="77777777" w:rsidR="00BE7CC8" w:rsidRPr="00FA31C9" w:rsidRDefault="00BE7CC8" w:rsidP="00BE7CC8">
      <w:pPr>
        <w:pStyle w:val="ListParagraph"/>
        <w:numPr>
          <w:ilvl w:val="0"/>
          <w:numId w:val="15"/>
        </w:numPr>
        <w:rPr>
          <w:rFonts w:eastAsia="Times New Roman"/>
        </w:rPr>
      </w:pPr>
      <w:r w:rsidRPr="00BC2F82">
        <w:rPr>
          <w:rFonts w:eastAsia="Times New Roman"/>
        </w:rPr>
        <w:t>APIkit Router</w:t>
      </w:r>
      <w:r>
        <w:rPr>
          <w:rFonts w:eastAsia="Times New Roman"/>
        </w:rPr>
        <w:t xml:space="preserve"> – to route API call to the correct method</w:t>
      </w:r>
    </w:p>
    <w:p w14:paraId="34FD2568" w14:textId="77777777" w:rsidR="00BE7CC8" w:rsidRPr="00BC1F81" w:rsidRDefault="00BE7CC8" w:rsidP="00BE7CC8">
      <w:pPr>
        <w:pStyle w:val="Heading3"/>
      </w:pPr>
      <w:bookmarkStart w:id="430" w:name="_Toc488270172"/>
      <w:r>
        <w:t>Request Schema</w:t>
      </w:r>
      <w:bookmarkEnd w:id="430"/>
    </w:p>
    <w:p w14:paraId="44B5FB80" w14:textId="77777777" w:rsidR="009607DB" w:rsidRPr="00EB0FDA" w:rsidRDefault="009607DB" w:rsidP="009607DB">
      <w:pPr>
        <w:rPr>
          <w:szCs w:val="20"/>
        </w:rPr>
      </w:pPr>
    </w:p>
    <w:tbl>
      <w:tblPr>
        <w:tblStyle w:val="WHISHWORKS"/>
        <w:tblW w:w="0" w:type="auto"/>
        <w:tblLook w:val="0420" w:firstRow="1" w:lastRow="0" w:firstColumn="0" w:lastColumn="0" w:noHBand="0" w:noVBand="1"/>
      </w:tblPr>
      <w:tblGrid>
        <w:gridCol w:w="429"/>
        <w:gridCol w:w="1954"/>
        <w:gridCol w:w="1195"/>
        <w:gridCol w:w="1446"/>
        <w:gridCol w:w="975"/>
        <w:gridCol w:w="1669"/>
        <w:gridCol w:w="1502"/>
      </w:tblGrid>
      <w:tr w:rsidR="009607DB" w:rsidRPr="002E727B" w14:paraId="15DE908C" w14:textId="77777777" w:rsidTr="0097155C">
        <w:trPr>
          <w:cnfStyle w:val="100000000000" w:firstRow="1" w:lastRow="0" w:firstColumn="0" w:lastColumn="0" w:oddVBand="0" w:evenVBand="0" w:oddHBand="0" w:evenHBand="0" w:firstRowFirstColumn="0" w:firstRowLastColumn="0" w:lastRowFirstColumn="0" w:lastRowLastColumn="0"/>
        </w:trPr>
        <w:tc>
          <w:tcPr>
            <w:tcW w:w="437" w:type="dxa"/>
          </w:tcPr>
          <w:p w14:paraId="147E3758" w14:textId="77777777" w:rsidR="009607DB" w:rsidRPr="002E727B" w:rsidRDefault="009607DB" w:rsidP="0097155C">
            <w:pPr>
              <w:rPr>
                <w:color w:val="FFFFFF" w:themeColor="background1"/>
                <w:szCs w:val="20"/>
              </w:rPr>
            </w:pPr>
            <w:r>
              <w:rPr>
                <w:color w:val="FFFFFF" w:themeColor="background1"/>
                <w:szCs w:val="20"/>
              </w:rPr>
              <w:t>#</w:t>
            </w:r>
          </w:p>
        </w:tc>
        <w:tc>
          <w:tcPr>
            <w:tcW w:w="2020" w:type="dxa"/>
          </w:tcPr>
          <w:p w14:paraId="491DD647" w14:textId="77777777" w:rsidR="009607DB" w:rsidRPr="002E727B" w:rsidRDefault="009607DB" w:rsidP="0097155C">
            <w:pPr>
              <w:rPr>
                <w:color w:val="FFFFFF" w:themeColor="background1"/>
                <w:szCs w:val="20"/>
              </w:rPr>
            </w:pPr>
            <w:r>
              <w:rPr>
                <w:color w:val="FFFFFF" w:themeColor="background1"/>
                <w:szCs w:val="20"/>
              </w:rPr>
              <w:t>Attribute</w:t>
            </w:r>
          </w:p>
        </w:tc>
        <w:tc>
          <w:tcPr>
            <w:tcW w:w="1224" w:type="dxa"/>
          </w:tcPr>
          <w:p w14:paraId="18B23B2F" w14:textId="77777777" w:rsidR="009607DB" w:rsidRPr="002E727B" w:rsidRDefault="009607DB" w:rsidP="0097155C">
            <w:pPr>
              <w:rPr>
                <w:color w:val="FFFFFF" w:themeColor="background1"/>
                <w:szCs w:val="20"/>
              </w:rPr>
            </w:pPr>
            <w:r>
              <w:rPr>
                <w:color w:val="FFFFFF" w:themeColor="background1"/>
                <w:szCs w:val="20"/>
              </w:rPr>
              <w:t>Type</w:t>
            </w:r>
          </w:p>
        </w:tc>
        <w:tc>
          <w:tcPr>
            <w:tcW w:w="1450" w:type="dxa"/>
          </w:tcPr>
          <w:p w14:paraId="0895484E" w14:textId="77777777" w:rsidR="009607DB" w:rsidRPr="002E727B" w:rsidRDefault="009607DB" w:rsidP="0097155C">
            <w:pPr>
              <w:rPr>
                <w:color w:val="FFFFFF" w:themeColor="background1"/>
                <w:szCs w:val="20"/>
              </w:rPr>
            </w:pPr>
            <w:r>
              <w:rPr>
                <w:color w:val="FFFFFF" w:themeColor="background1"/>
                <w:szCs w:val="20"/>
              </w:rPr>
              <w:t>Cardinality</w:t>
            </w:r>
          </w:p>
        </w:tc>
        <w:tc>
          <w:tcPr>
            <w:tcW w:w="977" w:type="dxa"/>
          </w:tcPr>
          <w:p w14:paraId="62037DB9" w14:textId="77777777" w:rsidR="009607DB" w:rsidRPr="002E727B" w:rsidRDefault="009607DB" w:rsidP="0097155C">
            <w:pPr>
              <w:rPr>
                <w:color w:val="FFFFFF" w:themeColor="background1"/>
                <w:szCs w:val="20"/>
              </w:rPr>
            </w:pPr>
            <w:r>
              <w:rPr>
                <w:color w:val="FFFFFF" w:themeColor="background1"/>
                <w:szCs w:val="20"/>
              </w:rPr>
              <w:t>Length</w:t>
            </w:r>
          </w:p>
        </w:tc>
        <w:tc>
          <w:tcPr>
            <w:tcW w:w="1685" w:type="dxa"/>
          </w:tcPr>
          <w:p w14:paraId="3AFB148C" w14:textId="77777777" w:rsidR="009607DB" w:rsidRPr="002E727B" w:rsidRDefault="009607DB" w:rsidP="0097155C">
            <w:pPr>
              <w:rPr>
                <w:color w:val="FFFFFF" w:themeColor="background1"/>
                <w:szCs w:val="20"/>
              </w:rPr>
            </w:pPr>
            <w:r>
              <w:rPr>
                <w:color w:val="FFFFFF" w:themeColor="background1"/>
                <w:szCs w:val="20"/>
              </w:rPr>
              <w:t>Valid Data</w:t>
            </w:r>
          </w:p>
        </w:tc>
        <w:tc>
          <w:tcPr>
            <w:tcW w:w="1510" w:type="dxa"/>
          </w:tcPr>
          <w:p w14:paraId="4D501FBE" w14:textId="77777777" w:rsidR="009607DB" w:rsidRPr="002E727B" w:rsidRDefault="009607DB" w:rsidP="0097155C">
            <w:pPr>
              <w:rPr>
                <w:color w:val="FFFFFF" w:themeColor="background1"/>
                <w:szCs w:val="20"/>
              </w:rPr>
            </w:pPr>
            <w:r>
              <w:rPr>
                <w:color w:val="FFFFFF" w:themeColor="background1"/>
                <w:szCs w:val="20"/>
              </w:rPr>
              <w:t>Description</w:t>
            </w:r>
          </w:p>
        </w:tc>
      </w:tr>
      <w:tr w:rsidR="009607DB" w14:paraId="18908096" w14:textId="77777777" w:rsidTr="0097155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165BFA24" w14:textId="77777777" w:rsidR="009607DB" w:rsidRPr="000C37A6" w:rsidRDefault="009607DB" w:rsidP="009607DB">
            <w:pPr>
              <w:pStyle w:val="ListParagraph"/>
              <w:numPr>
                <w:ilvl w:val="0"/>
                <w:numId w:val="31"/>
              </w:numPr>
              <w:rPr>
                <w:szCs w:val="20"/>
              </w:rPr>
            </w:pPr>
          </w:p>
        </w:tc>
        <w:tc>
          <w:tcPr>
            <w:tcW w:w="2020" w:type="dxa"/>
            <w:vAlign w:val="center"/>
          </w:tcPr>
          <w:p w14:paraId="61980228" w14:textId="77777777" w:rsidR="009607DB" w:rsidRPr="000C37A6" w:rsidRDefault="009607DB" w:rsidP="0097155C">
            <w:pPr>
              <w:rPr>
                <w:sz w:val="20"/>
                <w:szCs w:val="20"/>
              </w:rPr>
            </w:pPr>
            <w:r>
              <w:rPr>
                <w:sz w:val="20"/>
                <w:szCs w:val="20"/>
              </w:rPr>
              <w:t>message-id</w:t>
            </w:r>
          </w:p>
        </w:tc>
        <w:tc>
          <w:tcPr>
            <w:tcW w:w="1224" w:type="dxa"/>
            <w:vAlign w:val="center"/>
          </w:tcPr>
          <w:p w14:paraId="1F979286"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14DCD7EE"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7754703E" w14:textId="77777777" w:rsidR="009607DB" w:rsidRPr="000C37A6" w:rsidRDefault="009607DB" w:rsidP="0097155C">
            <w:pPr>
              <w:rPr>
                <w:sz w:val="20"/>
                <w:szCs w:val="20"/>
              </w:rPr>
            </w:pPr>
            <w:r w:rsidRPr="000C37A6">
              <w:rPr>
                <w:rFonts w:ascii="Calibri" w:eastAsia="Times New Roman" w:hAnsi="Calibri"/>
                <w:color w:val="000000"/>
                <w:sz w:val="20"/>
                <w:szCs w:val="20"/>
              </w:rPr>
              <w:t>36</w:t>
            </w:r>
          </w:p>
        </w:tc>
        <w:tc>
          <w:tcPr>
            <w:tcW w:w="1685" w:type="dxa"/>
            <w:vAlign w:val="center"/>
          </w:tcPr>
          <w:p w14:paraId="7D62EFDC" w14:textId="77777777" w:rsidR="009607DB" w:rsidRPr="000C37A6" w:rsidRDefault="009607DB" w:rsidP="0097155C">
            <w:pPr>
              <w:rPr>
                <w:sz w:val="20"/>
                <w:szCs w:val="20"/>
              </w:rPr>
            </w:pPr>
            <w:r w:rsidRPr="000C37A6">
              <w:rPr>
                <w:rFonts w:ascii="Calibri" w:eastAsia="Times New Roman" w:hAnsi="Calibri"/>
                <w:color w:val="000000"/>
                <w:sz w:val="20"/>
                <w:szCs w:val="20"/>
              </w:rPr>
              <w:t>"2d159786-245b-11e7-93ae-92361f002671"</w:t>
            </w:r>
          </w:p>
        </w:tc>
        <w:tc>
          <w:tcPr>
            <w:tcW w:w="1510" w:type="dxa"/>
            <w:vAlign w:val="center"/>
          </w:tcPr>
          <w:p w14:paraId="5798B625" w14:textId="77777777" w:rsidR="009607DB" w:rsidRPr="000C37A6" w:rsidRDefault="009607DB" w:rsidP="0097155C">
            <w:pPr>
              <w:rPr>
                <w:sz w:val="20"/>
                <w:szCs w:val="20"/>
              </w:rPr>
            </w:pPr>
            <w:r w:rsidRPr="000C37A6">
              <w:rPr>
                <w:rFonts w:ascii="Calibri" w:eastAsia="Times New Roman" w:hAnsi="Calibri"/>
                <w:color w:val="000000"/>
                <w:sz w:val="20"/>
                <w:szCs w:val="20"/>
              </w:rPr>
              <w:t>Unique identifier of transaction to avoid duplicated requests</w:t>
            </w:r>
          </w:p>
        </w:tc>
      </w:tr>
      <w:tr w:rsidR="009607DB" w14:paraId="0715C6A3" w14:textId="77777777" w:rsidTr="0097155C">
        <w:trPr>
          <w:cnfStyle w:val="000000010000" w:firstRow="0" w:lastRow="0" w:firstColumn="0" w:lastColumn="0" w:oddVBand="0" w:evenVBand="0" w:oddHBand="0" w:evenHBand="1" w:firstRowFirstColumn="0" w:firstRowLastColumn="0" w:lastRowFirstColumn="0" w:lastRowLastColumn="0"/>
        </w:trPr>
        <w:tc>
          <w:tcPr>
            <w:tcW w:w="437" w:type="dxa"/>
            <w:vAlign w:val="center"/>
          </w:tcPr>
          <w:p w14:paraId="7AA1B77B" w14:textId="77777777" w:rsidR="009607DB" w:rsidRPr="000C37A6" w:rsidRDefault="009607DB" w:rsidP="009607DB">
            <w:pPr>
              <w:pStyle w:val="ListParagraph"/>
              <w:numPr>
                <w:ilvl w:val="0"/>
                <w:numId w:val="31"/>
              </w:numPr>
              <w:ind w:left="20" w:firstLine="0"/>
              <w:rPr>
                <w:szCs w:val="20"/>
              </w:rPr>
            </w:pPr>
          </w:p>
        </w:tc>
        <w:tc>
          <w:tcPr>
            <w:tcW w:w="2020" w:type="dxa"/>
            <w:vAlign w:val="center"/>
          </w:tcPr>
          <w:p w14:paraId="2908E458" w14:textId="77777777" w:rsidR="009607DB" w:rsidRPr="000C37A6" w:rsidRDefault="009607DB" w:rsidP="0097155C">
            <w:pPr>
              <w:rPr>
                <w:rFonts w:ascii="Calibri" w:hAnsi="Calibri"/>
                <w:sz w:val="20"/>
                <w:szCs w:val="20"/>
              </w:rPr>
            </w:pPr>
            <w:r>
              <w:rPr>
                <w:rFonts w:ascii="Calibri" w:hAnsi="Calibri"/>
                <w:sz w:val="20"/>
                <w:szCs w:val="20"/>
              </w:rPr>
              <w:t>o</w:t>
            </w:r>
            <w:r w:rsidRPr="000C37A6">
              <w:rPr>
                <w:rFonts w:ascii="Calibri" w:hAnsi="Calibri"/>
                <w:sz w:val="20"/>
                <w:szCs w:val="20"/>
              </w:rPr>
              <w:t>peration</w:t>
            </w:r>
          </w:p>
        </w:tc>
        <w:tc>
          <w:tcPr>
            <w:tcW w:w="1224" w:type="dxa"/>
            <w:vAlign w:val="center"/>
          </w:tcPr>
          <w:p w14:paraId="552CC4C8"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31860B11" w14:textId="77777777" w:rsidR="009607DB" w:rsidRPr="000C37A6" w:rsidRDefault="009607DB" w:rsidP="0097155C">
            <w:pPr>
              <w:rPr>
                <w:sz w:val="20"/>
                <w:szCs w:val="20"/>
              </w:rPr>
            </w:pPr>
            <w:r w:rsidRPr="000C37A6">
              <w:rPr>
                <w:rFonts w:ascii="Calibri" w:eastAsia="Times New Roman" w:hAnsi="Calibri"/>
                <w:color w:val="000000"/>
                <w:sz w:val="20"/>
                <w:szCs w:val="20"/>
              </w:rPr>
              <w:t>1..1</w:t>
            </w:r>
          </w:p>
        </w:tc>
        <w:tc>
          <w:tcPr>
            <w:tcW w:w="977" w:type="dxa"/>
            <w:vAlign w:val="center"/>
          </w:tcPr>
          <w:p w14:paraId="7E635FEB" w14:textId="77777777" w:rsidR="009607DB" w:rsidRPr="000C37A6" w:rsidRDefault="009607DB" w:rsidP="0097155C">
            <w:pPr>
              <w:rPr>
                <w:sz w:val="20"/>
                <w:szCs w:val="20"/>
              </w:rPr>
            </w:pPr>
            <w:r w:rsidRPr="000C37A6">
              <w:rPr>
                <w:rFonts w:ascii="Calibri" w:eastAsia="Times New Roman" w:hAnsi="Calibri"/>
                <w:color w:val="000000"/>
                <w:sz w:val="20"/>
                <w:szCs w:val="20"/>
              </w:rPr>
              <w:t>10</w:t>
            </w:r>
          </w:p>
        </w:tc>
        <w:tc>
          <w:tcPr>
            <w:tcW w:w="1685" w:type="dxa"/>
            <w:vAlign w:val="center"/>
          </w:tcPr>
          <w:p w14:paraId="4563A4EB" w14:textId="77777777" w:rsidR="009607DB" w:rsidRPr="000C37A6" w:rsidRDefault="009607DB" w:rsidP="0097155C">
            <w:pPr>
              <w:rPr>
                <w:sz w:val="20"/>
                <w:szCs w:val="20"/>
              </w:rPr>
            </w:pPr>
            <w:r w:rsidRPr="000C37A6">
              <w:rPr>
                <w:rFonts w:ascii="Calibri" w:eastAsia="Times New Roman" w:hAnsi="Calibri"/>
                <w:color w:val="000000"/>
                <w:sz w:val="20"/>
                <w:szCs w:val="20"/>
              </w:rPr>
              <w:t>"capture"</w:t>
            </w:r>
            <w:r w:rsidRPr="000C37A6">
              <w:rPr>
                <w:rFonts w:ascii="Calibri" w:eastAsia="Times New Roman" w:hAnsi="Calibri"/>
                <w:color w:val="000000"/>
                <w:sz w:val="20"/>
                <w:szCs w:val="20"/>
              </w:rPr>
              <w:br/>
              <w:t>"refund"</w:t>
            </w:r>
            <w:r w:rsidRPr="000C37A6">
              <w:rPr>
                <w:rFonts w:ascii="Calibri" w:eastAsia="Times New Roman" w:hAnsi="Calibri"/>
                <w:color w:val="000000"/>
                <w:sz w:val="20"/>
                <w:szCs w:val="20"/>
              </w:rPr>
              <w:br/>
              <w:t>"cancel"</w:t>
            </w:r>
          </w:p>
        </w:tc>
        <w:tc>
          <w:tcPr>
            <w:tcW w:w="1510" w:type="dxa"/>
            <w:vAlign w:val="center"/>
          </w:tcPr>
          <w:p w14:paraId="1ABAB09A" w14:textId="77777777" w:rsidR="009607DB" w:rsidRPr="000C37A6" w:rsidRDefault="009607DB" w:rsidP="0097155C">
            <w:pPr>
              <w:rPr>
                <w:sz w:val="20"/>
                <w:szCs w:val="20"/>
              </w:rPr>
            </w:pPr>
            <w:r w:rsidRPr="000C37A6">
              <w:rPr>
                <w:rFonts w:ascii="Calibri" w:eastAsia="Times New Roman" w:hAnsi="Calibri"/>
                <w:color w:val="000000"/>
                <w:sz w:val="20"/>
                <w:szCs w:val="20"/>
              </w:rPr>
              <w:t>The API operation</w:t>
            </w:r>
          </w:p>
        </w:tc>
      </w:tr>
      <w:tr w:rsidR="009607DB" w14:paraId="5FAC7861" w14:textId="77777777" w:rsidTr="0097155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697201A7" w14:textId="77777777" w:rsidR="009607DB" w:rsidRPr="000C37A6" w:rsidRDefault="009607DB" w:rsidP="009607DB">
            <w:pPr>
              <w:pStyle w:val="ListParagraph"/>
              <w:numPr>
                <w:ilvl w:val="0"/>
                <w:numId w:val="31"/>
              </w:numPr>
              <w:ind w:left="20" w:firstLine="0"/>
              <w:rPr>
                <w:szCs w:val="20"/>
              </w:rPr>
            </w:pPr>
          </w:p>
        </w:tc>
        <w:tc>
          <w:tcPr>
            <w:tcW w:w="2020" w:type="dxa"/>
            <w:vAlign w:val="center"/>
          </w:tcPr>
          <w:p w14:paraId="55B64479" w14:textId="77777777" w:rsidR="009607DB" w:rsidRPr="000C37A6" w:rsidRDefault="009607DB" w:rsidP="0097155C">
            <w:pPr>
              <w:rPr>
                <w:rFonts w:ascii="Calibri" w:hAnsi="Calibri"/>
                <w:sz w:val="20"/>
                <w:szCs w:val="20"/>
              </w:rPr>
            </w:pPr>
            <w:r>
              <w:rPr>
                <w:rFonts w:ascii="Calibri" w:hAnsi="Calibri"/>
                <w:sz w:val="20"/>
                <w:szCs w:val="20"/>
              </w:rPr>
              <w:t>o</w:t>
            </w:r>
            <w:r w:rsidRPr="000C37A6">
              <w:rPr>
                <w:rFonts w:ascii="Calibri" w:hAnsi="Calibri"/>
                <w:sz w:val="20"/>
                <w:szCs w:val="20"/>
              </w:rPr>
              <w:t>rder</w:t>
            </w:r>
            <w:r>
              <w:rPr>
                <w:rFonts w:ascii="Calibri" w:hAnsi="Calibri"/>
                <w:sz w:val="20"/>
                <w:szCs w:val="20"/>
              </w:rPr>
              <w:t>-n</w:t>
            </w:r>
            <w:r w:rsidRPr="000C37A6">
              <w:rPr>
                <w:rFonts w:ascii="Calibri" w:hAnsi="Calibri"/>
                <w:sz w:val="20"/>
                <w:szCs w:val="20"/>
              </w:rPr>
              <w:t>umber</w:t>
            </w:r>
          </w:p>
        </w:tc>
        <w:tc>
          <w:tcPr>
            <w:tcW w:w="1224" w:type="dxa"/>
            <w:vAlign w:val="center"/>
          </w:tcPr>
          <w:p w14:paraId="4C6DC9DF"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2AE649C7" w14:textId="77777777" w:rsidR="009607DB" w:rsidRPr="000C37A6" w:rsidRDefault="009607DB" w:rsidP="0097155C">
            <w:pPr>
              <w:rPr>
                <w:sz w:val="20"/>
                <w:szCs w:val="20"/>
              </w:rPr>
            </w:pPr>
            <w:r w:rsidRPr="000C37A6">
              <w:rPr>
                <w:rFonts w:ascii="Calibri" w:eastAsia="Times New Roman" w:hAnsi="Calibri"/>
                <w:color w:val="000000"/>
                <w:sz w:val="20"/>
                <w:szCs w:val="20"/>
              </w:rPr>
              <w:t>1..1</w:t>
            </w:r>
          </w:p>
        </w:tc>
        <w:tc>
          <w:tcPr>
            <w:tcW w:w="977" w:type="dxa"/>
            <w:vAlign w:val="center"/>
          </w:tcPr>
          <w:p w14:paraId="5FA921FF" w14:textId="77777777" w:rsidR="009607DB" w:rsidRPr="000C37A6" w:rsidRDefault="009607DB" w:rsidP="0097155C">
            <w:pPr>
              <w:rPr>
                <w:sz w:val="20"/>
                <w:szCs w:val="20"/>
              </w:rPr>
            </w:pPr>
            <w:r w:rsidRPr="000C37A6">
              <w:rPr>
                <w:rFonts w:ascii="Calibri" w:eastAsia="Times New Roman" w:hAnsi="Calibri"/>
                <w:color w:val="000000"/>
                <w:sz w:val="20"/>
                <w:szCs w:val="20"/>
              </w:rPr>
              <w:t>30</w:t>
            </w:r>
          </w:p>
        </w:tc>
        <w:tc>
          <w:tcPr>
            <w:tcW w:w="1685" w:type="dxa"/>
            <w:vAlign w:val="center"/>
          </w:tcPr>
          <w:p w14:paraId="768A1125" w14:textId="77777777" w:rsidR="009607DB" w:rsidRPr="000C37A6" w:rsidRDefault="009607DB" w:rsidP="0097155C">
            <w:pPr>
              <w:rPr>
                <w:sz w:val="20"/>
                <w:szCs w:val="20"/>
              </w:rPr>
            </w:pPr>
            <w:r w:rsidRPr="000C37A6">
              <w:rPr>
                <w:rFonts w:ascii="Calibri" w:eastAsia="Times New Roman" w:hAnsi="Calibri"/>
                <w:color w:val="000000"/>
                <w:sz w:val="20"/>
                <w:szCs w:val="20"/>
              </w:rPr>
              <w:t>"123456789"</w:t>
            </w:r>
          </w:p>
        </w:tc>
        <w:tc>
          <w:tcPr>
            <w:tcW w:w="1510" w:type="dxa"/>
            <w:vAlign w:val="center"/>
          </w:tcPr>
          <w:p w14:paraId="29C0ACA8" w14:textId="77777777" w:rsidR="009607DB" w:rsidRPr="000C37A6" w:rsidRDefault="009607DB" w:rsidP="0097155C">
            <w:pPr>
              <w:rPr>
                <w:sz w:val="20"/>
                <w:szCs w:val="20"/>
              </w:rPr>
            </w:pPr>
            <w:r w:rsidRPr="000C37A6">
              <w:rPr>
                <w:rFonts w:ascii="Calibri" w:eastAsia="Times New Roman" w:hAnsi="Calibri"/>
                <w:color w:val="000000"/>
                <w:sz w:val="20"/>
                <w:szCs w:val="20"/>
              </w:rPr>
              <w:t>Web order number</w:t>
            </w:r>
          </w:p>
        </w:tc>
      </w:tr>
      <w:tr w:rsidR="009607DB" w14:paraId="15E55056" w14:textId="77777777" w:rsidTr="0097155C">
        <w:trPr>
          <w:cnfStyle w:val="000000010000" w:firstRow="0" w:lastRow="0" w:firstColumn="0" w:lastColumn="0" w:oddVBand="0" w:evenVBand="0" w:oddHBand="0" w:evenHBand="1" w:firstRowFirstColumn="0" w:firstRowLastColumn="0" w:lastRowFirstColumn="0" w:lastRowLastColumn="0"/>
        </w:trPr>
        <w:tc>
          <w:tcPr>
            <w:tcW w:w="437" w:type="dxa"/>
            <w:vAlign w:val="center"/>
          </w:tcPr>
          <w:p w14:paraId="769308C9" w14:textId="77777777" w:rsidR="009607DB" w:rsidRPr="000C37A6" w:rsidRDefault="009607DB" w:rsidP="009607DB">
            <w:pPr>
              <w:pStyle w:val="ListParagraph"/>
              <w:numPr>
                <w:ilvl w:val="0"/>
                <w:numId w:val="31"/>
              </w:numPr>
              <w:ind w:left="20" w:firstLine="0"/>
              <w:rPr>
                <w:szCs w:val="20"/>
              </w:rPr>
            </w:pPr>
          </w:p>
        </w:tc>
        <w:tc>
          <w:tcPr>
            <w:tcW w:w="2020" w:type="dxa"/>
            <w:vAlign w:val="center"/>
          </w:tcPr>
          <w:p w14:paraId="01C50846" w14:textId="77777777" w:rsidR="009607DB" w:rsidRPr="000C37A6" w:rsidRDefault="009607DB" w:rsidP="0097155C">
            <w:pPr>
              <w:rPr>
                <w:rFonts w:ascii="Calibri" w:hAnsi="Calibri"/>
                <w:sz w:val="20"/>
                <w:szCs w:val="20"/>
              </w:rPr>
            </w:pPr>
            <w:r>
              <w:rPr>
                <w:rFonts w:ascii="Calibri" w:hAnsi="Calibri"/>
                <w:sz w:val="20"/>
                <w:szCs w:val="20"/>
              </w:rPr>
              <w:t>c</w:t>
            </w:r>
            <w:r w:rsidRPr="000C37A6">
              <w:rPr>
                <w:rFonts w:ascii="Calibri" w:hAnsi="Calibri"/>
                <w:sz w:val="20"/>
                <w:szCs w:val="20"/>
              </w:rPr>
              <w:t>urrency</w:t>
            </w:r>
          </w:p>
        </w:tc>
        <w:tc>
          <w:tcPr>
            <w:tcW w:w="1224" w:type="dxa"/>
            <w:vAlign w:val="center"/>
          </w:tcPr>
          <w:p w14:paraId="7EDB25A4"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383FF7F9"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0918CB86" w14:textId="77777777" w:rsidR="009607DB" w:rsidRPr="000C37A6" w:rsidRDefault="009607DB" w:rsidP="0097155C">
            <w:pPr>
              <w:rPr>
                <w:sz w:val="20"/>
                <w:szCs w:val="20"/>
              </w:rPr>
            </w:pPr>
            <w:r w:rsidRPr="000C37A6">
              <w:rPr>
                <w:rFonts w:ascii="Calibri" w:eastAsia="Times New Roman" w:hAnsi="Calibri"/>
                <w:color w:val="000000"/>
                <w:sz w:val="20"/>
                <w:szCs w:val="20"/>
              </w:rPr>
              <w:t>3</w:t>
            </w:r>
          </w:p>
        </w:tc>
        <w:tc>
          <w:tcPr>
            <w:tcW w:w="1685" w:type="dxa"/>
            <w:vAlign w:val="center"/>
          </w:tcPr>
          <w:p w14:paraId="174492C6" w14:textId="77777777" w:rsidR="009607DB" w:rsidRPr="000C37A6" w:rsidRDefault="009607DB" w:rsidP="0097155C">
            <w:pPr>
              <w:rPr>
                <w:sz w:val="20"/>
                <w:szCs w:val="20"/>
              </w:rPr>
            </w:pPr>
            <w:r w:rsidRPr="000C37A6">
              <w:rPr>
                <w:rFonts w:ascii="Calibri" w:eastAsia="Times New Roman" w:hAnsi="Calibri"/>
                <w:color w:val="000000"/>
                <w:sz w:val="20"/>
                <w:szCs w:val="20"/>
              </w:rPr>
              <w:t>"GBP"</w:t>
            </w:r>
          </w:p>
        </w:tc>
        <w:tc>
          <w:tcPr>
            <w:tcW w:w="1510" w:type="dxa"/>
            <w:vAlign w:val="center"/>
          </w:tcPr>
          <w:p w14:paraId="3CBF6728" w14:textId="77777777" w:rsidR="009607DB" w:rsidRPr="000C37A6" w:rsidRDefault="009607DB" w:rsidP="0097155C">
            <w:pPr>
              <w:rPr>
                <w:sz w:val="20"/>
                <w:szCs w:val="20"/>
              </w:rPr>
            </w:pPr>
            <w:r w:rsidRPr="000C37A6">
              <w:rPr>
                <w:rFonts w:ascii="Calibri" w:eastAsia="Times New Roman" w:hAnsi="Calibri"/>
                <w:color w:val="000000"/>
                <w:sz w:val="20"/>
                <w:szCs w:val="20"/>
              </w:rPr>
              <w:t>Order currency</w:t>
            </w:r>
          </w:p>
        </w:tc>
      </w:tr>
      <w:tr w:rsidR="009607DB" w14:paraId="0E816D91" w14:textId="77777777" w:rsidTr="0097155C">
        <w:trPr>
          <w:cnfStyle w:val="000000100000" w:firstRow="0" w:lastRow="0" w:firstColumn="0" w:lastColumn="0" w:oddVBand="0" w:evenVBand="0" w:oddHBand="1" w:evenHBand="0" w:firstRowFirstColumn="0" w:firstRowLastColumn="0" w:lastRowFirstColumn="0" w:lastRowLastColumn="0"/>
        </w:trPr>
        <w:tc>
          <w:tcPr>
            <w:tcW w:w="437" w:type="dxa"/>
            <w:vAlign w:val="center"/>
          </w:tcPr>
          <w:p w14:paraId="1947AED0" w14:textId="77777777" w:rsidR="009607DB" w:rsidRPr="000C37A6" w:rsidRDefault="009607DB" w:rsidP="009607DB">
            <w:pPr>
              <w:pStyle w:val="ListParagraph"/>
              <w:numPr>
                <w:ilvl w:val="0"/>
                <w:numId w:val="31"/>
              </w:numPr>
              <w:ind w:left="20" w:firstLine="0"/>
              <w:rPr>
                <w:szCs w:val="20"/>
              </w:rPr>
            </w:pPr>
          </w:p>
        </w:tc>
        <w:tc>
          <w:tcPr>
            <w:tcW w:w="2020" w:type="dxa"/>
            <w:vAlign w:val="center"/>
          </w:tcPr>
          <w:p w14:paraId="6E0A248C" w14:textId="77777777" w:rsidR="009607DB" w:rsidRPr="000C37A6" w:rsidRDefault="009607DB" w:rsidP="0097155C">
            <w:pPr>
              <w:rPr>
                <w:rFonts w:ascii="Calibri" w:hAnsi="Calibri"/>
                <w:sz w:val="20"/>
                <w:szCs w:val="20"/>
              </w:rPr>
            </w:pPr>
            <w:r>
              <w:rPr>
                <w:rFonts w:ascii="Calibri" w:hAnsi="Calibri"/>
                <w:sz w:val="20"/>
                <w:szCs w:val="20"/>
              </w:rPr>
              <w:t>a</w:t>
            </w:r>
            <w:r w:rsidRPr="000C37A6">
              <w:rPr>
                <w:rFonts w:ascii="Calibri" w:hAnsi="Calibri"/>
                <w:sz w:val="20"/>
                <w:szCs w:val="20"/>
              </w:rPr>
              <w:t>mount</w:t>
            </w:r>
          </w:p>
        </w:tc>
        <w:tc>
          <w:tcPr>
            <w:tcW w:w="1224" w:type="dxa"/>
            <w:vAlign w:val="center"/>
          </w:tcPr>
          <w:p w14:paraId="1628F789" w14:textId="77777777" w:rsidR="009607DB" w:rsidRPr="000C37A6" w:rsidRDefault="009607DB" w:rsidP="0097155C">
            <w:pPr>
              <w:rPr>
                <w:sz w:val="20"/>
                <w:szCs w:val="20"/>
              </w:rPr>
            </w:pPr>
            <w:r w:rsidRPr="000C37A6">
              <w:rPr>
                <w:rFonts w:ascii="Calibri" w:eastAsia="Times New Roman" w:hAnsi="Calibri"/>
                <w:color w:val="000000"/>
                <w:sz w:val="20"/>
                <w:szCs w:val="20"/>
              </w:rPr>
              <w:t>decimal</w:t>
            </w:r>
          </w:p>
        </w:tc>
        <w:tc>
          <w:tcPr>
            <w:tcW w:w="1450" w:type="dxa"/>
            <w:vAlign w:val="center"/>
          </w:tcPr>
          <w:p w14:paraId="3CAD132B"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56C52EA3" w14:textId="77777777" w:rsidR="009607DB" w:rsidRPr="000C37A6" w:rsidRDefault="009607DB" w:rsidP="0097155C">
            <w:pPr>
              <w:rPr>
                <w:sz w:val="20"/>
                <w:szCs w:val="20"/>
              </w:rPr>
            </w:pPr>
            <w:r w:rsidRPr="000C37A6">
              <w:rPr>
                <w:rFonts w:ascii="Calibri" w:eastAsia="Times New Roman" w:hAnsi="Calibri"/>
                <w:color w:val="000000"/>
                <w:sz w:val="20"/>
                <w:szCs w:val="20"/>
              </w:rPr>
              <w:t>13,4</w:t>
            </w:r>
          </w:p>
        </w:tc>
        <w:tc>
          <w:tcPr>
            <w:tcW w:w="1685" w:type="dxa"/>
            <w:vAlign w:val="center"/>
          </w:tcPr>
          <w:p w14:paraId="659B1122" w14:textId="77777777" w:rsidR="009607DB" w:rsidRPr="000C37A6" w:rsidRDefault="009607DB" w:rsidP="0097155C">
            <w:pPr>
              <w:rPr>
                <w:sz w:val="20"/>
                <w:szCs w:val="20"/>
              </w:rPr>
            </w:pPr>
            <w:r w:rsidRPr="000C37A6">
              <w:rPr>
                <w:rFonts w:ascii="Calibri" w:eastAsia="Times New Roman" w:hAnsi="Calibri"/>
                <w:color w:val="000000"/>
                <w:sz w:val="20"/>
                <w:szCs w:val="20"/>
              </w:rPr>
              <w:t>"101.50"</w:t>
            </w:r>
          </w:p>
        </w:tc>
        <w:tc>
          <w:tcPr>
            <w:tcW w:w="1510" w:type="dxa"/>
            <w:vAlign w:val="center"/>
          </w:tcPr>
          <w:p w14:paraId="08ED311A" w14:textId="77777777" w:rsidR="009607DB" w:rsidRPr="000C37A6" w:rsidRDefault="009607DB" w:rsidP="0097155C">
            <w:pPr>
              <w:rPr>
                <w:sz w:val="20"/>
                <w:szCs w:val="20"/>
              </w:rPr>
            </w:pPr>
            <w:r w:rsidRPr="000C37A6">
              <w:rPr>
                <w:rFonts w:ascii="Calibri" w:eastAsia="Times New Roman" w:hAnsi="Calibri"/>
                <w:color w:val="000000"/>
                <w:sz w:val="20"/>
                <w:szCs w:val="20"/>
              </w:rPr>
              <w:t>Amount to be captured or refunded</w:t>
            </w:r>
          </w:p>
        </w:tc>
      </w:tr>
    </w:tbl>
    <w:p w14:paraId="16551338" w14:textId="77777777" w:rsidR="009607DB" w:rsidRDefault="009607DB" w:rsidP="009607DB">
      <w:pPr>
        <w:rPr>
          <w:szCs w:val="20"/>
        </w:rPr>
      </w:pPr>
    </w:p>
    <w:p w14:paraId="58CF0004" w14:textId="77777777" w:rsidR="009607DB" w:rsidRDefault="009607DB" w:rsidP="009607DB">
      <w:pPr>
        <w:rPr>
          <w:szCs w:val="20"/>
        </w:rPr>
      </w:pPr>
      <w:r>
        <w:rPr>
          <w:szCs w:val="20"/>
        </w:rPr>
        <w:t>Sample Request:</w:t>
      </w:r>
    </w:p>
    <w:tbl>
      <w:tblPr>
        <w:tblStyle w:val="TableGrid"/>
        <w:tblW w:w="0" w:type="auto"/>
        <w:tblLook w:val="04A0" w:firstRow="1" w:lastRow="0" w:firstColumn="1" w:lastColumn="0" w:noHBand="0" w:noVBand="1"/>
      </w:tblPr>
      <w:tblGrid>
        <w:gridCol w:w="9170"/>
      </w:tblGrid>
      <w:tr w:rsidR="009607DB" w14:paraId="7A0A9342" w14:textId="77777777" w:rsidTr="0097155C">
        <w:tc>
          <w:tcPr>
            <w:tcW w:w="9396" w:type="dxa"/>
          </w:tcPr>
          <w:p w14:paraId="18408DE5"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w:t>
            </w:r>
          </w:p>
          <w:p w14:paraId="7F904801"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 xml:space="preserve">    “</w:t>
            </w:r>
            <w:r w:rsidRPr="00E57F3D">
              <w:rPr>
                <w:rFonts w:ascii="Consolas" w:hAnsi="Consolas" w:cs="Consolas"/>
                <w:b/>
                <w:sz w:val="16"/>
                <w:szCs w:val="16"/>
              </w:rPr>
              <w:t>message-id</w:t>
            </w:r>
            <w:r w:rsidRPr="00E57F3D">
              <w:rPr>
                <w:rFonts w:ascii="Consolas" w:hAnsi="Consolas" w:cs="Consolas"/>
                <w:sz w:val="16"/>
                <w:szCs w:val="16"/>
              </w:rPr>
              <w:t>”: “2d159786-245b-11e7-93ae-92361f002671”</w:t>
            </w:r>
          </w:p>
          <w:p w14:paraId="5D2748F2"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 xml:space="preserve">    “</w:t>
            </w:r>
            <w:r w:rsidRPr="00E57F3D">
              <w:rPr>
                <w:rFonts w:ascii="Consolas" w:hAnsi="Consolas" w:cs="Consolas"/>
                <w:b/>
                <w:sz w:val="16"/>
                <w:szCs w:val="16"/>
              </w:rPr>
              <w:t>operation</w:t>
            </w:r>
            <w:r w:rsidRPr="00E57F3D">
              <w:rPr>
                <w:rFonts w:ascii="Consolas" w:hAnsi="Consolas" w:cs="Consolas"/>
                <w:sz w:val="16"/>
                <w:szCs w:val="16"/>
              </w:rPr>
              <w:t>”: “capture”</w:t>
            </w:r>
          </w:p>
          <w:p w14:paraId="47264C0C"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 xml:space="preserve">    “</w:t>
            </w:r>
            <w:r w:rsidRPr="00E57F3D">
              <w:rPr>
                <w:rFonts w:ascii="Consolas" w:hAnsi="Consolas" w:cs="Consolas"/>
                <w:b/>
                <w:sz w:val="16"/>
                <w:szCs w:val="16"/>
              </w:rPr>
              <w:t>order-number</w:t>
            </w:r>
            <w:r w:rsidRPr="00E57F3D">
              <w:rPr>
                <w:rFonts w:ascii="Consolas" w:hAnsi="Consolas" w:cs="Consolas"/>
                <w:sz w:val="16"/>
                <w:szCs w:val="16"/>
              </w:rPr>
              <w:t>”: “123456789”</w:t>
            </w:r>
          </w:p>
          <w:p w14:paraId="234043EC"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 xml:space="preserve">    “</w:t>
            </w:r>
            <w:r w:rsidRPr="00E57F3D">
              <w:rPr>
                <w:rFonts w:ascii="Consolas" w:hAnsi="Consolas" w:cs="Consolas"/>
                <w:b/>
                <w:sz w:val="16"/>
                <w:szCs w:val="16"/>
              </w:rPr>
              <w:t>currency</w:t>
            </w:r>
            <w:r w:rsidRPr="00E57F3D">
              <w:rPr>
                <w:rFonts w:ascii="Consolas" w:hAnsi="Consolas" w:cs="Consolas"/>
                <w:sz w:val="16"/>
                <w:szCs w:val="16"/>
              </w:rPr>
              <w:t>”: “GBP”</w:t>
            </w:r>
          </w:p>
          <w:p w14:paraId="737A8D39" w14:textId="77777777" w:rsidR="009607DB" w:rsidRPr="00E57F3D" w:rsidRDefault="009607DB" w:rsidP="0097155C">
            <w:pPr>
              <w:autoSpaceDE w:val="0"/>
              <w:autoSpaceDN w:val="0"/>
              <w:adjustRightInd w:val="0"/>
              <w:rPr>
                <w:rFonts w:ascii="Consolas" w:hAnsi="Consolas" w:cs="Consolas"/>
                <w:sz w:val="16"/>
                <w:szCs w:val="16"/>
              </w:rPr>
            </w:pPr>
            <w:r w:rsidRPr="00E57F3D">
              <w:rPr>
                <w:rFonts w:ascii="Consolas" w:hAnsi="Consolas" w:cs="Consolas"/>
                <w:sz w:val="16"/>
                <w:szCs w:val="16"/>
              </w:rPr>
              <w:t xml:space="preserve">    “</w:t>
            </w:r>
            <w:r w:rsidRPr="00E57F3D">
              <w:rPr>
                <w:rFonts w:ascii="Consolas" w:hAnsi="Consolas" w:cs="Consolas"/>
                <w:b/>
                <w:sz w:val="16"/>
                <w:szCs w:val="16"/>
              </w:rPr>
              <w:t>amount</w:t>
            </w:r>
            <w:r w:rsidRPr="00E57F3D">
              <w:rPr>
                <w:rFonts w:ascii="Consolas" w:hAnsi="Consolas" w:cs="Consolas"/>
                <w:sz w:val="16"/>
                <w:szCs w:val="16"/>
              </w:rPr>
              <w:t>”: “101.50”</w:t>
            </w:r>
          </w:p>
          <w:p w14:paraId="3F88B167" w14:textId="77777777" w:rsidR="009607DB" w:rsidRPr="00B467C5" w:rsidRDefault="009607DB" w:rsidP="0097155C">
            <w:pPr>
              <w:autoSpaceDE w:val="0"/>
              <w:autoSpaceDN w:val="0"/>
              <w:adjustRightInd w:val="0"/>
              <w:rPr>
                <w:rFonts w:ascii="Consolas" w:hAnsi="Consolas" w:cs="Consolas"/>
                <w:color w:val="743186" w:themeColor="text2"/>
                <w:szCs w:val="20"/>
              </w:rPr>
            </w:pPr>
            <w:r w:rsidRPr="00E57F3D">
              <w:rPr>
                <w:rFonts w:ascii="Consolas" w:hAnsi="Consolas" w:cs="Consolas"/>
                <w:sz w:val="16"/>
                <w:szCs w:val="16"/>
              </w:rPr>
              <w:t>}</w:t>
            </w:r>
          </w:p>
        </w:tc>
      </w:tr>
    </w:tbl>
    <w:p w14:paraId="02C038D3" w14:textId="77777777" w:rsidR="009607DB" w:rsidRDefault="009607DB" w:rsidP="009607DB">
      <w:pPr>
        <w:rPr>
          <w:szCs w:val="20"/>
        </w:rPr>
      </w:pPr>
    </w:p>
    <w:p w14:paraId="3C8BA601" w14:textId="77777777" w:rsidR="00BE7CC8" w:rsidRPr="001E0CA1" w:rsidRDefault="00BE7CC8" w:rsidP="00BE7CC8">
      <w:pPr>
        <w:pStyle w:val="Heading3"/>
      </w:pPr>
      <w:bookmarkStart w:id="431" w:name="_Toc488270173"/>
      <w:r>
        <w:t>Request Mapping</w:t>
      </w:r>
      <w:bookmarkEnd w:id="431"/>
    </w:p>
    <w:p w14:paraId="3C6E2C8D" w14:textId="77777777" w:rsidR="009607DB" w:rsidRDefault="009607DB" w:rsidP="009607DB">
      <w:pPr>
        <w:rPr>
          <w:szCs w:val="20"/>
        </w:rPr>
      </w:pPr>
      <w:r>
        <w:rPr>
          <w:szCs w:val="20"/>
        </w:rPr>
        <w:t xml:space="preserve">Refer the interface mapping sheet given in </w:t>
      </w:r>
      <w:hyperlink w:anchor="REFERENCES" w:history="1">
        <w:r w:rsidRPr="002A642D">
          <w:rPr>
            <w:rStyle w:val="Hyperlink"/>
            <w:szCs w:val="20"/>
          </w:rPr>
          <w:t>references</w:t>
        </w:r>
      </w:hyperlink>
      <w:r>
        <w:rPr>
          <w:szCs w:val="20"/>
        </w:rPr>
        <w:t xml:space="preserve"> section.</w:t>
      </w:r>
    </w:p>
    <w:p w14:paraId="5ACD0961" w14:textId="77777777" w:rsidR="00BE7CC8" w:rsidRPr="00F43C64" w:rsidRDefault="00BE7CC8" w:rsidP="00BE7CC8">
      <w:pPr>
        <w:pStyle w:val="Heading3"/>
      </w:pPr>
      <w:bookmarkStart w:id="432" w:name="_Toc488270174"/>
      <w:r>
        <w:t>Response Schema</w:t>
      </w:r>
      <w:bookmarkEnd w:id="432"/>
    </w:p>
    <w:p w14:paraId="11FD67C4" w14:textId="77777777" w:rsidR="009607DB" w:rsidRPr="00EB0FDA" w:rsidRDefault="009607DB" w:rsidP="009607DB">
      <w:pPr>
        <w:rPr>
          <w:szCs w:val="20"/>
        </w:rPr>
      </w:pPr>
    </w:p>
    <w:tbl>
      <w:tblPr>
        <w:tblStyle w:val="WHISHWORKS"/>
        <w:tblW w:w="0" w:type="auto"/>
        <w:tblLook w:val="0420" w:firstRow="1" w:lastRow="0" w:firstColumn="0" w:lastColumn="0" w:noHBand="0" w:noVBand="1"/>
      </w:tblPr>
      <w:tblGrid>
        <w:gridCol w:w="415"/>
        <w:gridCol w:w="1785"/>
        <w:gridCol w:w="1078"/>
        <w:gridCol w:w="1443"/>
        <w:gridCol w:w="973"/>
        <w:gridCol w:w="1982"/>
        <w:gridCol w:w="1494"/>
      </w:tblGrid>
      <w:tr w:rsidR="009607DB" w:rsidRPr="002E727B" w14:paraId="426816AE" w14:textId="77777777" w:rsidTr="0097155C">
        <w:trPr>
          <w:cnfStyle w:val="100000000000" w:firstRow="1" w:lastRow="0" w:firstColumn="0" w:lastColumn="0" w:oddVBand="0" w:evenVBand="0" w:oddHBand="0" w:evenHBand="0" w:firstRowFirstColumn="0" w:firstRowLastColumn="0" w:lastRowFirstColumn="0" w:lastRowLastColumn="0"/>
        </w:trPr>
        <w:tc>
          <w:tcPr>
            <w:tcW w:w="430" w:type="dxa"/>
          </w:tcPr>
          <w:p w14:paraId="4182828D" w14:textId="77777777" w:rsidR="009607DB" w:rsidRPr="002E727B" w:rsidRDefault="009607DB" w:rsidP="0097155C">
            <w:pPr>
              <w:rPr>
                <w:color w:val="FFFFFF" w:themeColor="background1"/>
                <w:szCs w:val="20"/>
              </w:rPr>
            </w:pPr>
            <w:r>
              <w:rPr>
                <w:color w:val="FFFFFF" w:themeColor="background1"/>
                <w:szCs w:val="20"/>
              </w:rPr>
              <w:t>#</w:t>
            </w:r>
          </w:p>
        </w:tc>
        <w:tc>
          <w:tcPr>
            <w:tcW w:w="1894" w:type="dxa"/>
          </w:tcPr>
          <w:p w14:paraId="46D7257A" w14:textId="77777777" w:rsidR="009607DB" w:rsidRPr="002E727B" w:rsidRDefault="009607DB" w:rsidP="0097155C">
            <w:pPr>
              <w:rPr>
                <w:color w:val="FFFFFF" w:themeColor="background1"/>
                <w:szCs w:val="20"/>
              </w:rPr>
            </w:pPr>
            <w:r>
              <w:rPr>
                <w:color w:val="FFFFFF" w:themeColor="background1"/>
                <w:szCs w:val="20"/>
              </w:rPr>
              <w:t>Attribute</w:t>
            </w:r>
          </w:p>
        </w:tc>
        <w:tc>
          <w:tcPr>
            <w:tcW w:w="1119" w:type="dxa"/>
          </w:tcPr>
          <w:p w14:paraId="46C59362" w14:textId="77777777" w:rsidR="009607DB" w:rsidRPr="002E727B" w:rsidRDefault="009607DB" w:rsidP="0097155C">
            <w:pPr>
              <w:rPr>
                <w:color w:val="FFFFFF" w:themeColor="background1"/>
                <w:szCs w:val="20"/>
              </w:rPr>
            </w:pPr>
            <w:r>
              <w:rPr>
                <w:color w:val="FFFFFF" w:themeColor="background1"/>
                <w:szCs w:val="20"/>
              </w:rPr>
              <w:t>Type</w:t>
            </w:r>
          </w:p>
        </w:tc>
        <w:tc>
          <w:tcPr>
            <w:tcW w:w="1450" w:type="dxa"/>
          </w:tcPr>
          <w:p w14:paraId="24B3FD2E" w14:textId="77777777" w:rsidR="009607DB" w:rsidRPr="002E727B" w:rsidRDefault="009607DB" w:rsidP="0097155C">
            <w:pPr>
              <w:rPr>
                <w:color w:val="FFFFFF" w:themeColor="background1"/>
                <w:szCs w:val="20"/>
              </w:rPr>
            </w:pPr>
            <w:r>
              <w:rPr>
                <w:color w:val="FFFFFF" w:themeColor="background1"/>
                <w:szCs w:val="20"/>
              </w:rPr>
              <w:t>Cardinality</w:t>
            </w:r>
          </w:p>
        </w:tc>
        <w:tc>
          <w:tcPr>
            <w:tcW w:w="977" w:type="dxa"/>
          </w:tcPr>
          <w:p w14:paraId="28049ABD" w14:textId="77777777" w:rsidR="009607DB" w:rsidRPr="002E727B" w:rsidRDefault="009607DB" w:rsidP="0097155C">
            <w:pPr>
              <w:rPr>
                <w:color w:val="FFFFFF" w:themeColor="background1"/>
                <w:szCs w:val="20"/>
              </w:rPr>
            </w:pPr>
            <w:r>
              <w:rPr>
                <w:color w:val="FFFFFF" w:themeColor="background1"/>
                <w:szCs w:val="20"/>
              </w:rPr>
              <w:t>Length</w:t>
            </w:r>
          </w:p>
        </w:tc>
        <w:tc>
          <w:tcPr>
            <w:tcW w:w="2016" w:type="dxa"/>
          </w:tcPr>
          <w:p w14:paraId="53B11402" w14:textId="77777777" w:rsidR="009607DB" w:rsidRPr="002E727B" w:rsidRDefault="009607DB" w:rsidP="0097155C">
            <w:pPr>
              <w:rPr>
                <w:color w:val="FFFFFF" w:themeColor="background1"/>
                <w:szCs w:val="20"/>
              </w:rPr>
            </w:pPr>
            <w:r>
              <w:rPr>
                <w:color w:val="FFFFFF" w:themeColor="background1"/>
                <w:szCs w:val="20"/>
              </w:rPr>
              <w:t>Valid Data</w:t>
            </w:r>
          </w:p>
        </w:tc>
        <w:tc>
          <w:tcPr>
            <w:tcW w:w="1510" w:type="dxa"/>
          </w:tcPr>
          <w:p w14:paraId="4B597847" w14:textId="77777777" w:rsidR="009607DB" w:rsidRPr="002E727B" w:rsidRDefault="009607DB" w:rsidP="0097155C">
            <w:pPr>
              <w:rPr>
                <w:color w:val="FFFFFF" w:themeColor="background1"/>
                <w:szCs w:val="20"/>
              </w:rPr>
            </w:pPr>
            <w:r>
              <w:rPr>
                <w:color w:val="FFFFFF" w:themeColor="background1"/>
                <w:szCs w:val="20"/>
              </w:rPr>
              <w:t>Description</w:t>
            </w:r>
          </w:p>
        </w:tc>
      </w:tr>
      <w:tr w:rsidR="009607DB" w14:paraId="7C27A079" w14:textId="77777777" w:rsidTr="0097155C">
        <w:trPr>
          <w:cnfStyle w:val="000000100000" w:firstRow="0" w:lastRow="0" w:firstColumn="0" w:lastColumn="0" w:oddVBand="0" w:evenVBand="0" w:oddHBand="1" w:evenHBand="0" w:firstRowFirstColumn="0" w:firstRowLastColumn="0" w:lastRowFirstColumn="0" w:lastRowLastColumn="0"/>
        </w:trPr>
        <w:tc>
          <w:tcPr>
            <w:tcW w:w="430" w:type="dxa"/>
            <w:vAlign w:val="center"/>
          </w:tcPr>
          <w:p w14:paraId="2E3AF7B7" w14:textId="77777777" w:rsidR="009607DB" w:rsidRPr="000C37A6" w:rsidRDefault="009607DB" w:rsidP="009607DB">
            <w:pPr>
              <w:pStyle w:val="ListParagraph"/>
              <w:numPr>
                <w:ilvl w:val="0"/>
                <w:numId w:val="32"/>
              </w:numPr>
              <w:rPr>
                <w:szCs w:val="20"/>
              </w:rPr>
            </w:pPr>
          </w:p>
        </w:tc>
        <w:tc>
          <w:tcPr>
            <w:tcW w:w="1894" w:type="dxa"/>
            <w:vAlign w:val="center"/>
          </w:tcPr>
          <w:p w14:paraId="273DED8A" w14:textId="77777777" w:rsidR="009607DB" w:rsidRPr="000C37A6" w:rsidRDefault="009607DB" w:rsidP="0097155C">
            <w:pPr>
              <w:rPr>
                <w:sz w:val="20"/>
                <w:szCs w:val="20"/>
              </w:rPr>
            </w:pPr>
            <w:r>
              <w:rPr>
                <w:rFonts w:ascii="Calibri" w:eastAsia="Times New Roman" w:hAnsi="Calibri"/>
                <w:color w:val="000000"/>
                <w:sz w:val="20"/>
                <w:szCs w:val="20"/>
              </w:rPr>
              <w:t>m</w:t>
            </w:r>
            <w:r w:rsidRPr="000C37A6">
              <w:rPr>
                <w:rFonts w:ascii="Calibri" w:eastAsia="Times New Roman" w:hAnsi="Calibri"/>
                <w:color w:val="000000"/>
                <w:sz w:val="20"/>
                <w:szCs w:val="20"/>
              </w:rPr>
              <w:t>essage</w:t>
            </w:r>
            <w:r>
              <w:rPr>
                <w:rFonts w:ascii="Calibri" w:eastAsia="Times New Roman" w:hAnsi="Calibri"/>
                <w:color w:val="000000"/>
                <w:sz w:val="20"/>
                <w:szCs w:val="20"/>
              </w:rPr>
              <w:t>-id</w:t>
            </w:r>
          </w:p>
        </w:tc>
        <w:tc>
          <w:tcPr>
            <w:tcW w:w="1119" w:type="dxa"/>
            <w:vAlign w:val="center"/>
          </w:tcPr>
          <w:p w14:paraId="0DCE9A9B"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4A0DED1F" w14:textId="77777777" w:rsidR="009607DB" w:rsidRPr="000C37A6" w:rsidRDefault="009607DB" w:rsidP="0097155C">
            <w:pPr>
              <w:rPr>
                <w:sz w:val="20"/>
                <w:szCs w:val="20"/>
              </w:rPr>
            </w:pPr>
            <w:r w:rsidRPr="000C37A6">
              <w:rPr>
                <w:rFonts w:ascii="Calibri" w:eastAsia="Times New Roman" w:hAnsi="Calibri"/>
                <w:color w:val="000000"/>
                <w:sz w:val="20"/>
                <w:szCs w:val="20"/>
              </w:rPr>
              <w:t>1..1</w:t>
            </w:r>
          </w:p>
        </w:tc>
        <w:tc>
          <w:tcPr>
            <w:tcW w:w="977" w:type="dxa"/>
            <w:vAlign w:val="center"/>
          </w:tcPr>
          <w:p w14:paraId="134E9CAD" w14:textId="77777777" w:rsidR="009607DB" w:rsidRPr="000C37A6" w:rsidRDefault="009607DB" w:rsidP="0097155C">
            <w:pPr>
              <w:rPr>
                <w:sz w:val="20"/>
                <w:szCs w:val="20"/>
              </w:rPr>
            </w:pPr>
            <w:r w:rsidRPr="000C37A6">
              <w:rPr>
                <w:rFonts w:ascii="Calibri" w:eastAsia="Times New Roman" w:hAnsi="Calibri"/>
                <w:color w:val="000000"/>
                <w:sz w:val="20"/>
                <w:szCs w:val="20"/>
              </w:rPr>
              <w:t>36</w:t>
            </w:r>
          </w:p>
        </w:tc>
        <w:tc>
          <w:tcPr>
            <w:tcW w:w="2016" w:type="dxa"/>
            <w:vAlign w:val="center"/>
          </w:tcPr>
          <w:p w14:paraId="49DD473A" w14:textId="77777777" w:rsidR="009607DB" w:rsidRPr="000C37A6" w:rsidRDefault="009607DB" w:rsidP="0097155C">
            <w:pPr>
              <w:rPr>
                <w:sz w:val="20"/>
                <w:szCs w:val="20"/>
              </w:rPr>
            </w:pPr>
            <w:r w:rsidRPr="000C37A6">
              <w:rPr>
                <w:rFonts w:ascii="Calibri" w:eastAsia="Times New Roman" w:hAnsi="Calibri"/>
                <w:color w:val="000000"/>
                <w:sz w:val="20"/>
                <w:szCs w:val="20"/>
              </w:rPr>
              <w:t>"2d159786-245b-11e7-93ae-92361f002671"</w:t>
            </w:r>
          </w:p>
        </w:tc>
        <w:tc>
          <w:tcPr>
            <w:tcW w:w="1510" w:type="dxa"/>
            <w:vAlign w:val="center"/>
          </w:tcPr>
          <w:p w14:paraId="4902669E"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Unique identifier of transaction</w:t>
            </w:r>
          </w:p>
        </w:tc>
      </w:tr>
      <w:tr w:rsidR="009607DB" w14:paraId="77CB0DA9" w14:textId="77777777" w:rsidTr="0097155C">
        <w:trPr>
          <w:cnfStyle w:val="000000010000" w:firstRow="0" w:lastRow="0" w:firstColumn="0" w:lastColumn="0" w:oddVBand="0" w:evenVBand="0" w:oddHBand="0" w:evenHBand="1" w:firstRowFirstColumn="0" w:firstRowLastColumn="0" w:lastRowFirstColumn="0" w:lastRowLastColumn="0"/>
        </w:trPr>
        <w:tc>
          <w:tcPr>
            <w:tcW w:w="430" w:type="dxa"/>
            <w:vAlign w:val="center"/>
          </w:tcPr>
          <w:p w14:paraId="17444370"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30DBCE5E" w14:textId="77777777" w:rsidR="009607DB" w:rsidRPr="000C37A6" w:rsidRDefault="009607DB" w:rsidP="0097155C">
            <w:pPr>
              <w:rPr>
                <w:sz w:val="20"/>
                <w:szCs w:val="20"/>
              </w:rPr>
            </w:pPr>
            <w:r>
              <w:rPr>
                <w:rFonts w:ascii="Calibri" w:eastAsia="Times New Roman" w:hAnsi="Calibri"/>
                <w:color w:val="000000"/>
                <w:sz w:val="20"/>
                <w:szCs w:val="20"/>
              </w:rPr>
              <w:t>s</w:t>
            </w:r>
            <w:r w:rsidRPr="000C37A6">
              <w:rPr>
                <w:rFonts w:ascii="Calibri" w:eastAsia="Times New Roman" w:hAnsi="Calibri"/>
                <w:color w:val="000000"/>
                <w:sz w:val="20"/>
                <w:szCs w:val="20"/>
              </w:rPr>
              <w:t>tatus</w:t>
            </w:r>
          </w:p>
        </w:tc>
        <w:tc>
          <w:tcPr>
            <w:tcW w:w="1119" w:type="dxa"/>
            <w:vAlign w:val="center"/>
          </w:tcPr>
          <w:p w14:paraId="7B88CC34"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4A0EE1D9" w14:textId="77777777" w:rsidR="009607DB" w:rsidRPr="000C37A6" w:rsidRDefault="009607DB" w:rsidP="0097155C">
            <w:pPr>
              <w:rPr>
                <w:sz w:val="20"/>
                <w:szCs w:val="20"/>
              </w:rPr>
            </w:pPr>
            <w:r w:rsidRPr="000C37A6">
              <w:rPr>
                <w:rFonts w:ascii="Calibri" w:eastAsia="Times New Roman" w:hAnsi="Calibri"/>
                <w:color w:val="000000"/>
                <w:sz w:val="20"/>
                <w:szCs w:val="20"/>
              </w:rPr>
              <w:t>1..1</w:t>
            </w:r>
          </w:p>
        </w:tc>
        <w:tc>
          <w:tcPr>
            <w:tcW w:w="977" w:type="dxa"/>
            <w:vAlign w:val="center"/>
          </w:tcPr>
          <w:p w14:paraId="37FB1E85" w14:textId="77777777" w:rsidR="009607DB" w:rsidRPr="000C37A6" w:rsidRDefault="009607DB" w:rsidP="0097155C">
            <w:pPr>
              <w:rPr>
                <w:sz w:val="20"/>
                <w:szCs w:val="20"/>
              </w:rPr>
            </w:pPr>
            <w:r w:rsidRPr="000C37A6">
              <w:rPr>
                <w:rFonts w:ascii="Calibri" w:eastAsia="Times New Roman" w:hAnsi="Calibri"/>
                <w:color w:val="000000"/>
                <w:sz w:val="20"/>
                <w:szCs w:val="20"/>
              </w:rPr>
              <w:t>10</w:t>
            </w:r>
          </w:p>
        </w:tc>
        <w:tc>
          <w:tcPr>
            <w:tcW w:w="2016" w:type="dxa"/>
            <w:vAlign w:val="center"/>
          </w:tcPr>
          <w:p w14:paraId="37CEA23E"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"success"</w:t>
            </w:r>
            <w:r w:rsidRPr="000C37A6">
              <w:rPr>
                <w:rFonts w:ascii="Calibri" w:eastAsia="Times New Roman" w:hAnsi="Calibri"/>
                <w:color w:val="000000"/>
                <w:sz w:val="20"/>
                <w:szCs w:val="20"/>
              </w:rPr>
              <w:br/>
              <w:t>"error"</w:t>
            </w:r>
          </w:p>
        </w:tc>
        <w:tc>
          <w:tcPr>
            <w:tcW w:w="1510" w:type="dxa"/>
            <w:vAlign w:val="center"/>
          </w:tcPr>
          <w:p w14:paraId="0D32FAC5"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Status of the performed operation</w:t>
            </w:r>
          </w:p>
        </w:tc>
      </w:tr>
      <w:tr w:rsidR="009607DB" w14:paraId="11A9296D" w14:textId="77777777" w:rsidTr="0097155C">
        <w:trPr>
          <w:cnfStyle w:val="000000100000" w:firstRow="0" w:lastRow="0" w:firstColumn="0" w:lastColumn="0" w:oddVBand="0" w:evenVBand="0" w:oddHBand="1" w:evenHBand="0" w:firstRowFirstColumn="0" w:firstRowLastColumn="0" w:lastRowFirstColumn="0" w:lastRowLastColumn="0"/>
        </w:trPr>
        <w:tc>
          <w:tcPr>
            <w:tcW w:w="430" w:type="dxa"/>
            <w:vAlign w:val="center"/>
          </w:tcPr>
          <w:p w14:paraId="43D81224"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533CD1C2" w14:textId="77777777" w:rsidR="009607DB" w:rsidRPr="000C37A6" w:rsidRDefault="009607DB" w:rsidP="0097155C">
            <w:pPr>
              <w:rPr>
                <w:sz w:val="20"/>
                <w:szCs w:val="20"/>
              </w:rPr>
            </w:pPr>
            <w:r>
              <w:rPr>
                <w:rFonts w:ascii="Calibri" w:eastAsia="Times New Roman" w:hAnsi="Calibri"/>
                <w:color w:val="000000"/>
                <w:sz w:val="20"/>
                <w:szCs w:val="20"/>
              </w:rPr>
              <w:t>e</w:t>
            </w:r>
            <w:r w:rsidRPr="000C37A6">
              <w:rPr>
                <w:rFonts w:ascii="Calibri" w:eastAsia="Times New Roman" w:hAnsi="Calibri"/>
                <w:color w:val="000000"/>
                <w:sz w:val="20"/>
                <w:szCs w:val="20"/>
              </w:rPr>
              <w:t>rror</w:t>
            </w:r>
            <w:r>
              <w:rPr>
                <w:rFonts w:ascii="Calibri" w:eastAsia="Times New Roman" w:hAnsi="Calibri"/>
                <w:color w:val="000000"/>
                <w:sz w:val="20"/>
                <w:szCs w:val="20"/>
              </w:rPr>
              <w:t>-c</w:t>
            </w:r>
            <w:r w:rsidRPr="000C37A6">
              <w:rPr>
                <w:rFonts w:ascii="Calibri" w:eastAsia="Times New Roman" w:hAnsi="Calibri"/>
                <w:color w:val="000000"/>
                <w:sz w:val="20"/>
                <w:szCs w:val="20"/>
              </w:rPr>
              <w:t>ode</w:t>
            </w:r>
          </w:p>
        </w:tc>
        <w:tc>
          <w:tcPr>
            <w:tcW w:w="1119" w:type="dxa"/>
            <w:vAlign w:val="center"/>
          </w:tcPr>
          <w:p w14:paraId="5F47E1C8"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63AD9B7B"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1632B81F" w14:textId="77777777" w:rsidR="009607DB" w:rsidRPr="000C37A6" w:rsidRDefault="009607DB" w:rsidP="0097155C">
            <w:pPr>
              <w:rPr>
                <w:sz w:val="20"/>
                <w:szCs w:val="20"/>
              </w:rPr>
            </w:pPr>
            <w:r w:rsidRPr="000C37A6">
              <w:rPr>
                <w:rFonts w:ascii="Calibri" w:eastAsia="Times New Roman" w:hAnsi="Calibri"/>
                <w:color w:val="000000"/>
                <w:sz w:val="20"/>
                <w:szCs w:val="20"/>
              </w:rPr>
              <w:t>2</w:t>
            </w:r>
          </w:p>
        </w:tc>
        <w:tc>
          <w:tcPr>
            <w:tcW w:w="2016" w:type="dxa"/>
            <w:vAlign w:val="center"/>
          </w:tcPr>
          <w:p w14:paraId="32CE2919"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1510" w:type="dxa"/>
            <w:vAlign w:val="center"/>
          </w:tcPr>
          <w:p w14:paraId="2A0B6186" w14:textId="77777777" w:rsidR="009607DB" w:rsidRPr="000C37A6" w:rsidRDefault="009607DB" w:rsidP="0097155C">
            <w:pPr>
              <w:rPr>
                <w:sz w:val="20"/>
                <w:szCs w:val="20"/>
              </w:rPr>
            </w:pPr>
            <w:r w:rsidRPr="000C37A6">
              <w:rPr>
                <w:rFonts w:ascii="Calibri" w:eastAsia="Times New Roman" w:hAnsi="Calibri"/>
                <w:color w:val="000000"/>
                <w:sz w:val="20"/>
                <w:szCs w:val="20"/>
              </w:rPr>
              <w:t>Error code</w:t>
            </w:r>
          </w:p>
        </w:tc>
      </w:tr>
      <w:tr w:rsidR="009607DB" w14:paraId="583B38BA" w14:textId="77777777" w:rsidTr="0097155C">
        <w:trPr>
          <w:cnfStyle w:val="000000010000" w:firstRow="0" w:lastRow="0" w:firstColumn="0" w:lastColumn="0" w:oddVBand="0" w:evenVBand="0" w:oddHBand="0" w:evenHBand="1" w:firstRowFirstColumn="0" w:firstRowLastColumn="0" w:lastRowFirstColumn="0" w:lastRowLastColumn="0"/>
        </w:trPr>
        <w:tc>
          <w:tcPr>
            <w:tcW w:w="430" w:type="dxa"/>
            <w:vAlign w:val="center"/>
          </w:tcPr>
          <w:p w14:paraId="21A6E29D"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1A50545D" w14:textId="77777777" w:rsidR="009607DB" w:rsidRPr="000C37A6" w:rsidRDefault="009607DB" w:rsidP="0097155C">
            <w:pPr>
              <w:rPr>
                <w:sz w:val="20"/>
                <w:szCs w:val="20"/>
              </w:rPr>
            </w:pPr>
            <w:r>
              <w:rPr>
                <w:rFonts w:ascii="Calibri" w:eastAsia="Times New Roman" w:hAnsi="Calibri"/>
                <w:color w:val="000000"/>
                <w:sz w:val="20"/>
                <w:szCs w:val="20"/>
              </w:rPr>
              <w:t>e</w:t>
            </w:r>
            <w:r w:rsidRPr="000C37A6">
              <w:rPr>
                <w:rFonts w:ascii="Calibri" w:eastAsia="Times New Roman" w:hAnsi="Calibri"/>
                <w:color w:val="000000"/>
                <w:sz w:val="20"/>
                <w:szCs w:val="20"/>
              </w:rPr>
              <w:t>rror</w:t>
            </w:r>
            <w:r>
              <w:rPr>
                <w:rFonts w:ascii="Calibri" w:eastAsia="Times New Roman" w:hAnsi="Calibri"/>
                <w:color w:val="000000"/>
                <w:sz w:val="20"/>
                <w:szCs w:val="20"/>
              </w:rPr>
              <w:t>-d</w:t>
            </w:r>
            <w:r w:rsidRPr="000C37A6">
              <w:rPr>
                <w:rFonts w:ascii="Calibri" w:eastAsia="Times New Roman" w:hAnsi="Calibri"/>
                <w:color w:val="000000"/>
                <w:sz w:val="20"/>
                <w:szCs w:val="20"/>
              </w:rPr>
              <w:t>escription</w:t>
            </w:r>
          </w:p>
        </w:tc>
        <w:tc>
          <w:tcPr>
            <w:tcW w:w="1119" w:type="dxa"/>
            <w:vAlign w:val="center"/>
          </w:tcPr>
          <w:p w14:paraId="16C13786"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0D7BCAF4"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612599C0" w14:textId="77777777" w:rsidR="009607DB" w:rsidRPr="000C37A6" w:rsidRDefault="009607DB" w:rsidP="0097155C">
            <w:pPr>
              <w:rPr>
                <w:sz w:val="20"/>
                <w:szCs w:val="20"/>
              </w:rPr>
            </w:pPr>
            <w:r w:rsidRPr="000C37A6">
              <w:rPr>
                <w:rFonts w:ascii="Calibri" w:eastAsia="Times New Roman" w:hAnsi="Calibri"/>
                <w:color w:val="000000"/>
                <w:sz w:val="20"/>
                <w:szCs w:val="20"/>
              </w:rPr>
              <w:t>256</w:t>
            </w:r>
          </w:p>
        </w:tc>
        <w:tc>
          <w:tcPr>
            <w:tcW w:w="2016" w:type="dxa"/>
            <w:vAlign w:val="center"/>
          </w:tcPr>
          <w:p w14:paraId="7A8853E8" w14:textId="77777777" w:rsidR="009607DB" w:rsidRPr="000C37A6" w:rsidRDefault="009607DB" w:rsidP="0097155C">
            <w:pPr>
              <w:rPr>
                <w:sz w:val="20"/>
                <w:szCs w:val="20"/>
              </w:rPr>
            </w:pPr>
            <w:r w:rsidRPr="000C37A6">
              <w:rPr>
                <w:rFonts w:ascii="Calibri" w:eastAsia="Times New Roman" w:hAnsi="Calibri"/>
                <w:color w:val="000000"/>
                <w:sz w:val="20"/>
                <w:szCs w:val="20"/>
              </w:rPr>
              <w:t>"Payment Gateway Service Unavailable"</w:t>
            </w:r>
          </w:p>
        </w:tc>
        <w:tc>
          <w:tcPr>
            <w:tcW w:w="1510" w:type="dxa"/>
            <w:vAlign w:val="center"/>
          </w:tcPr>
          <w:p w14:paraId="5B07E078" w14:textId="77777777" w:rsidR="009607DB" w:rsidRPr="000C37A6" w:rsidRDefault="009607DB" w:rsidP="0097155C">
            <w:pPr>
              <w:rPr>
                <w:sz w:val="20"/>
                <w:szCs w:val="20"/>
              </w:rPr>
            </w:pPr>
            <w:r w:rsidRPr="000C37A6">
              <w:rPr>
                <w:rFonts w:ascii="Calibri" w:eastAsia="Times New Roman" w:hAnsi="Calibri"/>
                <w:color w:val="000000"/>
                <w:sz w:val="20"/>
                <w:szCs w:val="20"/>
              </w:rPr>
              <w:t>Error message</w:t>
            </w:r>
          </w:p>
        </w:tc>
      </w:tr>
      <w:tr w:rsidR="009607DB" w14:paraId="4B983322" w14:textId="77777777" w:rsidTr="0097155C">
        <w:trPr>
          <w:cnfStyle w:val="000000100000" w:firstRow="0" w:lastRow="0" w:firstColumn="0" w:lastColumn="0" w:oddVBand="0" w:evenVBand="0" w:oddHBand="1" w:evenHBand="0" w:firstRowFirstColumn="0" w:firstRowLastColumn="0" w:lastRowFirstColumn="0" w:lastRowLastColumn="0"/>
        </w:trPr>
        <w:tc>
          <w:tcPr>
            <w:tcW w:w="430" w:type="dxa"/>
            <w:vAlign w:val="center"/>
          </w:tcPr>
          <w:p w14:paraId="72FC2F4E"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4FAFA737" w14:textId="77777777" w:rsidR="009607DB" w:rsidRPr="000C37A6" w:rsidRDefault="009607DB" w:rsidP="0097155C">
            <w:pPr>
              <w:rPr>
                <w:sz w:val="20"/>
                <w:szCs w:val="20"/>
              </w:rPr>
            </w:pPr>
            <w:r>
              <w:rPr>
                <w:rFonts w:ascii="Calibri" w:eastAsia="Times New Roman" w:hAnsi="Calibri"/>
                <w:color w:val="000000"/>
                <w:sz w:val="20"/>
                <w:szCs w:val="20"/>
              </w:rPr>
              <w:t>o</w:t>
            </w:r>
            <w:r w:rsidRPr="000C37A6">
              <w:rPr>
                <w:rFonts w:ascii="Calibri" w:eastAsia="Times New Roman" w:hAnsi="Calibri"/>
                <w:color w:val="000000"/>
                <w:sz w:val="20"/>
                <w:szCs w:val="20"/>
              </w:rPr>
              <w:t>peration</w:t>
            </w:r>
          </w:p>
        </w:tc>
        <w:tc>
          <w:tcPr>
            <w:tcW w:w="1119" w:type="dxa"/>
            <w:vAlign w:val="center"/>
          </w:tcPr>
          <w:p w14:paraId="20AEC7C4"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6C327B6C" w14:textId="77777777" w:rsidR="009607DB" w:rsidRPr="000C37A6" w:rsidRDefault="009607DB" w:rsidP="0097155C">
            <w:pPr>
              <w:rPr>
                <w:sz w:val="20"/>
                <w:szCs w:val="20"/>
              </w:rPr>
            </w:pPr>
            <w:r w:rsidRPr="000C37A6">
              <w:rPr>
                <w:rFonts w:ascii="Calibri" w:eastAsia="Times New Roman" w:hAnsi="Calibri"/>
                <w:color w:val="000000"/>
                <w:sz w:val="20"/>
                <w:szCs w:val="20"/>
              </w:rPr>
              <w:t>1..1</w:t>
            </w:r>
          </w:p>
        </w:tc>
        <w:tc>
          <w:tcPr>
            <w:tcW w:w="977" w:type="dxa"/>
            <w:vAlign w:val="center"/>
          </w:tcPr>
          <w:p w14:paraId="67B5DA8A" w14:textId="77777777" w:rsidR="009607DB" w:rsidRPr="000C37A6" w:rsidRDefault="009607DB" w:rsidP="0097155C">
            <w:pPr>
              <w:rPr>
                <w:sz w:val="20"/>
                <w:szCs w:val="20"/>
              </w:rPr>
            </w:pPr>
            <w:r w:rsidRPr="000C37A6">
              <w:rPr>
                <w:rFonts w:ascii="Calibri" w:eastAsia="Times New Roman" w:hAnsi="Calibri"/>
                <w:color w:val="000000"/>
                <w:sz w:val="20"/>
                <w:szCs w:val="20"/>
              </w:rPr>
              <w:t>10</w:t>
            </w:r>
          </w:p>
        </w:tc>
        <w:tc>
          <w:tcPr>
            <w:tcW w:w="2016" w:type="dxa"/>
            <w:vAlign w:val="center"/>
          </w:tcPr>
          <w:p w14:paraId="468DC729"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"capture"</w:t>
            </w:r>
            <w:r w:rsidRPr="000C37A6">
              <w:rPr>
                <w:rFonts w:ascii="Calibri" w:eastAsia="Times New Roman" w:hAnsi="Calibri"/>
                <w:color w:val="000000"/>
                <w:sz w:val="20"/>
                <w:szCs w:val="20"/>
              </w:rPr>
              <w:br/>
              <w:t>"refund"</w:t>
            </w:r>
            <w:r w:rsidRPr="000C37A6">
              <w:rPr>
                <w:rFonts w:ascii="Calibri" w:eastAsia="Times New Roman" w:hAnsi="Calibri"/>
                <w:color w:val="000000"/>
                <w:sz w:val="20"/>
                <w:szCs w:val="20"/>
              </w:rPr>
              <w:br/>
              <w:t>"cancel"</w:t>
            </w:r>
          </w:p>
        </w:tc>
        <w:tc>
          <w:tcPr>
            <w:tcW w:w="1510" w:type="dxa"/>
            <w:vAlign w:val="center"/>
          </w:tcPr>
          <w:p w14:paraId="481E405E" w14:textId="77777777" w:rsidR="009607DB" w:rsidRPr="000C37A6" w:rsidRDefault="009607DB" w:rsidP="0097155C">
            <w:pPr>
              <w:rPr>
                <w:sz w:val="20"/>
                <w:szCs w:val="20"/>
              </w:rPr>
            </w:pPr>
            <w:r w:rsidRPr="000C37A6">
              <w:rPr>
                <w:rFonts w:ascii="Calibri" w:eastAsia="Times New Roman" w:hAnsi="Calibri"/>
                <w:color w:val="000000"/>
                <w:sz w:val="20"/>
                <w:szCs w:val="20"/>
              </w:rPr>
              <w:t>Type of transaction</w:t>
            </w:r>
          </w:p>
        </w:tc>
      </w:tr>
      <w:tr w:rsidR="009607DB" w14:paraId="32711E33" w14:textId="77777777" w:rsidTr="0097155C">
        <w:trPr>
          <w:cnfStyle w:val="000000010000" w:firstRow="0" w:lastRow="0" w:firstColumn="0" w:lastColumn="0" w:oddVBand="0" w:evenVBand="0" w:oddHBand="0" w:evenHBand="1" w:firstRowFirstColumn="0" w:firstRowLastColumn="0" w:lastRowFirstColumn="0" w:lastRowLastColumn="0"/>
        </w:trPr>
        <w:tc>
          <w:tcPr>
            <w:tcW w:w="430" w:type="dxa"/>
            <w:vAlign w:val="center"/>
          </w:tcPr>
          <w:p w14:paraId="28EE8927"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621062ED" w14:textId="77777777" w:rsidR="009607DB" w:rsidRPr="000C37A6" w:rsidRDefault="009607DB" w:rsidP="0097155C">
            <w:pPr>
              <w:rPr>
                <w:sz w:val="20"/>
                <w:szCs w:val="20"/>
              </w:rPr>
            </w:pPr>
            <w:r>
              <w:rPr>
                <w:rFonts w:ascii="Calibri" w:eastAsia="Times New Roman" w:hAnsi="Calibri"/>
                <w:color w:val="000000"/>
                <w:sz w:val="20"/>
                <w:szCs w:val="20"/>
              </w:rPr>
              <w:t>t</w:t>
            </w:r>
            <w:r w:rsidRPr="000C37A6">
              <w:rPr>
                <w:rFonts w:ascii="Calibri" w:eastAsia="Times New Roman" w:hAnsi="Calibri"/>
                <w:color w:val="000000"/>
                <w:sz w:val="20"/>
                <w:szCs w:val="20"/>
              </w:rPr>
              <w:t>ype</w:t>
            </w:r>
          </w:p>
        </w:tc>
        <w:tc>
          <w:tcPr>
            <w:tcW w:w="1119" w:type="dxa"/>
            <w:vAlign w:val="center"/>
          </w:tcPr>
          <w:p w14:paraId="29AFFC0F"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5F659CBF"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583B284C" w14:textId="77777777" w:rsidR="009607DB" w:rsidRPr="000C37A6" w:rsidRDefault="009607DB" w:rsidP="0097155C">
            <w:pPr>
              <w:rPr>
                <w:sz w:val="20"/>
                <w:szCs w:val="20"/>
              </w:rPr>
            </w:pPr>
            <w:r w:rsidRPr="000C37A6">
              <w:rPr>
                <w:rFonts w:ascii="Calibri" w:eastAsia="Times New Roman" w:hAnsi="Calibri"/>
                <w:color w:val="000000"/>
                <w:sz w:val="20"/>
                <w:szCs w:val="20"/>
              </w:rPr>
              <w:t>10</w:t>
            </w:r>
          </w:p>
        </w:tc>
        <w:tc>
          <w:tcPr>
            <w:tcW w:w="2016" w:type="dxa"/>
            <w:vAlign w:val="center"/>
          </w:tcPr>
          <w:p w14:paraId="7085CE70"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"CASH"</w:t>
            </w:r>
            <w:r w:rsidRPr="000C37A6">
              <w:rPr>
                <w:rFonts w:ascii="Calibri" w:eastAsia="Times New Roman" w:hAnsi="Calibri"/>
                <w:color w:val="000000"/>
                <w:sz w:val="20"/>
                <w:szCs w:val="20"/>
              </w:rPr>
              <w:br/>
              <w:t>"GIFT"</w:t>
            </w:r>
          </w:p>
        </w:tc>
        <w:tc>
          <w:tcPr>
            <w:tcW w:w="1510" w:type="dxa"/>
            <w:vAlign w:val="center"/>
          </w:tcPr>
          <w:p w14:paraId="584D8EEE" w14:textId="77777777" w:rsidR="009607DB" w:rsidRPr="000C37A6" w:rsidRDefault="009607DB" w:rsidP="0097155C">
            <w:pPr>
              <w:rPr>
                <w:sz w:val="20"/>
                <w:szCs w:val="20"/>
              </w:rPr>
            </w:pPr>
            <w:r w:rsidRPr="000C37A6">
              <w:rPr>
                <w:rFonts w:ascii="Calibri" w:eastAsia="Times New Roman" w:hAnsi="Calibri"/>
                <w:color w:val="000000"/>
                <w:sz w:val="20"/>
                <w:szCs w:val="20"/>
              </w:rPr>
              <w:t>Operation object</w:t>
            </w:r>
          </w:p>
        </w:tc>
      </w:tr>
      <w:tr w:rsidR="009607DB" w14:paraId="0000F457" w14:textId="77777777" w:rsidTr="0097155C">
        <w:trPr>
          <w:cnfStyle w:val="000000100000" w:firstRow="0" w:lastRow="0" w:firstColumn="0" w:lastColumn="0" w:oddVBand="0" w:evenVBand="0" w:oddHBand="1" w:evenHBand="0" w:firstRowFirstColumn="0" w:firstRowLastColumn="0" w:lastRowFirstColumn="0" w:lastRowLastColumn="0"/>
        </w:trPr>
        <w:tc>
          <w:tcPr>
            <w:tcW w:w="430" w:type="dxa"/>
            <w:vAlign w:val="center"/>
          </w:tcPr>
          <w:p w14:paraId="38A046EC"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77CD8EA4" w14:textId="77777777" w:rsidR="009607DB" w:rsidRPr="000C37A6" w:rsidRDefault="009607DB" w:rsidP="0097155C">
            <w:pPr>
              <w:rPr>
                <w:sz w:val="20"/>
                <w:szCs w:val="20"/>
              </w:rPr>
            </w:pPr>
            <w:r>
              <w:rPr>
                <w:rFonts w:ascii="Calibri" w:eastAsia="Times New Roman" w:hAnsi="Calibri"/>
                <w:color w:val="000000"/>
                <w:sz w:val="20"/>
                <w:szCs w:val="20"/>
              </w:rPr>
              <w:t>p</w:t>
            </w:r>
            <w:r w:rsidRPr="000C37A6">
              <w:rPr>
                <w:rFonts w:ascii="Calibri" w:eastAsia="Times New Roman" w:hAnsi="Calibri"/>
                <w:color w:val="000000"/>
                <w:sz w:val="20"/>
                <w:szCs w:val="20"/>
              </w:rPr>
              <w:t>rocessor</w:t>
            </w:r>
          </w:p>
        </w:tc>
        <w:tc>
          <w:tcPr>
            <w:tcW w:w="1119" w:type="dxa"/>
            <w:vAlign w:val="center"/>
          </w:tcPr>
          <w:p w14:paraId="23E631A6"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510B81C0"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417D716D" w14:textId="77777777" w:rsidR="009607DB" w:rsidRPr="000C37A6" w:rsidRDefault="009607DB" w:rsidP="0097155C">
            <w:pPr>
              <w:rPr>
                <w:sz w:val="20"/>
                <w:szCs w:val="20"/>
              </w:rPr>
            </w:pPr>
            <w:r w:rsidRPr="000C37A6">
              <w:rPr>
                <w:rFonts w:ascii="Calibri" w:eastAsia="Times New Roman" w:hAnsi="Calibri"/>
                <w:color w:val="000000"/>
                <w:sz w:val="20"/>
                <w:szCs w:val="20"/>
              </w:rPr>
              <w:t>256</w:t>
            </w:r>
          </w:p>
        </w:tc>
        <w:tc>
          <w:tcPr>
            <w:tcW w:w="2016" w:type="dxa"/>
            <w:vAlign w:val="center"/>
          </w:tcPr>
          <w:p w14:paraId="047531CD" w14:textId="77777777" w:rsidR="009607DB" w:rsidRPr="000C37A6" w:rsidRDefault="009607DB" w:rsidP="0097155C">
            <w:pPr>
              <w:rPr>
                <w:sz w:val="20"/>
                <w:szCs w:val="20"/>
              </w:rPr>
            </w:pPr>
            <w:r w:rsidRPr="000C37A6">
              <w:rPr>
                <w:rFonts w:ascii="Calibri" w:eastAsia="Times New Roman" w:hAnsi="Calibri"/>
                <w:color w:val="000000"/>
                <w:sz w:val="20"/>
                <w:szCs w:val="20"/>
              </w:rPr>
              <w:t>"ADYEN_CREDIT"</w:t>
            </w:r>
            <w:r w:rsidRPr="000C37A6">
              <w:rPr>
                <w:rFonts w:ascii="Calibri" w:eastAsia="Times New Roman" w:hAnsi="Calibri"/>
                <w:color w:val="000000"/>
                <w:sz w:val="20"/>
                <w:szCs w:val="20"/>
              </w:rPr>
              <w:br/>
              <w:t>"PAYPAL_EXPRESS"</w:t>
            </w:r>
            <w:r w:rsidRPr="000C37A6">
              <w:rPr>
                <w:rFonts w:ascii="Calibri" w:eastAsia="Times New Roman" w:hAnsi="Calibri"/>
                <w:color w:val="000000"/>
                <w:sz w:val="20"/>
                <w:szCs w:val="20"/>
              </w:rPr>
              <w:br/>
              <w:t>"GIFTCARD"</w:t>
            </w:r>
          </w:p>
        </w:tc>
        <w:tc>
          <w:tcPr>
            <w:tcW w:w="1510" w:type="dxa"/>
            <w:vAlign w:val="center"/>
          </w:tcPr>
          <w:p w14:paraId="1F0438BA"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Payment processor for operation</w:t>
            </w:r>
          </w:p>
        </w:tc>
      </w:tr>
      <w:tr w:rsidR="009607DB" w14:paraId="39E86CE4" w14:textId="77777777" w:rsidTr="0097155C">
        <w:trPr>
          <w:cnfStyle w:val="000000010000" w:firstRow="0" w:lastRow="0" w:firstColumn="0" w:lastColumn="0" w:oddVBand="0" w:evenVBand="0" w:oddHBand="0" w:evenHBand="1" w:firstRowFirstColumn="0" w:firstRowLastColumn="0" w:lastRowFirstColumn="0" w:lastRowLastColumn="0"/>
        </w:trPr>
        <w:tc>
          <w:tcPr>
            <w:tcW w:w="430" w:type="dxa"/>
            <w:vAlign w:val="center"/>
          </w:tcPr>
          <w:p w14:paraId="3FAA6CFF"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08243FBE" w14:textId="77777777" w:rsidR="009607DB" w:rsidRPr="000C37A6" w:rsidRDefault="009607DB" w:rsidP="0097155C">
            <w:pPr>
              <w:rPr>
                <w:sz w:val="20"/>
                <w:szCs w:val="20"/>
              </w:rPr>
            </w:pPr>
            <w:r>
              <w:rPr>
                <w:rFonts w:ascii="Calibri" w:eastAsia="Times New Roman" w:hAnsi="Calibri"/>
                <w:color w:val="000000"/>
                <w:sz w:val="20"/>
                <w:szCs w:val="20"/>
              </w:rPr>
              <w:t>a</w:t>
            </w:r>
            <w:r w:rsidRPr="000C37A6">
              <w:rPr>
                <w:rFonts w:ascii="Calibri" w:eastAsia="Times New Roman" w:hAnsi="Calibri"/>
                <w:color w:val="000000"/>
                <w:sz w:val="20"/>
                <w:szCs w:val="20"/>
              </w:rPr>
              <w:t>mount</w:t>
            </w:r>
          </w:p>
        </w:tc>
        <w:tc>
          <w:tcPr>
            <w:tcW w:w="1119" w:type="dxa"/>
            <w:vAlign w:val="center"/>
          </w:tcPr>
          <w:p w14:paraId="71AE19C3" w14:textId="77777777" w:rsidR="009607DB" w:rsidRPr="000C37A6" w:rsidRDefault="009607DB" w:rsidP="0097155C">
            <w:pPr>
              <w:rPr>
                <w:sz w:val="20"/>
                <w:szCs w:val="20"/>
              </w:rPr>
            </w:pPr>
            <w:r w:rsidRPr="000C37A6">
              <w:rPr>
                <w:rFonts w:ascii="Calibri" w:eastAsia="Times New Roman" w:hAnsi="Calibri"/>
                <w:color w:val="000000"/>
                <w:sz w:val="20"/>
                <w:szCs w:val="20"/>
              </w:rPr>
              <w:t>decimal</w:t>
            </w:r>
          </w:p>
        </w:tc>
        <w:tc>
          <w:tcPr>
            <w:tcW w:w="1450" w:type="dxa"/>
            <w:vAlign w:val="center"/>
          </w:tcPr>
          <w:p w14:paraId="3F1F4174"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2D1EE379" w14:textId="77777777" w:rsidR="009607DB" w:rsidRPr="000C37A6" w:rsidRDefault="009607DB" w:rsidP="0097155C">
            <w:pPr>
              <w:rPr>
                <w:sz w:val="20"/>
                <w:szCs w:val="20"/>
              </w:rPr>
            </w:pPr>
            <w:r w:rsidRPr="000C37A6">
              <w:rPr>
                <w:rFonts w:ascii="Calibri" w:eastAsia="Times New Roman" w:hAnsi="Calibri"/>
                <w:color w:val="000000"/>
                <w:sz w:val="20"/>
                <w:szCs w:val="20"/>
              </w:rPr>
              <w:t>13,4</w:t>
            </w:r>
          </w:p>
        </w:tc>
        <w:tc>
          <w:tcPr>
            <w:tcW w:w="2016" w:type="dxa"/>
            <w:vAlign w:val="center"/>
          </w:tcPr>
          <w:p w14:paraId="150954C1" w14:textId="77777777" w:rsidR="009607DB" w:rsidRPr="000C37A6" w:rsidRDefault="009607DB" w:rsidP="0097155C">
            <w:pPr>
              <w:rPr>
                <w:sz w:val="20"/>
                <w:szCs w:val="20"/>
              </w:rPr>
            </w:pPr>
            <w:r w:rsidRPr="000C37A6">
              <w:rPr>
                <w:rFonts w:ascii="Calibri" w:eastAsia="Times New Roman" w:hAnsi="Calibri"/>
                <w:color w:val="000000"/>
                <w:sz w:val="20"/>
                <w:szCs w:val="20"/>
              </w:rPr>
              <w:t>"101.50"</w:t>
            </w:r>
          </w:p>
        </w:tc>
        <w:tc>
          <w:tcPr>
            <w:tcW w:w="1510" w:type="dxa"/>
            <w:vAlign w:val="center"/>
          </w:tcPr>
          <w:p w14:paraId="220521A5"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Amount of operation</w:t>
            </w:r>
          </w:p>
        </w:tc>
      </w:tr>
      <w:tr w:rsidR="009607DB" w14:paraId="0B3258CA" w14:textId="77777777" w:rsidTr="0097155C">
        <w:trPr>
          <w:cnfStyle w:val="000000100000" w:firstRow="0" w:lastRow="0" w:firstColumn="0" w:lastColumn="0" w:oddVBand="0" w:evenVBand="0" w:oddHBand="1" w:evenHBand="0" w:firstRowFirstColumn="0" w:firstRowLastColumn="0" w:lastRowFirstColumn="0" w:lastRowLastColumn="0"/>
        </w:trPr>
        <w:tc>
          <w:tcPr>
            <w:tcW w:w="430" w:type="dxa"/>
            <w:vAlign w:val="center"/>
          </w:tcPr>
          <w:p w14:paraId="24A63847" w14:textId="77777777" w:rsidR="009607DB" w:rsidRPr="000C37A6" w:rsidRDefault="009607DB" w:rsidP="009607DB">
            <w:pPr>
              <w:pStyle w:val="ListParagraph"/>
              <w:numPr>
                <w:ilvl w:val="0"/>
                <w:numId w:val="32"/>
              </w:numPr>
              <w:ind w:left="20" w:firstLine="0"/>
              <w:rPr>
                <w:szCs w:val="20"/>
              </w:rPr>
            </w:pPr>
          </w:p>
        </w:tc>
        <w:tc>
          <w:tcPr>
            <w:tcW w:w="1894" w:type="dxa"/>
            <w:vAlign w:val="center"/>
          </w:tcPr>
          <w:p w14:paraId="17C9C048" w14:textId="77777777" w:rsidR="009607DB" w:rsidRPr="000C37A6" w:rsidRDefault="009607DB" w:rsidP="0097155C">
            <w:pPr>
              <w:rPr>
                <w:sz w:val="20"/>
                <w:szCs w:val="20"/>
              </w:rPr>
            </w:pPr>
            <w:r>
              <w:rPr>
                <w:rFonts w:ascii="Calibri" w:eastAsia="Times New Roman" w:hAnsi="Calibri"/>
                <w:color w:val="000000"/>
                <w:sz w:val="20"/>
                <w:szCs w:val="20"/>
              </w:rPr>
              <w:t>c</w:t>
            </w:r>
            <w:r w:rsidRPr="000C37A6">
              <w:rPr>
                <w:rFonts w:ascii="Calibri" w:eastAsia="Times New Roman" w:hAnsi="Calibri"/>
                <w:color w:val="000000"/>
                <w:sz w:val="20"/>
                <w:szCs w:val="20"/>
              </w:rPr>
              <w:t>urrency</w:t>
            </w:r>
          </w:p>
        </w:tc>
        <w:tc>
          <w:tcPr>
            <w:tcW w:w="1119" w:type="dxa"/>
            <w:vAlign w:val="center"/>
          </w:tcPr>
          <w:p w14:paraId="31E23E62" w14:textId="77777777" w:rsidR="009607DB" w:rsidRPr="000C37A6" w:rsidRDefault="009607DB" w:rsidP="0097155C">
            <w:pPr>
              <w:rPr>
                <w:sz w:val="20"/>
                <w:szCs w:val="20"/>
              </w:rPr>
            </w:pPr>
            <w:r w:rsidRPr="000C37A6">
              <w:rPr>
                <w:rFonts w:ascii="Calibri" w:eastAsia="Times New Roman" w:hAnsi="Calibri"/>
                <w:color w:val="000000"/>
                <w:sz w:val="20"/>
                <w:szCs w:val="20"/>
              </w:rPr>
              <w:t>string</w:t>
            </w:r>
          </w:p>
        </w:tc>
        <w:tc>
          <w:tcPr>
            <w:tcW w:w="1450" w:type="dxa"/>
            <w:vAlign w:val="center"/>
          </w:tcPr>
          <w:p w14:paraId="4F80003B" w14:textId="77777777" w:rsidR="009607DB" w:rsidRPr="000C37A6" w:rsidRDefault="009607DB" w:rsidP="0097155C">
            <w:pPr>
              <w:rPr>
                <w:sz w:val="20"/>
                <w:szCs w:val="20"/>
              </w:rPr>
            </w:pPr>
            <w:r w:rsidRPr="000C37A6">
              <w:rPr>
                <w:rFonts w:ascii="Calibri" w:eastAsia="Times New Roman" w:hAnsi="Calibri"/>
                <w:color w:val="000000"/>
                <w:sz w:val="20"/>
                <w:szCs w:val="20"/>
              </w:rPr>
              <w:t>0..1</w:t>
            </w:r>
          </w:p>
        </w:tc>
        <w:tc>
          <w:tcPr>
            <w:tcW w:w="977" w:type="dxa"/>
            <w:vAlign w:val="center"/>
          </w:tcPr>
          <w:p w14:paraId="7C95ADF9" w14:textId="77777777" w:rsidR="009607DB" w:rsidRPr="000C37A6" w:rsidRDefault="009607DB" w:rsidP="0097155C">
            <w:pPr>
              <w:rPr>
                <w:sz w:val="20"/>
                <w:szCs w:val="20"/>
              </w:rPr>
            </w:pPr>
            <w:r w:rsidRPr="000C37A6">
              <w:rPr>
                <w:rFonts w:ascii="Calibri" w:eastAsia="Times New Roman" w:hAnsi="Calibri"/>
                <w:color w:val="000000"/>
                <w:sz w:val="20"/>
                <w:szCs w:val="20"/>
              </w:rPr>
              <w:t>3</w:t>
            </w:r>
          </w:p>
        </w:tc>
        <w:tc>
          <w:tcPr>
            <w:tcW w:w="2016" w:type="dxa"/>
            <w:vAlign w:val="center"/>
          </w:tcPr>
          <w:p w14:paraId="154021CB" w14:textId="77777777" w:rsidR="009607DB" w:rsidRPr="000C37A6" w:rsidRDefault="009607DB" w:rsidP="0097155C">
            <w:pPr>
              <w:rPr>
                <w:sz w:val="20"/>
                <w:szCs w:val="20"/>
              </w:rPr>
            </w:pPr>
            <w:r w:rsidRPr="000C37A6">
              <w:rPr>
                <w:rFonts w:ascii="Calibri" w:eastAsia="Times New Roman" w:hAnsi="Calibri"/>
                <w:color w:val="000000"/>
                <w:sz w:val="20"/>
                <w:szCs w:val="20"/>
              </w:rPr>
              <w:t>"GBP"</w:t>
            </w:r>
          </w:p>
        </w:tc>
        <w:tc>
          <w:tcPr>
            <w:tcW w:w="1510" w:type="dxa"/>
            <w:vAlign w:val="center"/>
          </w:tcPr>
          <w:p w14:paraId="585D37CB" w14:textId="77777777" w:rsidR="009607DB" w:rsidRPr="000C37A6" w:rsidRDefault="009607DB" w:rsidP="0097155C">
            <w:pPr>
              <w:rPr>
                <w:rFonts w:ascii="Calibri" w:hAnsi="Calibri"/>
                <w:color w:val="000000"/>
                <w:sz w:val="20"/>
                <w:szCs w:val="20"/>
              </w:rPr>
            </w:pPr>
            <w:r w:rsidRPr="000C37A6">
              <w:rPr>
                <w:rFonts w:ascii="Calibri" w:eastAsia="Times New Roman" w:hAnsi="Calibri"/>
                <w:color w:val="000000"/>
                <w:sz w:val="20"/>
                <w:szCs w:val="20"/>
              </w:rPr>
              <w:t>3-letter currency code</w:t>
            </w:r>
          </w:p>
        </w:tc>
      </w:tr>
    </w:tbl>
    <w:p w14:paraId="25850265" w14:textId="77777777" w:rsidR="009607DB" w:rsidRDefault="009607DB" w:rsidP="009607DB">
      <w:pPr>
        <w:rPr>
          <w:szCs w:val="20"/>
        </w:rPr>
      </w:pPr>
    </w:p>
    <w:p w14:paraId="7AB99B54" w14:textId="77777777" w:rsidR="009607DB" w:rsidRDefault="009607DB" w:rsidP="009607DB">
      <w:pPr>
        <w:rPr>
          <w:szCs w:val="20"/>
        </w:rPr>
      </w:pPr>
      <w:r>
        <w:rPr>
          <w:szCs w:val="20"/>
        </w:rPr>
        <w:t>Sample Response:</w:t>
      </w:r>
    </w:p>
    <w:tbl>
      <w:tblPr>
        <w:tblStyle w:val="TableGrid"/>
        <w:tblW w:w="0" w:type="auto"/>
        <w:tblLook w:val="04A0" w:firstRow="1" w:lastRow="0" w:firstColumn="1" w:lastColumn="0" w:noHBand="0" w:noVBand="1"/>
      </w:tblPr>
      <w:tblGrid>
        <w:gridCol w:w="9170"/>
      </w:tblGrid>
      <w:tr w:rsidR="009607DB" w14:paraId="043E396C" w14:textId="77777777" w:rsidTr="0097155C">
        <w:tc>
          <w:tcPr>
            <w:tcW w:w="9396" w:type="dxa"/>
          </w:tcPr>
          <w:p w14:paraId="3D88E006"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w:t>
            </w:r>
          </w:p>
          <w:p w14:paraId="47071F6B"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message-id</w:t>
            </w:r>
            <w:r w:rsidRPr="006924BA">
              <w:rPr>
                <w:rFonts w:ascii="Consolas" w:hAnsi="Consolas" w:cs="Consolas"/>
                <w:sz w:val="16"/>
                <w:szCs w:val="16"/>
              </w:rPr>
              <w:t>”: “2d159786-245b-11e7-93ae-92361f002671”</w:t>
            </w:r>
          </w:p>
          <w:p w14:paraId="774D3285"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status</w:t>
            </w:r>
            <w:r w:rsidRPr="006924BA">
              <w:rPr>
                <w:rFonts w:ascii="Consolas" w:hAnsi="Consolas" w:cs="Consolas"/>
                <w:sz w:val="16"/>
                <w:szCs w:val="16"/>
              </w:rPr>
              <w:t>”: “success”</w:t>
            </w:r>
          </w:p>
          <w:p w14:paraId="679812AC"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Pr>
                <w:rFonts w:ascii="Consolas" w:hAnsi="Consolas" w:cs="Consolas"/>
                <w:b/>
                <w:sz w:val="16"/>
                <w:szCs w:val="16"/>
              </w:rPr>
              <w:t>t</w:t>
            </w:r>
            <w:r w:rsidRPr="006924BA">
              <w:rPr>
                <w:rFonts w:ascii="Consolas" w:hAnsi="Consolas" w:cs="Consolas"/>
                <w:b/>
                <w:sz w:val="16"/>
                <w:szCs w:val="16"/>
              </w:rPr>
              <w:t>ransactions</w:t>
            </w:r>
            <w:r w:rsidRPr="006924BA">
              <w:rPr>
                <w:rFonts w:ascii="Consolas" w:hAnsi="Consolas" w:cs="Consolas"/>
                <w:sz w:val="16"/>
                <w:szCs w:val="16"/>
              </w:rPr>
              <w:t>”:</w:t>
            </w:r>
          </w:p>
          <w:p w14:paraId="50114226"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41239AB3"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0DF29847"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operation</w:t>
            </w:r>
            <w:r w:rsidRPr="006924BA">
              <w:rPr>
                <w:rFonts w:ascii="Consolas" w:hAnsi="Consolas" w:cs="Consolas"/>
                <w:sz w:val="16"/>
                <w:szCs w:val="16"/>
              </w:rPr>
              <w:t>”: “capture”</w:t>
            </w:r>
          </w:p>
          <w:p w14:paraId="2EC887B4"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type</w:t>
            </w:r>
            <w:r w:rsidRPr="006924BA">
              <w:rPr>
                <w:rFonts w:ascii="Consolas" w:hAnsi="Consolas" w:cs="Consolas"/>
                <w:sz w:val="16"/>
                <w:szCs w:val="16"/>
              </w:rPr>
              <w:t>”: “CASH”</w:t>
            </w:r>
          </w:p>
          <w:p w14:paraId="5E0AC8CC"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processor</w:t>
            </w:r>
            <w:r w:rsidRPr="006924BA">
              <w:rPr>
                <w:rFonts w:ascii="Consolas" w:hAnsi="Consolas" w:cs="Consolas"/>
                <w:sz w:val="16"/>
                <w:szCs w:val="16"/>
              </w:rPr>
              <w:t>”: “ADYEN_CREDIT”</w:t>
            </w:r>
          </w:p>
          <w:p w14:paraId="5EC63417"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amount</w:t>
            </w:r>
            <w:r w:rsidRPr="006924BA">
              <w:rPr>
                <w:rFonts w:ascii="Consolas" w:hAnsi="Consolas" w:cs="Consolas"/>
                <w:sz w:val="16"/>
                <w:szCs w:val="16"/>
              </w:rPr>
              <w:t>”: “50.50”</w:t>
            </w:r>
          </w:p>
          <w:p w14:paraId="74C94B77"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currency</w:t>
            </w:r>
            <w:r w:rsidRPr="006924BA">
              <w:rPr>
                <w:rFonts w:ascii="Consolas" w:hAnsi="Consolas" w:cs="Consolas"/>
                <w:sz w:val="16"/>
                <w:szCs w:val="16"/>
              </w:rPr>
              <w:t>”: “GBP”</w:t>
            </w:r>
          </w:p>
          <w:p w14:paraId="696110C2"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4BCCDE7C"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0D800621"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operation</w:t>
            </w:r>
            <w:r w:rsidRPr="006924BA">
              <w:rPr>
                <w:rFonts w:ascii="Consolas" w:hAnsi="Consolas" w:cs="Consolas"/>
                <w:sz w:val="16"/>
                <w:szCs w:val="16"/>
              </w:rPr>
              <w:t>”: “capture”</w:t>
            </w:r>
          </w:p>
          <w:p w14:paraId="0377D39E"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type</w:t>
            </w:r>
            <w:r w:rsidRPr="006924BA">
              <w:rPr>
                <w:rFonts w:ascii="Consolas" w:hAnsi="Consolas" w:cs="Consolas"/>
                <w:sz w:val="16"/>
                <w:szCs w:val="16"/>
              </w:rPr>
              <w:t>”: “GIFT”</w:t>
            </w:r>
          </w:p>
          <w:p w14:paraId="26FE0DA5"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processor</w:t>
            </w:r>
            <w:r w:rsidRPr="006924BA">
              <w:rPr>
                <w:rFonts w:ascii="Consolas" w:hAnsi="Consolas" w:cs="Consolas"/>
                <w:sz w:val="16"/>
                <w:szCs w:val="16"/>
              </w:rPr>
              <w:t>”: “GIFTCARD”</w:t>
            </w:r>
          </w:p>
          <w:p w14:paraId="7B5E4416"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lastRenderedPageBreak/>
              <w:t xml:space="preserve">      “</w:t>
            </w:r>
            <w:r w:rsidRPr="006924BA">
              <w:rPr>
                <w:rFonts w:ascii="Consolas" w:hAnsi="Consolas" w:cs="Consolas"/>
                <w:b/>
                <w:sz w:val="16"/>
                <w:szCs w:val="16"/>
              </w:rPr>
              <w:t>amount</w:t>
            </w:r>
            <w:r w:rsidRPr="006924BA">
              <w:rPr>
                <w:rFonts w:ascii="Consolas" w:hAnsi="Consolas" w:cs="Consolas"/>
                <w:sz w:val="16"/>
                <w:szCs w:val="16"/>
              </w:rPr>
              <w:t>”: “50.50”</w:t>
            </w:r>
          </w:p>
          <w:p w14:paraId="6A66F554"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r w:rsidRPr="006924BA">
              <w:rPr>
                <w:rFonts w:ascii="Consolas" w:hAnsi="Consolas" w:cs="Consolas"/>
                <w:b/>
                <w:sz w:val="16"/>
                <w:szCs w:val="16"/>
              </w:rPr>
              <w:t>currency</w:t>
            </w:r>
            <w:r w:rsidRPr="006924BA">
              <w:rPr>
                <w:rFonts w:ascii="Consolas" w:hAnsi="Consolas" w:cs="Consolas"/>
                <w:sz w:val="16"/>
                <w:szCs w:val="16"/>
              </w:rPr>
              <w:t>”: “GBP”</w:t>
            </w:r>
          </w:p>
          <w:p w14:paraId="0ADE82BE"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154A63BB" w14:textId="77777777" w:rsidR="009607DB" w:rsidRPr="006924BA" w:rsidRDefault="009607DB" w:rsidP="0097155C">
            <w:pPr>
              <w:autoSpaceDE w:val="0"/>
              <w:autoSpaceDN w:val="0"/>
              <w:adjustRightInd w:val="0"/>
              <w:rPr>
                <w:rFonts w:ascii="Consolas" w:hAnsi="Consolas" w:cs="Consolas"/>
                <w:sz w:val="16"/>
                <w:szCs w:val="16"/>
              </w:rPr>
            </w:pPr>
            <w:r w:rsidRPr="006924BA">
              <w:rPr>
                <w:rFonts w:ascii="Consolas" w:hAnsi="Consolas" w:cs="Consolas"/>
                <w:sz w:val="16"/>
                <w:szCs w:val="16"/>
              </w:rPr>
              <w:t xml:space="preserve">  ]</w:t>
            </w:r>
          </w:p>
          <w:p w14:paraId="61E0B2F5" w14:textId="77777777" w:rsidR="009607DB" w:rsidRPr="006924BA" w:rsidRDefault="009607DB" w:rsidP="0097155C">
            <w:pPr>
              <w:autoSpaceDE w:val="0"/>
              <w:autoSpaceDN w:val="0"/>
              <w:adjustRightInd w:val="0"/>
              <w:rPr>
                <w:rFonts w:ascii="Consolas" w:hAnsi="Consolas" w:cs="Consolas"/>
                <w:color w:val="008080"/>
                <w:sz w:val="16"/>
                <w:szCs w:val="16"/>
              </w:rPr>
            </w:pPr>
            <w:r w:rsidRPr="006924BA">
              <w:rPr>
                <w:rFonts w:ascii="Consolas" w:hAnsi="Consolas" w:cs="Consolas"/>
                <w:sz w:val="16"/>
                <w:szCs w:val="16"/>
              </w:rPr>
              <w:t>}</w:t>
            </w:r>
          </w:p>
        </w:tc>
      </w:tr>
    </w:tbl>
    <w:p w14:paraId="06EDB5F1" w14:textId="29DF4508" w:rsidR="00BE7CC8" w:rsidRDefault="00BE7CC8" w:rsidP="00BE7CC8">
      <w:pPr>
        <w:rPr>
          <w:szCs w:val="20"/>
        </w:rPr>
      </w:pPr>
    </w:p>
    <w:p w14:paraId="6869A103" w14:textId="77777777" w:rsidR="00BE7CC8" w:rsidRPr="007C45EB" w:rsidRDefault="00BE7CC8" w:rsidP="00BE7CC8">
      <w:pPr>
        <w:pStyle w:val="Heading3"/>
      </w:pPr>
      <w:bookmarkStart w:id="433" w:name="_Toc488270175"/>
      <w:r>
        <w:t>Response Mapping</w:t>
      </w:r>
      <w:bookmarkEnd w:id="433"/>
    </w:p>
    <w:p w14:paraId="277A068C" w14:textId="77777777" w:rsidR="009F692D" w:rsidRDefault="009F692D" w:rsidP="009F692D">
      <w:pPr>
        <w:rPr>
          <w:szCs w:val="20"/>
        </w:rPr>
      </w:pPr>
      <w:r>
        <w:rPr>
          <w:szCs w:val="20"/>
        </w:rPr>
        <w:t xml:space="preserve">Refer the interface mapping sheet given in </w:t>
      </w:r>
      <w:hyperlink w:anchor="REFERENCES" w:history="1">
        <w:r w:rsidRPr="002A642D">
          <w:rPr>
            <w:rStyle w:val="Hyperlink"/>
            <w:szCs w:val="20"/>
          </w:rPr>
          <w:t>references</w:t>
        </w:r>
      </w:hyperlink>
      <w:r>
        <w:rPr>
          <w:szCs w:val="20"/>
        </w:rPr>
        <w:t xml:space="preserve"> section.</w:t>
      </w:r>
    </w:p>
    <w:p w14:paraId="7EC31980" w14:textId="77777777" w:rsidR="00BE7CC8" w:rsidRPr="00B43B0B" w:rsidRDefault="00BE7CC8" w:rsidP="00BE7CC8">
      <w:pPr>
        <w:pStyle w:val="Heading3"/>
      </w:pPr>
      <w:bookmarkStart w:id="434" w:name="_Toc488270176"/>
      <w:r>
        <w:t>Error Handling</w:t>
      </w:r>
      <w:bookmarkEnd w:id="434"/>
    </w:p>
    <w:p w14:paraId="1DB6364B" w14:textId="31B1793C" w:rsidR="00BE7CC8" w:rsidRDefault="00743CA5" w:rsidP="00BE7CC8">
      <w:pPr>
        <w:rPr>
          <w:szCs w:val="20"/>
        </w:rPr>
      </w:pPr>
      <w:r>
        <w:rPr>
          <w:szCs w:val="20"/>
        </w:rPr>
        <w:t xml:space="preserve">As described in section </w:t>
      </w:r>
      <w:hyperlink w:anchor="_Implementation_3" w:history="1">
        <w:r w:rsidR="00F55F62">
          <w:rPr>
            <w:rStyle w:val="Hyperlink"/>
            <w:szCs w:val="20"/>
          </w:rPr>
          <w:t>3.4.1</w:t>
        </w:r>
      </w:hyperlink>
      <w:r>
        <w:rPr>
          <w:szCs w:val="20"/>
        </w:rPr>
        <w:t>.</w:t>
      </w:r>
    </w:p>
    <w:p w14:paraId="724D9936" w14:textId="77777777" w:rsidR="00BE7CC8" w:rsidRPr="006711F1" w:rsidRDefault="00BE7CC8" w:rsidP="00BE7CC8">
      <w:pPr>
        <w:pStyle w:val="Heading3"/>
      </w:pPr>
      <w:bookmarkStart w:id="435" w:name="_Toc488270177"/>
      <w:r>
        <w:t>Auditing</w:t>
      </w:r>
      <w:bookmarkEnd w:id="435"/>
    </w:p>
    <w:p w14:paraId="25FB8EC6" w14:textId="77777777" w:rsidR="00BE7CC8" w:rsidRPr="00FA31C9" w:rsidRDefault="00BE7CC8" w:rsidP="00BE7CC8">
      <w:pPr>
        <w:rPr>
          <w:szCs w:val="20"/>
        </w:rPr>
      </w:pPr>
      <w:r>
        <w:rPr>
          <w:szCs w:val="20"/>
        </w:rPr>
        <w:t xml:space="preserve">Service will audit any inbound and outbound messages using custom audit and logging framework. Details around the audit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3EA119F9" w14:textId="77777777" w:rsidR="00BE7CC8" w:rsidRPr="006740C8" w:rsidRDefault="00BE7CC8" w:rsidP="00BE7CC8">
      <w:pPr>
        <w:pStyle w:val="Heading3"/>
      </w:pPr>
      <w:bookmarkStart w:id="436" w:name="_Toc488270178"/>
      <w:r>
        <w:t>Logging</w:t>
      </w:r>
      <w:bookmarkEnd w:id="436"/>
    </w:p>
    <w:p w14:paraId="456E2958" w14:textId="39B2E449" w:rsidR="00BE7CC8" w:rsidRDefault="00BE7CC8" w:rsidP="00BE7CC8">
      <w:pPr>
        <w:rPr>
          <w:szCs w:val="20"/>
        </w:rPr>
      </w:pPr>
      <w:r>
        <w:rPr>
          <w:szCs w:val="20"/>
        </w:rPr>
        <w:t xml:space="preserve">Service will log messages using custom audit and logging framework. Details around the </w:t>
      </w:r>
      <w:r w:rsidR="009F692D">
        <w:rPr>
          <w:szCs w:val="20"/>
        </w:rPr>
        <w:t>logging</w:t>
      </w:r>
      <w:r>
        <w:rPr>
          <w:szCs w:val="20"/>
        </w:rPr>
        <w:t xml:space="preserve"> can be found in the HLD section 3.1.1.6. Link to HLD document can be found in </w:t>
      </w:r>
      <w:hyperlink w:anchor="REFERENCES" w:history="1">
        <w:r w:rsidRPr="00700B10">
          <w:rPr>
            <w:rStyle w:val="Hyperlink"/>
            <w:szCs w:val="20"/>
          </w:rPr>
          <w:t>references</w:t>
        </w:r>
      </w:hyperlink>
      <w:r>
        <w:rPr>
          <w:szCs w:val="20"/>
        </w:rPr>
        <w:t xml:space="preserve"> section of this document.</w:t>
      </w:r>
    </w:p>
    <w:p w14:paraId="3BB1B6E4" w14:textId="77777777" w:rsidR="00BE7CC8" w:rsidRDefault="00BE7CC8">
      <w:pPr>
        <w:spacing w:after="160" w:line="259" w:lineRule="auto"/>
        <w:rPr>
          <w:rFonts w:ascii="Cambria" w:eastAsiaTheme="majorEastAsia" w:hAnsi="Cambria" w:cstheme="majorBidi"/>
          <w:b/>
          <w:bCs/>
          <w:color w:val="4D52A4"/>
          <w:sz w:val="28"/>
          <w:szCs w:val="36"/>
        </w:rPr>
      </w:pPr>
    </w:p>
    <w:p w14:paraId="38A5DF63" w14:textId="2777774A" w:rsidR="00B96373" w:rsidRPr="0096567B" w:rsidRDefault="00BE7CC8">
      <w:pPr>
        <w:spacing w:after="160" w:line="259" w:lineRule="auto"/>
      </w:pPr>
      <w:r>
        <w:br w:type="page"/>
      </w:r>
    </w:p>
    <w:p w14:paraId="40069325" w14:textId="3C663902" w:rsidR="002326B3" w:rsidRPr="00AD116F" w:rsidRDefault="00500A30" w:rsidP="002326B3">
      <w:pPr>
        <w:pStyle w:val="Heading1"/>
      </w:pPr>
      <w:bookmarkStart w:id="437" w:name="_Toc488270179"/>
      <w:r>
        <w:lastRenderedPageBreak/>
        <w:t xml:space="preserve">API/Service </w:t>
      </w:r>
      <w:r w:rsidR="0063120E">
        <w:t>NFR</w:t>
      </w:r>
      <w:bookmarkEnd w:id="437"/>
    </w:p>
    <w:p w14:paraId="35FC1978"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438" w:name="_Toc453247640"/>
      <w:bookmarkStart w:id="439" w:name="_Toc453259966"/>
      <w:bookmarkStart w:id="440" w:name="_Toc467665032"/>
      <w:bookmarkStart w:id="441" w:name="_Toc469479158"/>
      <w:bookmarkStart w:id="442" w:name="_Toc469922985"/>
      <w:bookmarkStart w:id="443" w:name="_Toc477529887"/>
      <w:bookmarkStart w:id="444" w:name="_Toc477530084"/>
      <w:bookmarkStart w:id="445" w:name="_Toc477530246"/>
      <w:bookmarkStart w:id="446" w:name="_Toc477778268"/>
      <w:bookmarkStart w:id="447" w:name="_Toc479081577"/>
      <w:bookmarkStart w:id="448" w:name="_Toc484557727"/>
      <w:bookmarkStart w:id="449" w:name="_Toc484557821"/>
      <w:bookmarkStart w:id="450" w:name="_Toc485161746"/>
      <w:bookmarkStart w:id="451" w:name="_Toc485161811"/>
      <w:bookmarkStart w:id="452" w:name="_Toc485162663"/>
      <w:bookmarkStart w:id="453" w:name="_Toc485162728"/>
      <w:bookmarkStart w:id="454" w:name="_Toc485716882"/>
      <w:bookmarkStart w:id="455" w:name="_Toc485717330"/>
      <w:bookmarkStart w:id="456" w:name="_Toc485718624"/>
      <w:bookmarkStart w:id="457" w:name="_Toc486283510"/>
      <w:bookmarkStart w:id="458" w:name="_Toc486283773"/>
      <w:bookmarkStart w:id="459" w:name="_Toc486284177"/>
      <w:bookmarkStart w:id="460" w:name="_Toc486290215"/>
      <w:bookmarkStart w:id="461" w:name="_Toc486290328"/>
      <w:bookmarkStart w:id="462" w:name="_Toc486433021"/>
      <w:bookmarkStart w:id="463" w:name="_Toc486433354"/>
      <w:bookmarkStart w:id="464" w:name="_Toc486433595"/>
      <w:bookmarkStart w:id="465" w:name="_Toc486454353"/>
      <w:bookmarkStart w:id="466" w:name="_Toc486454482"/>
      <w:bookmarkStart w:id="467" w:name="_Toc486454936"/>
      <w:bookmarkStart w:id="468" w:name="_Toc486457450"/>
      <w:bookmarkStart w:id="469" w:name="_Toc486457720"/>
      <w:bookmarkStart w:id="470" w:name="_Toc487409604"/>
      <w:bookmarkStart w:id="471" w:name="_Toc487409734"/>
      <w:bookmarkStart w:id="472" w:name="_Toc487411749"/>
      <w:bookmarkStart w:id="473" w:name="_Toc487445950"/>
      <w:bookmarkStart w:id="474" w:name="_Toc487446064"/>
      <w:bookmarkStart w:id="475" w:name="_Toc488270180"/>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2369DFA5"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476" w:name="_Toc453247641"/>
      <w:bookmarkStart w:id="477" w:name="_Toc453259967"/>
      <w:bookmarkStart w:id="478" w:name="_Toc467665033"/>
      <w:bookmarkStart w:id="479" w:name="_Toc469479159"/>
      <w:bookmarkStart w:id="480" w:name="_Toc469922986"/>
      <w:bookmarkStart w:id="481" w:name="_Toc477529888"/>
      <w:bookmarkStart w:id="482" w:name="_Toc477530085"/>
      <w:bookmarkStart w:id="483" w:name="_Toc477530247"/>
      <w:bookmarkStart w:id="484" w:name="_Toc477778269"/>
      <w:bookmarkStart w:id="485" w:name="_Toc479081578"/>
      <w:bookmarkStart w:id="486" w:name="_Toc484557728"/>
      <w:bookmarkStart w:id="487" w:name="_Toc484557822"/>
      <w:bookmarkStart w:id="488" w:name="_Toc485161747"/>
      <w:bookmarkStart w:id="489" w:name="_Toc485161812"/>
      <w:bookmarkStart w:id="490" w:name="_Toc485162664"/>
      <w:bookmarkStart w:id="491" w:name="_Toc485162729"/>
      <w:bookmarkStart w:id="492" w:name="_Toc485716883"/>
      <w:bookmarkStart w:id="493" w:name="_Toc485717331"/>
      <w:bookmarkStart w:id="494" w:name="_Toc485718625"/>
      <w:bookmarkStart w:id="495" w:name="_Toc486283511"/>
      <w:bookmarkStart w:id="496" w:name="_Toc486283774"/>
      <w:bookmarkStart w:id="497" w:name="_Toc486284178"/>
      <w:bookmarkStart w:id="498" w:name="_Toc486290216"/>
      <w:bookmarkStart w:id="499" w:name="_Toc486290329"/>
      <w:bookmarkStart w:id="500" w:name="_Toc486433022"/>
      <w:bookmarkStart w:id="501" w:name="_Toc486433355"/>
      <w:bookmarkStart w:id="502" w:name="_Toc486433596"/>
      <w:bookmarkStart w:id="503" w:name="_Toc486454354"/>
      <w:bookmarkStart w:id="504" w:name="_Toc486454483"/>
      <w:bookmarkStart w:id="505" w:name="_Toc486454937"/>
      <w:bookmarkStart w:id="506" w:name="_Toc486457451"/>
      <w:bookmarkStart w:id="507" w:name="_Toc486457721"/>
      <w:bookmarkStart w:id="508" w:name="_Toc487409605"/>
      <w:bookmarkStart w:id="509" w:name="_Toc487409735"/>
      <w:bookmarkStart w:id="510" w:name="_Toc487411750"/>
      <w:bookmarkStart w:id="511" w:name="_Toc487445951"/>
      <w:bookmarkStart w:id="512" w:name="_Toc487446065"/>
      <w:bookmarkStart w:id="513" w:name="_Toc488270181"/>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2FB5889F" w14:textId="77777777" w:rsidR="002326B3" w:rsidRPr="002650CB" w:rsidRDefault="002326B3" w:rsidP="000D663D">
      <w:pPr>
        <w:pStyle w:val="ListParagraph"/>
        <w:keepNext/>
        <w:widowControl w:val="0"/>
        <w:numPr>
          <w:ilvl w:val="1"/>
          <w:numId w:val="5"/>
        </w:numPr>
        <w:spacing w:after="0" w:line="240" w:lineRule="auto"/>
        <w:contextualSpacing w:val="0"/>
        <w:outlineLvl w:val="2"/>
        <w:rPr>
          <w:rFonts w:ascii="Cambria" w:eastAsiaTheme="majorEastAsia" w:hAnsi="Cambria"/>
          <w:b/>
          <w:bCs/>
          <w:vanish/>
          <w:color w:val="4D52A4"/>
          <w:sz w:val="24"/>
          <w:lang w:val="en-GB"/>
        </w:rPr>
      </w:pPr>
      <w:bookmarkStart w:id="514" w:name="_Toc453247661"/>
      <w:bookmarkStart w:id="515" w:name="_Toc453259987"/>
      <w:bookmarkStart w:id="516" w:name="_Toc467665053"/>
      <w:bookmarkStart w:id="517" w:name="_Toc469479179"/>
      <w:bookmarkStart w:id="518" w:name="_Toc469923006"/>
      <w:bookmarkStart w:id="519" w:name="_Toc477529889"/>
      <w:bookmarkStart w:id="520" w:name="_Toc477530086"/>
      <w:bookmarkStart w:id="521" w:name="_Toc477530248"/>
      <w:bookmarkStart w:id="522" w:name="_Toc477778270"/>
      <w:bookmarkStart w:id="523" w:name="_Toc479081579"/>
      <w:bookmarkStart w:id="524" w:name="_Toc484557729"/>
      <w:bookmarkStart w:id="525" w:name="_Toc484557823"/>
      <w:bookmarkStart w:id="526" w:name="_Toc485161748"/>
      <w:bookmarkStart w:id="527" w:name="_Toc485161813"/>
      <w:bookmarkStart w:id="528" w:name="_Toc485162665"/>
      <w:bookmarkStart w:id="529" w:name="_Toc485162730"/>
      <w:bookmarkStart w:id="530" w:name="_Toc485716884"/>
      <w:bookmarkStart w:id="531" w:name="_Toc485717332"/>
      <w:bookmarkStart w:id="532" w:name="_Toc485718626"/>
      <w:bookmarkStart w:id="533" w:name="_Toc486283512"/>
      <w:bookmarkStart w:id="534" w:name="_Toc486283775"/>
      <w:bookmarkStart w:id="535" w:name="_Toc486284179"/>
      <w:bookmarkStart w:id="536" w:name="_Toc486290217"/>
      <w:bookmarkStart w:id="537" w:name="_Toc486290330"/>
      <w:bookmarkStart w:id="538" w:name="_Toc486433023"/>
      <w:bookmarkStart w:id="539" w:name="_Toc486433356"/>
      <w:bookmarkStart w:id="540" w:name="_Toc486433597"/>
      <w:bookmarkStart w:id="541" w:name="_Toc486454355"/>
      <w:bookmarkStart w:id="542" w:name="_Toc486454484"/>
      <w:bookmarkStart w:id="543" w:name="_Toc486454938"/>
      <w:bookmarkStart w:id="544" w:name="_Toc486457452"/>
      <w:bookmarkStart w:id="545" w:name="_Toc486457722"/>
      <w:bookmarkStart w:id="546" w:name="_Toc487409606"/>
      <w:bookmarkStart w:id="547" w:name="_Toc487409736"/>
      <w:bookmarkStart w:id="548" w:name="_Toc487411751"/>
      <w:bookmarkStart w:id="549" w:name="_Toc487445952"/>
      <w:bookmarkStart w:id="550" w:name="_Toc487446066"/>
      <w:bookmarkStart w:id="551" w:name="_Toc438461480"/>
      <w:bookmarkStart w:id="552" w:name="_Toc488270182"/>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2"/>
    </w:p>
    <w:p w14:paraId="624700C5" w14:textId="77777777" w:rsidR="002326B3" w:rsidRDefault="002326B3" w:rsidP="0063120E">
      <w:pPr>
        <w:pStyle w:val="Heading2"/>
      </w:pPr>
      <w:bookmarkStart w:id="553" w:name="_Toc438461483"/>
      <w:bookmarkStart w:id="554" w:name="_Toc488270183"/>
      <w:bookmarkEnd w:id="551"/>
      <w:r w:rsidRPr="00363500">
        <w:t>Security</w:t>
      </w:r>
      <w:bookmarkEnd w:id="553"/>
      <w:bookmarkEnd w:id="554"/>
    </w:p>
    <w:p w14:paraId="19FA4A23" w14:textId="77777777" w:rsidR="00FF0188" w:rsidRDefault="00FF0188" w:rsidP="002326B3">
      <w:pPr>
        <w:rPr>
          <w:szCs w:val="20"/>
        </w:rPr>
      </w:pPr>
      <w:r>
        <w:rPr>
          <w:szCs w:val="20"/>
        </w:rPr>
        <w:t>Following security shall be implemented/configured in this API:</w:t>
      </w:r>
    </w:p>
    <w:p w14:paraId="36A76496" w14:textId="7699F9A0" w:rsidR="002326B3" w:rsidRDefault="0068451F" w:rsidP="000D663D">
      <w:pPr>
        <w:pStyle w:val="ListParagraph"/>
        <w:numPr>
          <w:ilvl w:val="0"/>
          <w:numId w:val="16"/>
        </w:numPr>
      </w:pPr>
      <w:r>
        <w:t xml:space="preserve">The </w:t>
      </w:r>
      <w:r w:rsidR="008368EA">
        <w:t>API</w:t>
      </w:r>
      <w:r>
        <w:t xml:space="preserve"> shall be </w:t>
      </w:r>
      <w:r w:rsidR="00647781">
        <w:t>private</w:t>
      </w:r>
      <w:r w:rsidR="00CE7B16">
        <w:t xml:space="preserve"> and should use HTTPS</w:t>
      </w:r>
      <w:r w:rsidR="006D3FED">
        <w:t xml:space="preserve"> i.e., e</w:t>
      </w:r>
      <w:r w:rsidR="00CE7B16">
        <w:t>xpose internally using port 8092</w:t>
      </w:r>
      <w:r w:rsidR="00471F7C">
        <w:t>.</w:t>
      </w:r>
    </w:p>
    <w:p w14:paraId="0A8F16C1" w14:textId="4E37844A" w:rsidR="0068451F" w:rsidRDefault="00471F7C" w:rsidP="000D663D">
      <w:pPr>
        <w:pStyle w:val="ListParagraph"/>
        <w:numPr>
          <w:ilvl w:val="0"/>
          <w:numId w:val="16"/>
        </w:numPr>
      </w:pPr>
      <w:r>
        <w:t>Client-id security shall be enforced to secure the API call.</w:t>
      </w:r>
    </w:p>
    <w:p w14:paraId="4ECA9958" w14:textId="77777777" w:rsidR="002326B3" w:rsidRDefault="002326B3" w:rsidP="0063120E">
      <w:pPr>
        <w:pStyle w:val="Heading2"/>
      </w:pPr>
      <w:bookmarkStart w:id="555" w:name="_Toc438461484"/>
      <w:bookmarkStart w:id="556" w:name="_Toc488270184"/>
      <w:r w:rsidRPr="00363500">
        <w:t>Auditing</w:t>
      </w:r>
      <w:bookmarkEnd w:id="555"/>
      <w:bookmarkEnd w:id="556"/>
    </w:p>
    <w:p w14:paraId="1179F269" w14:textId="61C6A4AF" w:rsidR="002326B3" w:rsidRDefault="00BA0C48" w:rsidP="002326B3">
      <w:pPr>
        <w:rPr>
          <w:szCs w:val="20"/>
        </w:rPr>
      </w:pPr>
      <w:r>
        <w:rPr>
          <w:szCs w:val="20"/>
        </w:rPr>
        <w:t>C</w:t>
      </w:r>
      <w:r w:rsidR="00F151A2">
        <w:rPr>
          <w:szCs w:val="20"/>
        </w:rPr>
        <w:t xml:space="preserve">ustom audit framework will be used for auditing all incoming and outgoing messages. Details around the audit framework be found in the HLD section 3.1.1.6. Link to HLD document can be found in </w:t>
      </w:r>
      <w:hyperlink w:anchor="REFERENCES" w:history="1">
        <w:r w:rsidR="00F151A2" w:rsidRPr="00700B10">
          <w:rPr>
            <w:rStyle w:val="Hyperlink"/>
            <w:szCs w:val="20"/>
          </w:rPr>
          <w:t>references</w:t>
        </w:r>
      </w:hyperlink>
      <w:r w:rsidR="00F151A2">
        <w:rPr>
          <w:szCs w:val="20"/>
        </w:rPr>
        <w:t xml:space="preserve"> section of this document.</w:t>
      </w:r>
    </w:p>
    <w:p w14:paraId="0E5569CF" w14:textId="77777777" w:rsidR="002326B3" w:rsidRDefault="002326B3" w:rsidP="00500A30">
      <w:pPr>
        <w:pStyle w:val="Heading2"/>
      </w:pPr>
      <w:bookmarkStart w:id="557" w:name="_Toc438461485"/>
      <w:bookmarkStart w:id="558" w:name="_Toc488270185"/>
      <w:r w:rsidRPr="00363500">
        <w:t>Performance</w:t>
      </w:r>
      <w:bookmarkEnd w:id="557"/>
      <w:bookmarkEnd w:id="558"/>
    </w:p>
    <w:p w14:paraId="1DD18EE3" w14:textId="5E0DCA76" w:rsidR="002326B3" w:rsidRPr="002C2CE8" w:rsidRDefault="00DB28DA" w:rsidP="002326B3">
      <w:r>
        <w:rPr>
          <w:szCs w:val="20"/>
        </w:rPr>
        <w:t xml:space="preserve">Refer </w:t>
      </w:r>
      <w:hyperlink r:id="rId42" w:history="1">
        <w:r w:rsidRPr="00B61413">
          <w:rPr>
            <w:rStyle w:val="Hyperlink"/>
            <w:szCs w:val="20"/>
          </w:rPr>
          <w:t>Fat</w:t>
        </w:r>
        <w:r w:rsidR="00634EE0" w:rsidRPr="00B61413">
          <w:rPr>
            <w:rStyle w:val="Hyperlink"/>
            <w:szCs w:val="20"/>
          </w:rPr>
          <w:t>Face NFR</w:t>
        </w:r>
      </w:hyperlink>
      <w:r w:rsidR="00634EE0">
        <w:rPr>
          <w:szCs w:val="20"/>
        </w:rPr>
        <w:t xml:space="preserve"> sheet for performance requirements.</w:t>
      </w:r>
    </w:p>
    <w:p w14:paraId="0B636A58" w14:textId="1304FC09" w:rsidR="002326B3" w:rsidRDefault="002326B3" w:rsidP="00500A30">
      <w:pPr>
        <w:pStyle w:val="Heading2"/>
      </w:pPr>
      <w:bookmarkStart w:id="559" w:name="_Toc438461486"/>
      <w:bookmarkStart w:id="560" w:name="_Toc488270186"/>
      <w:r w:rsidRPr="00363500">
        <w:t>E</w:t>
      </w:r>
      <w:r>
        <w:t>xception and E</w:t>
      </w:r>
      <w:r w:rsidRPr="00363500">
        <w:t>rror Handling and Alerting</w:t>
      </w:r>
      <w:bookmarkEnd w:id="559"/>
      <w:bookmarkEnd w:id="560"/>
    </w:p>
    <w:p w14:paraId="4F8EA493" w14:textId="77777777" w:rsidR="001E3AA1" w:rsidRDefault="001E3AA1" w:rsidP="001E3AA1">
      <w:pPr>
        <w:rPr>
          <w:szCs w:val="20"/>
        </w:rPr>
      </w:pPr>
      <w:r>
        <w:rPr>
          <w:szCs w:val="20"/>
        </w:rPr>
        <w:t>There is no specific error handling scenario that has been identified or discussed. Standard error handling will be required to ensure the following:</w:t>
      </w:r>
    </w:p>
    <w:p w14:paraId="2E4C80C8" w14:textId="03EFDD4B" w:rsidR="001E3AA1" w:rsidRDefault="001E3AA1" w:rsidP="000D663D">
      <w:pPr>
        <w:pStyle w:val="ListParagraph"/>
        <w:numPr>
          <w:ilvl w:val="0"/>
          <w:numId w:val="14"/>
        </w:numPr>
        <w:spacing w:after="0" w:line="240" w:lineRule="auto"/>
        <w:rPr>
          <w:szCs w:val="20"/>
        </w:rPr>
      </w:pPr>
      <w:r>
        <w:rPr>
          <w:szCs w:val="20"/>
        </w:rPr>
        <w:t xml:space="preserve">Any exception received from target </w:t>
      </w:r>
      <w:r w:rsidR="007926BC">
        <w:rPr>
          <w:szCs w:val="20"/>
        </w:rPr>
        <w:t>CIMS</w:t>
      </w:r>
      <w:r>
        <w:rPr>
          <w:szCs w:val="20"/>
        </w:rPr>
        <w:t xml:space="preserve"> </w:t>
      </w:r>
      <w:r w:rsidR="007926BC">
        <w:rPr>
          <w:szCs w:val="20"/>
        </w:rPr>
        <w:t>web service</w:t>
      </w:r>
      <w:r>
        <w:rPr>
          <w:szCs w:val="20"/>
        </w:rPr>
        <w:t xml:space="preserve"> is caught, logged and relevant </w:t>
      </w:r>
      <w:r w:rsidR="00424E23">
        <w:rPr>
          <w:szCs w:val="20"/>
        </w:rPr>
        <w:t>error code and message shall be returned to the consumer.</w:t>
      </w:r>
    </w:p>
    <w:p w14:paraId="47F54947" w14:textId="2AA34867" w:rsidR="001E3AA1" w:rsidRPr="00B7622A" w:rsidRDefault="001E3AA1" w:rsidP="000D663D">
      <w:pPr>
        <w:pStyle w:val="ListParagraph"/>
        <w:numPr>
          <w:ilvl w:val="0"/>
          <w:numId w:val="14"/>
        </w:numPr>
        <w:spacing w:after="0" w:line="240" w:lineRule="auto"/>
        <w:rPr>
          <w:szCs w:val="20"/>
        </w:rPr>
      </w:pPr>
      <w:r>
        <w:rPr>
          <w:szCs w:val="20"/>
        </w:rPr>
        <w:t xml:space="preserve">Any component level error such as data weave transformation error shall be handled and appropriate </w:t>
      </w:r>
      <w:r w:rsidR="00F01198">
        <w:rPr>
          <w:szCs w:val="20"/>
        </w:rPr>
        <w:t>error code and message shall be returned to the consumer.</w:t>
      </w:r>
    </w:p>
    <w:p w14:paraId="2FBB26A9" w14:textId="7A7DAB39" w:rsidR="002326B3" w:rsidRPr="0050240B" w:rsidRDefault="001E3AA1" w:rsidP="000D663D">
      <w:pPr>
        <w:pStyle w:val="ListParagraph"/>
        <w:numPr>
          <w:ilvl w:val="0"/>
          <w:numId w:val="14"/>
        </w:numPr>
        <w:spacing w:after="0" w:line="240" w:lineRule="auto"/>
        <w:rPr>
          <w:szCs w:val="20"/>
        </w:rPr>
      </w:pPr>
      <w:r w:rsidRPr="005759A5">
        <w:rPr>
          <w:szCs w:val="20"/>
        </w:rPr>
        <w:t xml:space="preserve">If connection to any target system </w:t>
      </w:r>
      <w:r w:rsidR="00116455">
        <w:rPr>
          <w:szCs w:val="20"/>
        </w:rPr>
        <w:t>API</w:t>
      </w:r>
      <w:r w:rsidRPr="005759A5">
        <w:rPr>
          <w:szCs w:val="20"/>
        </w:rPr>
        <w:t xml:space="preserve"> fails, implementation shall do multiple reconnection attempts. If all attempts exhausts, Mule shall catch the exception and appropriate error </w:t>
      </w:r>
      <w:r w:rsidR="007F18EC">
        <w:rPr>
          <w:szCs w:val="20"/>
        </w:rPr>
        <w:t xml:space="preserve">code and error </w:t>
      </w:r>
      <w:r w:rsidRPr="005759A5">
        <w:rPr>
          <w:szCs w:val="20"/>
        </w:rPr>
        <w:t xml:space="preserve">message </w:t>
      </w:r>
      <w:r w:rsidR="002834A1" w:rsidRPr="005759A5">
        <w:rPr>
          <w:szCs w:val="20"/>
        </w:rPr>
        <w:t xml:space="preserve">should be </w:t>
      </w:r>
      <w:r w:rsidR="007F18EC">
        <w:rPr>
          <w:szCs w:val="20"/>
        </w:rPr>
        <w:t>returned to the consumer</w:t>
      </w:r>
      <w:r w:rsidR="005759A5">
        <w:rPr>
          <w:szCs w:val="20"/>
        </w:rPr>
        <w:t>.</w:t>
      </w:r>
    </w:p>
    <w:p w14:paraId="39C6EF65" w14:textId="77777777" w:rsidR="002326B3" w:rsidRDefault="002326B3" w:rsidP="00500A30">
      <w:pPr>
        <w:pStyle w:val="Heading2"/>
      </w:pPr>
      <w:bookmarkStart w:id="561" w:name="_Toc438461487"/>
      <w:bookmarkStart w:id="562" w:name="_Toc488270187"/>
      <w:r w:rsidRPr="000850C7">
        <w:t>Application Monitoring</w:t>
      </w:r>
      <w:bookmarkEnd w:id="561"/>
      <w:bookmarkEnd w:id="562"/>
    </w:p>
    <w:p w14:paraId="6FF4BE16" w14:textId="2458866B" w:rsidR="00397F4D" w:rsidRDefault="00533B12" w:rsidP="000D663D">
      <w:pPr>
        <w:pStyle w:val="ListParagraph"/>
        <w:numPr>
          <w:ilvl w:val="0"/>
          <w:numId w:val="17"/>
        </w:numPr>
        <w:rPr>
          <w:szCs w:val="20"/>
        </w:rPr>
      </w:pPr>
      <w:r w:rsidRPr="00397F4D">
        <w:rPr>
          <w:szCs w:val="20"/>
        </w:rPr>
        <w:t>MuleSoft Anypoint Runtime Manager wil</w:t>
      </w:r>
      <w:r w:rsidR="00FF3415">
        <w:rPr>
          <w:szCs w:val="20"/>
        </w:rPr>
        <w:t>l be used to monitor the application</w:t>
      </w:r>
    </w:p>
    <w:p w14:paraId="7E552AD1" w14:textId="0747934B" w:rsidR="00FF3415" w:rsidRPr="00441D0C" w:rsidRDefault="00FF3415" w:rsidP="000D663D">
      <w:pPr>
        <w:pStyle w:val="ListParagraph"/>
        <w:numPr>
          <w:ilvl w:val="0"/>
          <w:numId w:val="17"/>
        </w:numPr>
        <w:rPr>
          <w:szCs w:val="20"/>
        </w:rPr>
      </w:pPr>
      <w:r>
        <w:rPr>
          <w:szCs w:val="20"/>
        </w:rPr>
        <w:t>MuleSoft API analytics dashboard will be used to monitor API consumption</w:t>
      </w:r>
    </w:p>
    <w:p w14:paraId="5BBFB8B3" w14:textId="77777777" w:rsidR="002326B3" w:rsidRDefault="002326B3" w:rsidP="00500A30">
      <w:pPr>
        <w:pStyle w:val="Heading2"/>
      </w:pPr>
      <w:bookmarkStart w:id="563" w:name="_Toc438461488"/>
      <w:bookmarkStart w:id="564" w:name="_Toc488270188"/>
      <w:r w:rsidRPr="000850C7">
        <w:t>Batch Processing</w:t>
      </w:r>
      <w:r>
        <w:t xml:space="preserve"> and Scheduling</w:t>
      </w:r>
      <w:bookmarkEnd w:id="563"/>
      <w:bookmarkEnd w:id="564"/>
    </w:p>
    <w:p w14:paraId="4DA95B7A" w14:textId="069B689E" w:rsidR="002326B3" w:rsidRDefault="00441D0C" w:rsidP="002326B3">
      <w:pPr>
        <w:rPr>
          <w:szCs w:val="20"/>
        </w:rPr>
      </w:pPr>
      <w:r>
        <w:rPr>
          <w:szCs w:val="20"/>
        </w:rPr>
        <w:t>NA</w:t>
      </w:r>
    </w:p>
    <w:p w14:paraId="752726F7" w14:textId="77777777" w:rsidR="002326B3" w:rsidRDefault="002326B3" w:rsidP="002326B3"/>
    <w:p w14:paraId="17E41A9B" w14:textId="77777777" w:rsidR="005661C8" w:rsidRDefault="005661C8">
      <w:pPr>
        <w:spacing w:after="160" w:line="259" w:lineRule="auto"/>
        <w:rPr>
          <w:rFonts w:ascii="Cambria" w:eastAsiaTheme="majorEastAsia" w:hAnsi="Cambria" w:cstheme="majorBidi"/>
          <w:b/>
          <w:bCs/>
          <w:color w:val="4D52A4"/>
          <w:sz w:val="26"/>
          <w:szCs w:val="28"/>
        </w:rPr>
      </w:pPr>
      <w:bookmarkStart w:id="565" w:name="_Toc438461489"/>
      <w:r>
        <w:br w:type="page"/>
      </w:r>
    </w:p>
    <w:p w14:paraId="7A0ED527" w14:textId="6B3CD5D4" w:rsidR="002326B3" w:rsidRDefault="002326B3" w:rsidP="00DE612A">
      <w:pPr>
        <w:pStyle w:val="Heading2"/>
      </w:pPr>
      <w:bookmarkStart w:id="566" w:name="_Toc488270189"/>
      <w:r w:rsidRPr="000D1113">
        <w:lastRenderedPageBreak/>
        <w:t>Build and Deployment Solution</w:t>
      </w:r>
      <w:bookmarkEnd w:id="565"/>
      <w:bookmarkEnd w:id="566"/>
    </w:p>
    <w:p w14:paraId="26142A16" w14:textId="77777777" w:rsidR="00C52724" w:rsidRPr="00C52724" w:rsidRDefault="00C52724" w:rsidP="00FD7EA7">
      <w:pPr>
        <w:pStyle w:val="Heading3"/>
      </w:pPr>
      <w:bookmarkStart w:id="567" w:name="_Toc488270190"/>
      <w:r>
        <w:t>Code Versioning</w:t>
      </w:r>
      <w:bookmarkEnd w:id="567"/>
    </w:p>
    <w:p w14:paraId="6E9F5DA3" w14:textId="77777777" w:rsidR="002326B3" w:rsidRPr="002650CB" w:rsidRDefault="002326B3" w:rsidP="000D663D">
      <w:pPr>
        <w:pStyle w:val="ListParagraph"/>
        <w:keepNext/>
        <w:widowControl w:val="0"/>
        <w:numPr>
          <w:ilvl w:val="1"/>
          <w:numId w:val="5"/>
        </w:numPr>
        <w:spacing w:after="0" w:line="240" w:lineRule="auto"/>
        <w:contextualSpacing w:val="0"/>
        <w:outlineLvl w:val="2"/>
        <w:rPr>
          <w:rFonts w:ascii="Cambria" w:eastAsiaTheme="majorEastAsia" w:hAnsi="Cambria"/>
          <w:b/>
          <w:bCs/>
          <w:vanish/>
          <w:color w:val="4D52A4"/>
          <w:sz w:val="24"/>
          <w:lang w:val="en-GB"/>
        </w:rPr>
      </w:pPr>
      <w:bookmarkStart w:id="568" w:name="_Toc453247672"/>
      <w:bookmarkStart w:id="569" w:name="_Toc453259998"/>
      <w:bookmarkStart w:id="570" w:name="_Toc467665064"/>
      <w:bookmarkStart w:id="571" w:name="_Toc469479190"/>
      <w:bookmarkStart w:id="572" w:name="_Toc469923017"/>
      <w:bookmarkStart w:id="573" w:name="_Toc477529897"/>
      <w:bookmarkStart w:id="574" w:name="_Toc477530094"/>
      <w:bookmarkStart w:id="575" w:name="_Toc477530256"/>
      <w:bookmarkStart w:id="576" w:name="_Toc477778278"/>
      <w:bookmarkStart w:id="577" w:name="_Toc479081588"/>
      <w:bookmarkStart w:id="578" w:name="_Toc484557738"/>
      <w:bookmarkStart w:id="579" w:name="_Toc484557832"/>
      <w:bookmarkStart w:id="580" w:name="_Toc485161757"/>
      <w:bookmarkStart w:id="581" w:name="_Toc485161822"/>
      <w:bookmarkStart w:id="582" w:name="_Toc485162674"/>
      <w:bookmarkStart w:id="583" w:name="_Toc485162739"/>
      <w:bookmarkStart w:id="584" w:name="_Toc485716893"/>
      <w:bookmarkStart w:id="585" w:name="_Toc485717341"/>
      <w:bookmarkStart w:id="586" w:name="_Toc485718635"/>
      <w:bookmarkStart w:id="587" w:name="_Toc486283521"/>
      <w:bookmarkStart w:id="588" w:name="_Toc486283784"/>
      <w:bookmarkStart w:id="589" w:name="_Toc486284188"/>
      <w:bookmarkStart w:id="590" w:name="_Toc486290226"/>
      <w:bookmarkStart w:id="591" w:name="_Toc486290339"/>
      <w:bookmarkStart w:id="592" w:name="_Toc486433032"/>
      <w:bookmarkStart w:id="593" w:name="_Toc486433365"/>
      <w:bookmarkStart w:id="594" w:name="_Toc486433606"/>
      <w:bookmarkStart w:id="595" w:name="_Toc486454364"/>
      <w:bookmarkStart w:id="596" w:name="_Toc486454493"/>
      <w:bookmarkStart w:id="597" w:name="_Toc486454947"/>
      <w:bookmarkStart w:id="598" w:name="_Toc486457461"/>
      <w:bookmarkStart w:id="599" w:name="_Toc486457731"/>
      <w:bookmarkStart w:id="600" w:name="_Toc487409615"/>
      <w:bookmarkStart w:id="601" w:name="_Toc487409745"/>
      <w:bookmarkStart w:id="602" w:name="_Toc487411760"/>
      <w:bookmarkStart w:id="603" w:name="_Toc487445961"/>
      <w:bookmarkStart w:id="604" w:name="_Toc487446075"/>
      <w:bookmarkStart w:id="605" w:name="_Toc438461490"/>
      <w:bookmarkStart w:id="606" w:name="_Toc488270191"/>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6"/>
    </w:p>
    <w:p w14:paraId="7CA46F23" w14:textId="47F273AA" w:rsidR="002318F4" w:rsidRPr="001278FE" w:rsidRDefault="00EA223A" w:rsidP="002318F4">
      <w:bookmarkStart w:id="607" w:name="_Toc438461491"/>
      <w:bookmarkEnd w:id="605"/>
      <w:r w:rsidRPr="00584758">
        <w:rPr>
          <w:szCs w:val="20"/>
        </w:rPr>
        <w:t>GitHub is used for software configuration management. Access to GitHub is provided by FatFace.</w:t>
      </w:r>
    </w:p>
    <w:p w14:paraId="5FF43CCB" w14:textId="0D908AE8" w:rsidR="002326B3" w:rsidRPr="006B6487" w:rsidRDefault="002326B3" w:rsidP="00FD7EA7">
      <w:pPr>
        <w:pStyle w:val="Heading3"/>
      </w:pPr>
      <w:bookmarkStart w:id="608" w:name="_Toc488270192"/>
      <w:r w:rsidRPr="00547712">
        <w:t>Continuous Integration</w:t>
      </w:r>
      <w:bookmarkEnd w:id="607"/>
      <w:bookmarkEnd w:id="608"/>
    </w:p>
    <w:p w14:paraId="41D51FFF" w14:textId="77777777" w:rsidR="00EA223A" w:rsidRPr="00575FA2" w:rsidRDefault="00EA223A" w:rsidP="00EA223A">
      <w:pPr>
        <w:rPr>
          <w:rFonts w:ascii="Verdana" w:hAnsi="Verdana"/>
          <w:sz w:val="20"/>
          <w:szCs w:val="20"/>
        </w:rPr>
      </w:pPr>
      <w:r w:rsidRPr="00575FA2">
        <w:rPr>
          <w:rFonts w:ascii="Verdana" w:hAnsi="Verdana"/>
          <w:sz w:val="20"/>
          <w:szCs w:val="20"/>
        </w:rPr>
        <w:t>Jenkins installed in Amazon Cloud will be used to pull source files from GitHub for building and deploying applications in CloudHub. FatFace is yet to provide access to Jenkins server in Cloud.</w:t>
      </w:r>
    </w:p>
    <w:p w14:paraId="2839641D" w14:textId="77777777" w:rsidR="00EA223A" w:rsidRPr="00575FA2" w:rsidRDefault="00EA223A" w:rsidP="00EA223A">
      <w:pPr>
        <w:rPr>
          <w:rFonts w:ascii="Verdana" w:hAnsi="Verdana"/>
          <w:sz w:val="20"/>
          <w:szCs w:val="20"/>
        </w:rPr>
      </w:pPr>
    </w:p>
    <w:p w14:paraId="060101A7" w14:textId="088DFD65" w:rsidR="002326B3" w:rsidRDefault="00EA223A" w:rsidP="00EA223A">
      <w:r w:rsidRPr="00575FA2">
        <w:rPr>
          <w:rFonts w:ascii="Verdana" w:hAnsi="Verdana"/>
          <w:sz w:val="20"/>
          <w:szCs w:val="20"/>
        </w:rPr>
        <w:t>TBC – Additional details will be added after setting up Jenkins jobs in Cloud.</w:t>
      </w:r>
    </w:p>
    <w:p w14:paraId="6FA926BA" w14:textId="77777777" w:rsidR="002326B3" w:rsidRPr="000D1113" w:rsidRDefault="002326B3" w:rsidP="00DE612A">
      <w:pPr>
        <w:pStyle w:val="Heading2"/>
      </w:pPr>
      <w:bookmarkStart w:id="609" w:name="_Toc438461492"/>
      <w:bookmarkStart w:id="610" w:name="_Toc488270193"/>
      <w:r w:rsidRPr="000D1113">
        <w:t>Tools and Technologies</w:t>
      </w:r>
      <w:bookmarkEnd w:id="609"/>
      <w:bookmarkEnd w:id="610"/>
    </w:p>
    <w:p w14:paraId="473F9D37" w14:textId="77777777" w:rsidR="002326B3" w:rsidRPr="002650CB" w:rsidRDefault="002326B3" w:rsidP="000D663D">
      <w:pPr>
        <w:pStyle w:val="ListParagraph"/>
        <w:keepNext/>
        <w:widowControl w:val="0"/>
        <w:numPr>
          <w:ilvl w:val="1"/>
          <w:numId w:val="5"/>
        </w:numPr>
        <w:spacing w:after="0" w:line="240" w:lineRule="auto"/>
        <w:contextualSpacing w:val="0"/>
        <w:outlineLvl w:val="2"/>
        <w:rPr>
          <w:rFonts w:ascii="Cambria" w:eastAsiaTheme="majorEastAsia" w:hAnsi="Cambria"/>
          <w:b/>
          <w:bCs/>
          <w:vanish/>
          <w:color w:val="4D52A4"/>
          <w:sz w:val="24"/>
          <w:lang w:val="en-GB"/>
        </w:rPr>
      </w:pPr>
      <w:bookmarkStart w:id="611" w:name="_Toc453247676"/>
      <w:bookmarkStart w:id="612" w:name="_Toc453260002"/>
      <w:bookmarkStart w:id="613" w:name="_Toc467665068"/>
      <w:bookmarkStart w:id="614" w:name="_Toc469479194"/>
      <w:bookmarkStart w:id="615" w:name="_Toc469923021"/>
      <w:bookmarkStart w:id="616" w:name="_Toc477529901"/>
      <w:bookmarkStart w:id="617" w:name="_Toc477530098"/>
      <w:bookmarkStart w:id="618" w:name="_Toc477530260"/>
      <w:bookmarkStart w:id="619" w:name="_Toc477778282"/>
      <w:bookmarkStart w:id="620" w:name="_Toc479081591"/>
      <w:bookmarkStart w:id="621" w:name="_Toc484557741"/>
      <w:bookmarkStart w:id="622" w:name="_Toc484557835"/>
      <w:bookmarkStart w:id="623" w:name="_Toc485161760"/>
      <w:bookmarkStart w:id="624" w:name="_Toc485161825"/>
      <w:bookmarkStart w:id="625" w:name="_Toc485162677"/>
      <w:bookmarkStart w:id="626" w:name="_Toc485162742"/>
      <w:bookmarkStart w:id="627" w:name="_Toc485716896"/>
      <w:bookmarkStart w:id="628" w:name="_Toc485717344"/>
      <w:bookmarkStart w:id="629" w:name="_Toc485718638"/>
      <w:bookmarkStart w:id="630" w:name="_Toc486283524"/>
      <w:bookmarkStart w:id="631" w:name="_Toc486283787"/>
      <w:bookmarkStart w:id="632" w:name="_Toc486284191"/>
      <w:bookmarkStart w:id="633" w:name="_Toc486290229"/>
      <w:bookmarkStart w:id="634" w:name="_Toc486290342"/>
      <w:bookmarkStart w:id="635" w:name="_Toc486433035"/>
      <w:bookmarkStart w:id="636" w:name="_Toc486433368"/>
      <w:bookmarkStart w:id="637" w:name="_Toc486433609"/>
      <w:bookmarkStart w:id="638" w:name="_Toc486454367"/>
      <w:bookmarkStart w:id="639" w:name="_Toc486454496"/>
      <w:bookmarkStart w:id="640" w:name="_Toc486454950"/>
      <w:bookmarkStart w:id="641" w:name="_Toc486457464"/>
      <w:bookmarkStart w:id="642" w:name="_Toc486457734"/>
      <w:bookmarkStart w:id="643" w:name="_Toc487409618"/>
      <w:bookmarkStart w:id="644" w:name="_Toc487409748"/>
      <w:bookmarkStart w:id="645" w:name="_Toc487411763"/>
      <w:bookmarkStart w:id="646" w:name="_Toc487445964"/>
      <w:bookmarkStart w:id="647" w:name="_Toc487446078"/>
      <w:bookmarkStart w:id="648" w:name="_Toc438461493"/>
      <w:bookmarkStart w:id="649" w:name="_Toc488270194"/>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9"/>
    </w:p>
    <w:p w14:paraId="6E7F1354" w14:textId="77777777" w:rsidR="002326B3" w:rsidRPr="006B6487" w:rsidRDefault="002326B3" w:rsidP="00FD7EA7">
      <w:pPr>
        <w:pStyle w:val="Heading3"/>
      </w:pPr>
      <w:bookmarkStart w:id="650" w:name="_Toc488270195"/>
      <w:r w:rsidRPr="00524535">
        <w:t>Development Tools</w:t>
      </w:r>
      <w:bookmarkEnd w:id="648"/>
      <w:bookmarkEnd w:id="650"/>
    </w:p>
    <w:p w14:paraId="5910F085" w14:textId="77777777" w:rsidR="00B41566" w:rsidRDefault="00B41566" w:rsidP="00B41566">
      <w:pPr>
        <w:pStyle w:val="ListParagraph"/>
        <w:numPr>
          <w:ilvl w:val="0"/>
          <w:numId w:val="20"/>
        </w:numPr>
      </w:pPr>
      <w:r>
        <w:t>Anypoint Studio – for API implementation</w:t>
      </w:r>
    </w:p>
    <w:p w14:paraId="79E80843" w14:textId="77777777" w:rsidR="00B41566" w:rsidRDefault="00B41566" w:rsidP="00B41566">
      <w:pPr>
        <w:pStyle w:val="ListParagraph"/>
        <w:numPr>
          <w:ilvl w:val="0"/>
          <w:numId w:val="20"/>
        </w:numPr>
      </w:pPr>
      <w:r>
        <w:t>API Manager – for API design &amp; policy configuration</w:t>
      </w:r>
    </w:p>
    <w:p w14:paraId="5591EC66" w14:textId="77777777" w:rsidR="00B41566" w:rsidRDefault="00B41566" w:rsidP="00B41566">
      <w:pPr>
        <w:pStyle w:val="ListParagraph"/>
        <w:numPr>
          <w:ilvl w:val="0"/>
          <w:numId w:val="20"/>
        </w:numPr>
      </w:pPr>
      <w:r>
        <w:t>Anypoint Runtime Manager – for application deployment and alert configuration</w:t>
      </w:r>
    </w:p>
    <w:p w14:paraId="4495324D" w14:textId="61515444" w:rsidR="002326B3" w:rsidRPr="00042112" w:rsidRDefault="00B41566" w:rsidP="002326B3">
      <w:pPr>
        <w:pStyle w:val="ListParagraph"/>
        <w:numPr>
          <w:ilvl w:val="0"/>
          <w:numId w:val="20"/>
        </w:numPr>
      </w:pPr>
      <w:r>
        <w:t>Maven – for defining the application dependencies</w:t>
      </w:r>
    </w:p>
    <w:p w14:paraId="2AB79827" w14:textId="77777777" w:rsidR="002326B3" w:rsidRPr="006B6487" w:rsidRDefault="002326B3" w:rsidP="00FD7EA7">
      <w:pPr>
        <w:pStyle w:val="Heading3"/>
      </w:pPr>
      <w:bookmarkStart w:id="651" w:name="_Toc438461494"/>
      <w:bookmarkStart w:id="652" w:name="_Toc488270196"/>
      <w:r w:rsidRPr="00524535">
        <w:t>Technologies</w:t>
      </w:r>
      <w:bookmarkEnd w:id="651"/>
      <w:bookmarkEnd w:id="652"/>
    </w:p>
    <w:p w14:paraId="44E98B00" w14:textId="77777777" w:rsidR="00B41566" w:rsidRDefault="00B41566" w:rsidP="00B41566">
      <w:pPr>
        <w:pStyle w:val="ListParagraph"/>
        <w:numPr>
          <w:ilvl w:val="0"/>
          <w:numId w:val="21"/>
        </w:numPr>
      </w:pPr>
      <w:r>
        <w:t>Java</w:t>
      </w:r>
    </w:p>
    <w:p w14:paraId="4E866115" w14:textId="77777777" w:rsidR="00B41566" w:rsidRDefault="00B41566" w:rsidP="00B41566">
      <w:pPr>
        <w:pStyle w:val="ListParagraph"/>
        <w:numPr>
          <w:ilvl w:val="0"/>
          <w:numId w:val="21"/>
        </w:numPr>
      </w:pPr>
      <w:r>
        <w:t>Mule Expression Language</w:t>
      </w:r>
    </w:p>
    <w:p w14:paraId="1447338E" w14:textId="77777777" w:rsidR="00B41566" w:rsidRDefault="00B41566" w:rsidP="00B41566">
      <w:pPr>
        <w:pStyle w:val="ListParagraph"/>
        <w:numPr>
          <w:ilvl w:val="0"/>
          <w:numId w:val="21"/>
        </w:numPr>
      </w:pPr>
      <w:r>
        <w:t>XML</w:t>
      </w:r>
    </w:p>
    <w:p w14:paraId="0A9188A9" w14:textId="77777777" w:rsidR="00B41566" w:rsidRDefault="00B41566" w:rsidP="00B41566">
      <w:pPr>
        <w:pStyle w:val="ListParagraph"/>
        <w:numPr>
          <w:ilvl w:val="0"/>
          <w:numId w:val="21"/>
        </w:numPr>
      </w:pPr>
      <w:r>
        <w:t>JSON</w:t>
      </w:r>
    </w:p>
    <w:p w14:paraId="6FEF0FBA" w14:textId="046639F5" w:rsidR="002326B3" w:rsidRDefault="00B41566" w:rsidP="002326B3">
      <w:pPr>
        <w:pStyle w:val="ListParagraph"/>
        <w:numPr>
          <w:ilvl w:val="0"/>
          <w:numId w:val="21"/>
        </w:numPr>
      </w:pPr>
      <w:r>
        <w:t>Groovy</w:t>
      </w:r>
    </w:p>
    <w:p w14:paraId="413B56BE" w14:textId="77777777" w:rsidR="002326B3" w:rsidRDefault="002326B3" w:rsidP="00FD7EA7">
      <w:pPr>
        <w:pStyle w:val="Heading3"/>
      </w:pPr>
      <w:bookmarkStart w:id="653" w:name="_Toc438461495"/>
      <w:bookmarkStart w:id="654" w:name="_Toc488270197"/>
      <w:r w:rsidRPr="000A63D3">
        <w:t>Environment</w:t>
      </w:r>
      <w:bookmarkEnd w:id="653"/>
      <w:bookmarkEnd w:id="654"/>
    </w:p>
    <w:p w14:paraId="57D0D859" w14:textId="12ED80EC" w:rsidR="002326B3" w:rsidRDefault="008C626C" w:rsidP="002326B3">
      <w:pPr>
        <w:rPr>
          <w:rFonts w:ascii="Cambria" w:eastAsiaTheme="majorEastAsia" w:hAnsi="Cambria"/>
          <w:b/>
          <w:bCs/>
          <w:color w:val="4D52A4"/>
          <w:sz w:val="28"/>
        </w:rPr>
      </w:pPr>
      <w:r>
        <w:rPr>
          <w:szCs w:val="20"/>
        </w:rPr>
        <w:t xml:space="preserve">Refer HLD section 4.1.1.45 for details related to environments to be used. Link to HLD document can be found in </w:t>
      </w:r>
      <w:hyperlink w:anchor="REFERENCES" w:history="1">
        <w:r w:rsidRPr="00700B10">
          <w:rPr>
            <w:rStyle w:val="Hyperlink"/>
            <w:szCs w:val="20"/>
          </w:rPr>
          <w:t>references</w:t>
        </w:r>
      </w:hyperlink>
      <w:r>
        <w:rPr>
          <w:szCs w:val="20"/>
        </w:rPr>
        <w:t xml:space="preserve"> section of this document.</w:t>
      </w:r>
      <w:r w:rsidR="002326B3">
        <w:br w:type="page"/>
      </w:r>
    </w:p>
    <w:p w14:paraId="0208C5D9" w14:textId="77777777" w:rsidR="002326B3" w:rsidRPr="00AD116F" w:rsidRDefault="002326B3" w:rsidP="002326B3">
      <w:pPr>
        <w:pStyle w:val="Heading1"/>
      </w:pPr>
      <w:bookmarkStart w:id="655" w:name="_Toc488270198"/>
      <w:r>
        <w:lastRenderedPageBreak/>
        <w:t>Testing</w:t>
      </w:r>
      <w:bookmarkEnd w:id="655"/>
    </w:p>
    <w:p w14:paraId="259ABE72"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656" w:name="_Toc453247681"/>
      <w:bookmarkStart w:id="657" w:name="_Toc453260007"/>
      <w:bookmarkStart w:id="658" w:name="_Toc467665073"/>
      <w:bookmarkStart w:id="659" w:name="_Toc469479199"/>
      <w:bookmarkStart w:id="660" w:name="_Toc469923026"/>
      <w:bookmarkStart w:id="661" w:name="_Toc477529906"/>
      <w:bookmarkStart w:id="662" w:name="_Toc477530103"/>
      <w:bookmarkStart w:id="663" w:name="_Toc477530265"/>
      <w:bookmarkStart w:id="664" w:name="_Toc477778287"/>
      <w:bookmarkStart w:id="665" w:name="_Toc479081596"/>
      <w:bookmarkStart w:id="666" w:name="_Toc484557746"/>
      <w:bookmarkStart w:id="667" w:name="_Toc484557840"/>
      <w:bookmarkStart w:id="668" w:name="_Toc485161765"/>
      <w:bookmarkStart w:id="669" w:name="_Toc485161830"/>
      <w:bookmarkStart w:id="670" w:name="_Toc485162682"/>
      <w:bookmarkStart w:id="671" w:name="_Toc485162747"/>
      <w:bookmarkStart w:id="672" w:name="_Toc485716901"/>
      <w:bookmarkStart w:id="673" w:name="_Toc485717349"/>
      <w:bookmarkStart w:id="674" w:name="_Toc485718643"/>
      <w:bookmarkStart w:id="675" w:name="_Toc486283529"/>
      <w:bookmarkStart w:id="676" w:name="_Toc486283792"/>
      <w:bookmarkStart w:id="677" w:name="_Toc486284196"/>
      <w:bookmarkStart w:id="678" w:name="_Toc486290234"/>
      <w:bookmarkStart w:id="679" w:name="_Toc486290347"/>
      <w:bookmarkStart w:id="680" w:name="_Toc486433040"/>
      <w:bookmarkStart w:id="681" w:name="_Toc486433373"/>
      <w:bookmarkStart w:id="682" w:name="_Toc486433614"/>
      <w:bookmarkStart w:id="683" w:name="_Toc486454372"/>
      <w:bookmarkStart w:id="684" w:name="_Toc486454501"/>
      <w:bookmarkStart w:id="685" w:name="_Toc486454955"/>
      <w:bookmarkStart w:id="686" w:name="_Toc486457469"/>
      <w:bookmarkStart w:id="687" w:name="_Toc486457739"/>
      <w:bookmarkStart w:id="688" w:name="_Toc487409623"/>
      <w:bookmarkStart w:id="689" w:name="_Toc487409753"/>
      <w:bookmarkStart w:id="690" w:name="_Toc487411768"/>
      <w:bookmarkStart w:id="691" w:name="_Toc487445969"/>
      <w:bookmarkStart w:id="692" w:name="_Toc487446083"/>
      <w:bookmarkStart w:id="693" w:name="_Toc48827019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3C88E020" w14:textId="77777777" w:rsidR="002326B3" w:rsidRPr="0088664D" w:rsidRDefault="002326B3"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694" w:name="_Toc453247682"/>
      <w:bookmarkStart w:id="695" w:name="_Toc453260008"/>
      <w:bookmarkStart w:id="696" w:name="_Toc467665074"/>
      <w:bookmarkStart w:id="697" w:name="_Toc469479200"/>
      <w:bookmarkStart w:id="698" w:name="_Toc469923027"/>
      <w:bookmarkStart w:id="699" w:name="_Toc477529907"/>
      <w:bookmarkStart w:id="700" w:name="_Toc477530104"/>
      <w:bookmarkStart w:id="701" w:name="_Toc477530266"/>
      <w:bookmarkStart w:id="702" w:name="_Toc477778288"/>
      <w:bookmarkStart w:id="703" w:name="_Toc479081597"/>
      <w:bookmarkStart w:id="704" w:name="_Toc484557747"/>
      <w:bookmarkStart w:id="705" w:name="_Toc484557841"/>
      <w:bookmarkStart w:id="706" w:name="_Toc485161766"/>
      <w:bookmarkStart w:id="707" w:name="_Toc485161831"/>
      <w:bookmarkStart w:id="708" w:name="_Toc485162683"/>
      <w:bookmarkStart w:id="709" w:name="_Toc485162748"/>
      <w:bookmarkStart w:id="710" w:name="_Toc485716902"/>
      <w:bookmarkStart w:id="711" w:name="_Toc485717350"/>
      <w:bookmarkStart w:id="712" w:name="_Toc485718644"/>
      <w:bookmarkStart w:id="713" w:name="_Toc486283530"/>
      <w:bookmarkStart w:id="714" w:name="_Toc486283793"/>
      <w:bookmarkStart w:id="715" w:name="_Toc486284197"/>
      <w:bookmarkStart w:id="716" w:name="_Toc486290235"/>
      <w:bookmarkStart w:id="717" w:name="_Toc486290348"/>
      <w:bookmarkStart w:id="718" w:name="_Toc486433041"/>
      <w:bookmarkStart w:id="719" w:name="_Toc486433374"/>
      <w:bookmarkStart w:id="720" w:name="_Toc486433615"/>
      <w:bookmarkStart w:id="721" w:name="_Toc486454373"/>
      <w:bookmarkStart w:id="722" w:name="_Toc486454502"/>
      <w:bookmarkStart w:id="723" w:name="_Toc486454956"/>
      <w:bookmarkStart w:id="724" w:name="_Toc486457470"/>
      <w:bookmarkStart w:id="725" w:name="_Toc486457740"/>
      <w:bookmarkStart w:id="726" w:name="_Toc487409624"/>
      <w:bookmarkStart w:id="727" w:name="_Toc487409754"/>
      <w:bookmarkStart w:id="728" w:name="_Toc487411769"/>
      <w:bookmarkStart w:id="729" w:name="_Toc487445970"/>
      <w:bookmarkStart w:id="730" w:name="_Toc487446084"/>
      <w:bookmarkStart w:id="731" w:name="_Toc488270200"/>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14:paraId="6A0B0BC1" w14:textId="77777777" w:rsidR="002326B3" w:rsidRPr="000E6023" w:rsidRDefault="002326B3" w:rsidP="000D663D">
      <w:pPr>
        <w:pStyle w:val="ListParagraph"/>
        <w:keepNext/>
        <w:numPr>
          <w:ilvl w:val="0"/>
          <w:numId w:val="5"/>
        </w:numPr>
        <w:tabs>
          <w:tab w:val="left" w:pos="851"/>
        </w:tabs>
        <w:spacing w:after="0" w:line="240" w:lineRule="auto"/>
        <w:contextualSpacing w:val="0"/>
        <w:outlineLvl w:val="1"/>
        <w:rPr>
          <w:rFonts w:ascii="Cambria" w:eastAsia="Times New Roman" w:hAnsi="Cambria"/>
          <w:b/>
          <w:bCs/>
          <w:vanish/>
          <w:sz w:val="26"/>
          <w:szCs w:val="26"/>
        </w:rPr>
      </w:pPr>
      <w:bookmarkStart w:id="732" w:name="_Toc356377080"/>
      <w:bookmarkStart w:id="733" w:name="_Toc356483155"/>
      <w:bookmarkStart w:id="734" w:name="_Toc356483253"/>
      <w:bookmarkStart w:id="735" w:name="_Toc356483314"/>
      <w:bookmarkStart w:id="736" w:name="_Toc357501916"/>
      <w:bookmarkStart w:id="737" w:name="_Toc357508788"/>
      <w:bookmarkStart w:id="738" w:name="_Toc357508853"/>
      <w:bookmarkStart w:id="739" w:name="_Toc428353753"/>
      <w:bookmarkStart w:id="740" w:name="_Toc428355831"/>
      <w:bookmarkStart w:id="741" w:name="_Toc428374058"/>
      <w:bookmarkStart w:id="742" w:name="_Toc429385142"/>
      <w:bookmarkStart w:id="743" w:name="_Toc435073370"/>
      <w:bookmarkStart w:id="744" w:name="_Toc435073458"/>
      <w:bookmarkStart w:id="745" w:name="_Toc438460640"/>
      <w:bookmarkStart w:id="746" w:name="_Toc438461497"/>
      <w:bookmarkStart w:id="747" w:name="_Toc453247683"/>
      <w:bookmarkStart w:id="748" w:name="_Toc453260009"/>
      <w:bookmarkStart w:id="749" w:name="_Toc467665075"/>
      <w:bookmarkStart w:id="750" w:name="_Toc469479201"/>
      <w:bookmarkStart w:id="751" w:name="_Toc469923028"/>
      <w:bookmarkStart w:id="752" w:name="_Toc477529908"/>
      <w:bookmarkStart w:id="753" w:name="_Toc477530105"/>
      <w:bookmarkStart w:id="754" w:name="_Toc477530267"/>
      <w:bookmarkStart w:id="755" w:name="_Toc477778289"/>
      <w:bookmarkStart w:id="756" w:name="_Toc479081598"/>
      <w:bookmarkStart w:id="757" w:name="_Toc484557748"/>
      <w:bookmarkStart w:id="758" w:name="_Toc484557842"/>
      <w:bookmarkStart w:id="759" w:name="_Toc485161767"/>
      <w:bookmarkStart w:id="760" w:name="_Toc485161832"/>
      <w:bookmarkStart w:id="761" w:name="_Toc485162684"/>
      <w:bookmarkStart w:id="762" w:name="_Toc485162749"/>
      <w:bookmarkStart w:id="763" w:name="_Toc485716903"/>
      <w:bookmarkStart w:id="764" w:name="_Toc485717351"/>
      <w:bookmarkStart w:id="765" w:name="_Toc485718645"/>
      <w:bookmarkStart w:id="766" w:name="_Toc486283531"/>
      <w:bookmarkStart w:id="767" w:name="_Toc486283794"/>
      <w:bookmarkStart w:id="768" w:name="_Toc486284198"/>
      <w:bookmarkStart w:id="769" w:name="_Toc486290236"/>
      <w:bookmarkStart w:id="770" w:name="_Toc486290349"/>
      <w:bookmarkStart w:id="771" w:name="_Toc486433042"/>
      <w:bookmarkStart w:id="772" w:name="_Toc486433375"/>
      <w:bookmarkStart w:id="773" w:name="_Toc486433616"/>
      <w:bookmarkStart w:id="774" w:name="_Toc486454374"/>
      <w:bookmarkStart w:id="775" w:name="_Toc486454503"/>
      <w:bookmarkStart w:id="776" w:name="_Toc486454957"/>
      <w:bookmarkStart w:id="777" w:name="_Toc486457471"/>
      <w:bookmarkStart w:id="778" w:name="_Toc486457741"/>
      <w:bookmarkStart w:id="779" w:name="_Toc487409625"/>
      <w:bookmarkStart w:id="780" w:name="_Toc487409755"/>
      <w:bookmarkStart w:id="781" w:name="_Toc487411770"/>
      <w:bookmarkStart w:id="782" w:name="_Toc487445971"/>
      <w:bookmarkStart w:id="783" w:name="_Toc487446085"/>
      <w:bookmarkStart w:id="784" w:name="_Toc48827020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14:paraId="51035C50" w14:textId="77777777" w:rsidR="002326B3" w:rsidRPr="006C541C" w:rsidRDefault="002326B3" w:rsidP="00DE612A">
      <w:pPr>
        <w:pStyle w:val="Heading2"/>
      </w:pPr>
      <w:bookmarkStart w:id="785" w:name="_Toc438461498"/>
      <w:bookmarkStart w:id="786" w:name="_Toc488270202"/>
      <w:r w:rsidRPr="006C541C">
        <w:t>Testing Approach</w:t>
      </w:r>
      <w:bookmarkEnd w:id="785"/>
      <w:bookmarkEnd w:id="786"/>
    </w:p>
    <w:p w14:paraId="7DD9B228" w14:textId="7F9FF172" w:rsidR="00B427EE" w:rsidRPr="00D7658B" w:rsidRDefault="00D7658B" w:rsidP="002326B3">
      <w:pPr>
        <w:rPr>
          <w:rFonts w:ascii="Verdana" w:hAnsi="Verdana" w:cstheme="majorBidi"/>
          <w:color w:val="000000" w:themeColor="text1"/>
          <w:sz w:val="20"/>
          <w:szCs w:val="20"/>
        </w:rPr>
      </w:pPr>
      <w:r w:rsidRPr="00A54DC6">
        <w:rPr>
          <w:rFonts w:ascii="Verdana" w:hAnsi="Verdana" w:cstheme="majorBidi"/>
          <w:color w:val="000000" w:themeColor="text1"/>
          <w:sz w:val="20"/>
          <w:szCs w:val="20"/>
        </w:rPr>
        <w:t xml:space="preserve">The MuleSoft </w:t>
      </w:r>
      <w:r>
        <w:rPr>
          <w:rFonts w:ascii="Verdana" w:hAnsi="Verdana" w:cstheme="majorBidi"/>
          <w:color w:val="000000" w:themeColor="text1"/>
          <w:sz w:val="20"/>
          <w:szCs w:val="20"/>
        </w:rPr>
        <w:t>Payemt Demandware</w:t>
      </w:r>
      <w:r w:rsidRPr="00A54DC6">
        <w:rPr>
          <w:rFonts w:ascii="Verdana" w:hAnsi="Verdana" w:cstheme="majorBidi"/>
          <w:color w:val="000000" w:themeColor="text1"/>
          <w:sz w:val="20"/>
          <w:szCs w:val="20"/>
        </w:rPr>
        <w:t xml:space="preserve"> System API service will be invoked by the </w:t>
      </w:r>
      <w:r>
        <w:rPr>
          <w:rFonts w:ascii="Verdana" w:hAnsi="Verdana" w:cstheme="majorBidi"/>
          <w:color w:val="000000" w:themeColor="text1"/>
          <w:sz w:val="20"/>
          <w:szCs w:val="20"/>
        </w:rPr>
        <w:t>Payment experience API</w:t>
      </w:r>
      <w:r w:rsidRPr="00A54DC6">
        <w:rPr>
          <w:rFonts w:ascii="Verdana" w:hAnsi="Verdana" w:cstheme="majorBidi"/>
          <w:color w:val="000000" w:themeColor="text1"/>
          <w:sz w:val="20"/>
          <w:szCs w:val="20"/>
        </w:rPr>
        <w:t xml:space="preserve">. The service will accept the JSON request and post to the </w:t>
      </w:r>
      <w:r>
        <w:rPr>
          <w:rFonts w:ascii="Verdana" w:hAnsi="Verdana" w:cstheme="majorBidi"/>
          <w:color w:val="000000" w:themeColor="text1"/>
          <w:sz w:val="20"/>
          <w:szCs w:val="20"/>
        </w:rPr>
        <w:t>DW</w:t>
      </w:r>
      <w:r w:rsidRPr="00A54DC6">
        <w:rPr>
          <w:rFonts w:ascii="Verdana" w:hAnsi="Verdana" w:cstheme="majorBidi"/>
          <w:color w:val="000000" w:themeColor="text1"/>
          <w:sz w:val="20"/>
          <w:szCs w:val="20"/>
        </w:rPr>
        <w:t xml:space="preserve"> service which receives success or error response in return. </w:t>
      </w:r>
      <w:r w:rsidR="00EA223A">
        <w:rPr>
          <w:rFonts w:ascii="Verdana" w:hAnsi="Verdana" w:cstheme="majorBidi"/>
          <w:color w:val="000000" w:themeColor="text1"/>
          <w:sz w:val="20"/>
          <w:szCs w:val="20"/>
        </w:rPr>
        <w:t>In case of any connection</w:t>
      </w:r>
      <w:r>
        <w:rPr>
          <w:rFonts w:ascii="Verdana" w:hAnsi="Verdana" w:cstheme="majorBidi"/>
          <w:color w:val="000000" w:themeColor="text1"/>
          <w:sz w:val="20"/>
          <w:szCs w:val="20"/>
        </w:rPr>
        <w:t xml:space="preserve"> issues service to perform retry attempts and return success or error response. The t</w:t>
      </w:r>
      <w:r w:rsidRPr="00A54DC6">
        <w:rPr>
          <w:rFonts w:ascii="Verdana" w:hAnsi="Verdana" w:cstheme="majorBidi"/>
          <w:color w:val="000000" w:themeColor="text1"/>
          <w:sz w:val="20"/>
          <w:szCs w:val="20"/>
        </w:rPr>
        <w:t>esting to be carried out by verifying the log files, response generated by the application.</w:t>
      </w:r>
    </w:p>
    <w:p w14:paraId="2394B134" w14:textId="77777777" w:rsidR="002326B3" w:rsidRPr="002701C7" w:rsidRDefault="002326B3" w:rsidP="00FD7EA7">
      <w:pPr>
        <w:pStyle w:val="Heading3"/>
      </w:pPr>
      <w:bookmarkStart w:id="787" w:name="_Toc438461499"/>
      <w:bookmarkStart w:id="788" w:name="_Toc488270203"/>
      <w:r w:rsidRPr="002701C7">
        <w:t>Functional Testing</w:t>
      </w:r>
      <w:bookmarkEnd w:id="787"/>
      <w:bookmarkEnd w:id="788"/>
    </w:p>
    <w:p w14:paraId="13B27D87" w14:textId="77777777" w:rsidR="00D7658B" w:rsidRPr="00F96924" w:rsidRDefault="00D7658B" w:rsidP="00D7658B">
      <w:pPr>
        <w:numPr>
          <w:ilvl w:val="0"/>
          <w:numId w:val="33"/>
        </w:numPr>
        <w:textAlignment w:val="baseline"/>
        <w:rPr>
          <w:rFonts w:ascii="Arial" w:eastAsia="Times New Roman" w:hAnsi="Arial" w:cs="Arial"/>
          <w:color w:val="000000"/>
          <w:sz w:val="20"/>
          <w:szCs w:val="20"/>
        </w:rPr>
      </w:pPr>
      <w:r w:rsidRPr="00F96924">
        <w:rPr>
          <w:rFonts w:ascii="Verdana" w:eastAsia="Times New Roman" w:hAnsi="Verdana" w:cs="Arial"/>
          <w:color w:val="000000"/>
          <w:sz w:val="20"/>
          <w:szCs w:val="20"/>
        </w:rPr>
        <w:t>Request format validation. </w:t>
      </w:r>
    </w:p>
    <w:p w14:paraId="41866C80" w14:textId="77777777" w:rsidR="00D7658B" w:rsidRPr="00F96924" w:rsidRDefault="00D7658B" w:rsidP="00D7658B">
      <w:pPr>
        <w:numPr>
          <w:ilvl w:val="0"/>
          <w:numId w:val="33"/>
        </w:numPr>
        <w:textAlignment w:val="baseline"/>
        <w:rPr>
          <w:rFonts w:ascii="Arial" w:eastAsia="Times New Roman" w:hAnsi="Arial" w:cs="Arial"/>
          <w:color w:val="000000"/>
          <w:sz w:val="20"/>
          <w:szCs w:val="20"/>
        </w:rPr>
      </w:pPr>
      <w:r w:rsidRPr="00F96924">
        <w:rPr>
          <w:rFonts w:ascii="Verdana" w:eastAsia="Times New Roman" w:hAnsi="Verdana" w:cs="Arial"/>
          <w:color w:val="000000"/>
          <w:sz w:val="20"/>
          <w:szCs w:val="20"/>
        </w:rPr>
        <w:t>Data mapping and Business rules validation.</w:t>
      </w:r>
    </w:p>
    <w:p w14:paraId="7F14C4E0" w14:textId="579C88C9" w:rsidR="002326B3" w:rsidRPr="00D7658B" w:rsidRDefault="00D7658B" w:rsidP="002326B3">
      <w:pPr>
        <w:pStyle w:val="ListParagraph"/>
        <w:numPr>
          <w:ilvl w:val="0"/>
          <w:numId w:val="34"/>
        </w:numPr>
        <w:rPr>
          <w:szCs w:val="20"/>
        </w:rPr>
      </w:pPr>
      <w:r w:rsidRPr="003C4D3C">
        <w:rPr>
          <w:rFonts w:eastAsia="Times New Roman" w:cs="Arial"/>
          <w:color w:val="000000"/>
          <w:szCs w:val="20"/>
        </w:rPr>
        <w:t>Response format validation.</w:t>
      </w:r>
    </w:p>
    <w:p w14:paraId="5AD1C37A" w14:textId="77777777" w:rsidR="002326B3" w:rsidRPr="00CE4898" w:rsidRDefault="002326B3" w:rsidP="00FD7EA7">
      <w:pPr>
        <w:pStyle w:val="Heading3"/>
      </w:pPr>
      <w:bookmarkStart w:id="789" w:name="_Toc438461500"/>
      <w:bookmarkStart w:id="790" w:name="_Toc488270204"/>
      <w:r w:rsidRPr="00CE4898">
        <w:t>Non-Functional testing</w:t>
      </w:r>
      <w:bookmarkEnd w:id="789"/>
      <w:bookmarkEnd w:id="790"/>
    </w:p>
    <w:p w14:paraId="5249EA65" w14:textId="697F4AD7" w:rsidR="002326B3" w:rsidRPr="000553B9" w:rsidRDefault="000553B9" w:rsidP="002326B3">
      <w:r>
        <w:rPr>
          <w:szCs w:val="20"/>
        </w:rPr>
        <w:t xml:space="preserve">Any non-functional requirements mentioned in </w:t>
      </w:r>
      <w:hyperlink r:id="rId43" w:history="1">
        <w:r w:rsidRPr="00B61413">
          <w:rPr>
            <w:rStyle w:val="Hyperlink"/>
            <w:szCs w:val="20"/>
          </w:rPr>
          <w:t>FatFace NFR</w:t>
        </w:r>
      </w:hyperlink>
      <w:r>
        <w:rPr>
          <w:szCs w:val="20"/>
        </w:rPr>
        <w:t xml:space="preserve"> document will be covered. </w:t>
      </w:r>
    </w:p>
    <w:p w14:paraId="78B21501" w14:textId="77777777" w:rsidR="002326B3" w:rsidRPr="002701C7" w:rsidRDefault="002326B3" w:rsidP="00FD7EA7">
      <w:pPr>
        <w:pStyle w:val="Heading3"/>
      </w:pPr>
      <w:bookmarkStart w:id="791" w:name="_Toc438461501"/>
      <w:bookmarkStart w:id="792" w:name="_Toc488270205"/>
      <w:r w:rsidRPr="002701C7">
        <w:t>Testing Tools</w:t>
      </w:r>
      <w:bookmarkEnd w:id="791"/>
      <w:bookmarkEnd w:id="792"/>
    </w:p>
    <w:p w14:paraId="4A3EB9FF" w14:textId="63724F37" w:rsidR="00EA223A" w:rsidRPr="00EA223A" w:rsidRDefault="00EA223A" w:rsidP="00D7658B">
      <w:pPr>
        <w:numPr>
          <w:ilvl w:val="0"/>
          <w:numId w:val="35"/>
        </w:numPr>
        <w:textAlignment w:val="baseline"/>
        <w:rPr>
          <w:rFonts w:ascii="Arial" w:eastAsia="Times New Roman" w:hAnsi="Arial" w:cs="Arial"/>
          <w:color w:val="000000"/>
        </w:rPr>
      </w:pPr>
      <w:bookmarkStart w:id="793" w:name="_Toc438461502"/>
      <w:r>
        <w:rPr>
          <w:rFonts w:ascii="Arial" w:eastAsia="Times New Roman" w:hAnsi="Arial" w:cs="Arial"/>
          <w:color w:val="000000"/>
        </w:rPr>
        <w:t>Soap-UI</w:t>
      </w:r>
    </w:p>
    <w:p w14:paraId="75BCF968" w14:textId="77777777" w:rsidR="00D7658B" w:rsidRPr="00735FAC" w:rsidRDefault="00D7658B" w:rsidP="00D7658B">
      <w:pPr>
        <w:numPr>
          <w:ilvl w:val="0"/>
          <w:numId w:val="35"/>
        </w:numPr>
        <w:textAlignment w:val="baseline"/>
        <w:rPr>
          <w:rFonts w:ascii="Arial" w:eastAsia="Times New Roman" w:hAnsi="Arial" w:cs="Arial"/>
          <w:color w:val="000000"/>
        </w:rPr>
      </w:pPr>
      <w:r w:rsidRPr="00735FAC">
        <w:rPr>
          <w:rFonts w:eastAsia="Times New Roman"/>
          <w:color w:val="000000"/>
        </w:rPr>
        <w:t>Ready API</w:t>
      </w:r>
    </w:p>
    <w:p w14:paraId="68F7FB33" w14:textId="71B4E879" w:rsidR="00AE41ED" w:rsidRPr="00D7658B" w:rsidRDefault="00D7658B" w:rsidP="00897E50">
      <w:pPr>
        <w:pStyle w:val="ListParagraph"/>
        <w:numPr>
          <w:ilvl w:val="0"/>
          <w:numId w:val="34"/>
        </w:numPr>
        <w:rPr>
          <w:b/>
        </w:rPr>
      </w:pPr>
      <w:r w:rsidRPr="003C4D3C">
        <w:rPr>
          <w:rFonts w:eastAsia="Times New Roman"/>
          <w:color w:val="000000"/>
        </w:rPr>
        <w:t>HeidiSQL</w:t>
      </w:r>
    </w:p>
    <w:p w14:paraId="3D170A36" w14:textId="4043C451" w:rsidR="002326B3" w:rsidRDefault="002326B3" w:rsidP="00FD7EA7">
      <w:pPr>
        <w:pStyle w:val="Heading3"/>
      </w:pPr>
      <w:bookmarkStart w:id="794" w:name="_Toc488270206"/>
      <w:r w:rsidRPr="002701C7">
        <w:t>Mocking frameworks</w:t>
      </w:r>
      <w:bookmarkEnd w:id="793"/>
      <w:bookmarkEnd w:id="794"/>
    </w:p>
    <w:p w14:paraId="4141314E" w14:textId="5E7C2478" w:rsidR="002054BB" w:rsidRPr="00D373BC" w:rsidRDefault="00D7658B" w:rsidP="00D373BC">
      <w:r>
        <w:t>NA</w:t>
      </w:r>
      <w:r w:rsidR="002054BB">
        <w:br w:type="page"/>
      </w:r>
    </w:p>
    <w:p w14:paraId="7D0D63C2" w14:textId="77777777" w:rsidR="002054BB" w:rsidRPr="00AD116F" w:rsidRDefault="002054BB" w:rsidP="002054BB">
      <w:pPr>
        <w:pStyle w:val="Heading1"/>
      </w:pPr>
      <w:bookmarkStart w:id="795" w:name="_Toc488270207"/>
      <w:r>
        <w:lastRenderedPageBreak/>
        <w:t>Appendix</w:t>
      </w:r>
      <w:bookmarkEnd w:id="795"/>
    </w:p>
    <w:p w14:paraId="05B9154C" w14:textId="77777777" w:rsidR="002054BB" w:rsidRPr="0088664D" w:rsidRDefault="002054BB"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796" w:name="_Toc477778296"/>
      <w:bookmarkStart w:id="797" w:name="_Toc479081605"/>
      <w:bookmarkStart w:id="798" w:name="_Toc484557755"/>
      <w:bookmarkStart w:id="799" w:name="_Toc484557849"/>
      <w:bookmarkStart w:id="800" w:name="_Toc485161774"/>
      <w:bookmarkStart w:id="801" w:name="_Toc485161839"/>
      <w:bookmarkStart w:id="802" w:name="_Toc485162691"/>
      <w:bookmarkStart w:id="803" w:name="_Toc485162756"/>
      <w:bookmarkStart w:id="804" w:name="_Toc485716910"/>
      <w:bookmarkStart w:id="805" w:name="_Toc485717358"/>
      <w:bookmarkStart w:id="806" w:name="_Toc485718652"/>
      <w:bookmarkStart w:id="807" w:name="_Toc486283538"/>
      <w:bookmarkStart w:id="808" w:name="_Toc486283801"/>
      <w:bookmarkStart w:id="809" w:name="_Toc486284205"/>
      <w:bookmarkStart w:id="810" w:name="_Toc486290243"/>
      <w:bookmarkStart w:id="811" w:name="_Toc486290356"/>
      <w:bookmarkStart w:id="812" w:name="_Toc486433049"/>
      <w:bookmarkStart w:id="813" w:name="_Toc486433382"/>
      <w:bookmarkStart w:id="814" w:name="_Toc486433623"/>
      <w:bookmarkStart w:id="815" w:name="_Toc486454381"/>
      <w:bookmarkStart w:id="816" w:name="_Toc486454510"/>
      <w:bookmarkStart w:id="817" w:name="_Toc486454964"/>
      <w:bookmarkStart w:id="818" w:name="_Toc486457478"/>
      <w:bookmarkStart w:id="819" w:name="_Toc486457748"/>
      <w:bookmarkStart w:id="820" w:name="_Toc487409632"/>
      <w:bookmarkStart w:id="821" w:name="_Toc487409762"/>
      <w:bookmarkStart w:id="822" w:name="_Toc487411777"/>
      <w:bookmarkStart w:id="823" w:name="_Toc487445978"/>
      <w:bookmarkStart w:id="824" w:name="_Toc487446092"/>
      <w:bookmarkStart w:id="825" w:name="_Toc488270208"/>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2872B5FD" w14:textId="77777777" w:rsidR="002054BB" w:rsidRPr="0088664D" w:rsidRDefault="002054BB" w:rsidP="000D663D">
      <w:pPr>
        <w:pStyle w:val="ListParagraph"/>
        <w:keepNext/>
        <w:keepLines/>
        <w:numPr>
          <w:ilvl w:val="0"/>
          <w:numId w:val="2"/>
        </w:numPr>
        <w:spacing w:after="0" w:line="240" w:lineRule="auto"/>
        <w:contextualSpacing w:val="0"/>
        <w:outlineLvl w:val="0"/>
        <w:rPr>
          <w:rFonts w:eastAsia="Times New Roman" w:cs="Arial"/>
          <w:b/>
          <w:bCs/>
          <w:vanish/>
          <w:color w:val="365F91"/>
          <w:sz w:val="28"/>
          <w:szCs w:val="28"/>
        </w:rPr>
      </w:pPr>
      <w:bookmarkStart w:id="826" w:name="_Toc477778297"/>
      <w:bookmarkStart w:id="827" w:name="_Toc479081606"/>
      <w:bookmarkStart w:id="828" w:name="_Toc484557756"/>
      <w:bookmarkStart w:id="829" w:name="_Toc484557850"/>
      <w:bookmarkStart w:id="830" w:name="_Toc485161775"/>
      <w:bookmarkStart w:id="831" w:name="_Toc485161840"/>
      <w:bookmarkStart w:id="832" w:name="_Toc485162692"/>
      <w:bookmarkStart w:id="833" w:name="_Toc485162757"/>
      <w:bookmarkStart w:id="834" w:name="_Toc485716911"/>
      <w:bookmarkStart w:id="835" w:name="_Toc485717359"/>
      <w:bookmarkStart w:id="836" w:name="_Toc485718653"/>
      <w:bookmarkStart w:id="837" w:name="_Toc486283539"/>
      <w:bookmarkStart w:id="838" w:name="_Toc486283802"/>
      <w:bookmarkStart w:id="839" w:name="_Toc486284206"/>
      <w:bookmarkStart w:id="840" w:name="_Toc486290244"/>
      <w:bookmarkStart w:id="841" w:name="_Toc486290357"/>
      <w:bookmarkStart w:id="842" w:name="_Toc486433050"/>
      <w:bookmarkStart w:id="843" w:name="_Toc486433383"/>
      <w:bookmarkStart w:id="844" w:name="_Toc486433624"/>
      <w:bookmarkStart w:id="845" w:name="_Toc486454382"/>
      <w:bookmarkStart w:id="846" w:name="_Toc486454511"/>
      <w:bookmarkStart w:id="847" w:name="_Toc486454965"/>
      <w:bookmarkStart w:id="848" w:name="_Toc486457479"/>
      <w:bookmarkStart w:id="849" w:name="_Toc486457749"/>
      <w:bookmarkStart w:id="850" w:name="_Toc487409633"/>
      <w:bookmarkStart w:id="851" w:name="_Toc487409763"/>
      <w:bookmarkStart w:id="852" w:name="_Toc487411778"/>
      <w:bookmarkStart w:id="853" w:name="_Toc487445979"/>
      <w:bookmarkStart w:id="854" w:name="_Toc487446093"/>
      <w:bookmarkStart w:id="855" w:name="_Toc488270209"/>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53BC7949" w14:textId="77777777" w:rsidR="002054BB" w:rsidRPr="000E6023" w:rsidRDefault="002054BB" w:rsidP="000D663D">
      <w:pPr>
        <w:pStyle w:val="ListParagraph"/>
        <w:keepNext/>
        <w:numPr>
          <w:ilvl w:val="0"/>
          <w:numId w:val="5"/>
        </w:numPr>
        <w:tabs>
          <w:tab w:val="left" w:pos="851"/>
        </w:tabs>
        <w:spacing w:after="0" w:line="240" w:lineRule="auto"/>
        <w:contextualSpacing w:val="0"/>
        <w:outlineLvl w:val="1"/>
        <w:rPr>
          <w:rFonts w:ascii="Cambria" w:eastAsia="Times New Roman" w:hAnsi="Cambria"/>
          <w:b/>
          <w:bCs/>
          <w:vanish/>
          <w:sz w:val="26"/>
          <w:szCs w:val="26"/>
        </w:rPr>
      </w:pPr>
      <w:bookmarkStart w:id="856" w:name="_Toc477778298"/>
      <w:bookmarkStart w:id="857" w:name="_Toc479081607"/>
      <w:bookmarkStart w:id="858" w:name="_Toc484557757"/>
      <w:bookmarkStart w:id="859" w:name="_Toc484557851"/>
      <w:bookmarkStart w:id="860" w:name="_Toc485161776"/>
      <w:bookmarkStart w:id="861" w:name="_Toc485161841"/>
      <w:bookmarkStart w:id="862" w:name="_Toc485162693"/>
      <w:bookmarkStart w:id="863" w:name="_Toc485162758"/>
      <w:bookmarkStart w:id="864" w:name="_Toc485716912"/>
      <w:bookmarkStart w:id="865" w:name="_Toc485717360"/>
      <w:bookmarkStart w:id="866" w:name="_Toc485718654"/>
      <w:bookmarkStart w:id="867" w:name="_Toc486283540"/>
      <w:bookmarkStart w:id="868" w:name="_Toc486283803"/>
      <w:bookmarkStart w:id="869" w:name="_Toc486284207"/>
      <w:bookmarkStart w:id="870" w:name="_Toc486290245"/>
      <w:bookmarkStart w:id="871" w:name="_Toc486290358"/>
      <w:bookmarkStart w:id="872" w:name="_Toc486433051"/>
      <w:bookmarkStart w:id="873" w:name="_Toc486433384"/>
      <w:bookmarkStart w:id="874" w:name="_Toc486433625"/>
      <w:bookmarkStart w:id="875" w:name="_Toc486454383"/>
      <w:bookmarkStart w:id="876" w:name="_Toc486454512"/>
      <w:bookmarkStart w:id="877" w:name="_Toc486454966"/>
      <w:bookmarkStart w:id="878" w:name="_Toc486457480"/>
      <w:bookmarkStart w:id="879" w:name="_Toc486457750"/>
      <w:bookmarkStart w:id="880" w:name="_Toc487409634"/>
      <w:bookmarkStart w:id="881" w:name="_Toc487409764"/>
      <w:bookmarkStart w:id="882" w:name="_Toc487411779"/>
      <w:bookmarkStart w:id="883" w:name="_Toc487445980"/>
      <w:bookmarkStart w:id="884" w:name="_Toc487446094"/>
      <w:bookmarkStart w:id="885" w:name="_Toc488270210"/>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14:paraId="0B7B1A39" w14:textId="41D978B2" w:rsidR="002054BB" w:rsidRDefault="005F37CE" w:rsidP="002054BB">
      <w:pPr>
        <w:rPr>
          <w:szCs w:val="20"/>
        </w:rPr>
      </w:pPr>
      <w:r>
        <w:rPr>
          <w:szCs w:val="20"/>
        </w:rPr>
        <w:t>NA</w:t>
      </w:r>
    </w:p>
    <w:p w14:paraId="0CA9A59F" w14:textId="77777777" w:rsidR="002054BB" w:rsidRDefault="002054BB" w:rsidP="002054BB">
      <w:pPr>
        <w:rPr>
          <w:szCs w:val="20"/>
        </w:rPr>
      </w:pPr>
    </w:p>
    <w:p w14:paraId="63437EFB" w14:textId="77777777" w:rsidR="00500A30" w:rsidRDefault="00500A30" w:rsidP="00500A30"/>
    <w:p w14:paraId="2F6B4232" w14:textId="77777777" w:rsidR="00177C6A" w:rsidRPr="00500A30" w:rsidRDefault="00500A30" w:rsidP="00500A30">
      <w:pPr>
        <w:pStyle w:val="ListParagraph"/>
        <w:jc w:val="center"/>
        <w:rPr>
          <w:rFonts w:cs="Arial"/>
          <w:lang w:val="en-GB"/>
        </w:rPr>
      </w:pPr>
      <w:r w:rsidRPr="007932F2">
        <w:rPr>
          <w:rFonts w:cs="Arial"/>
          <w:lang w:val="en-GB"/>
        </w:rPr>
        <w:t>***End of Document***</w:t>
      </w:r>
      <w:bookmarkEnd w:id="3"/>
    </w:p>
    <w:sectPr w:rsidR="00177C6A" w:rsidRPr="00500A30" w:rsidSect="003855E7">
      <w:headerReference w:type="default" r:id="rId44"/>
      <w:footerReference w:type="default" r:id="rId45"/>
      <w:pgSz w:w="11907" w:h="16839" w:code="9"/>
      <w:pgMar w:top="1440" w:right="128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3EF77" w14:textId="77777777" w:rsidR="001108B3" w:rsidRDefault="001108B3" w:rsidP="00AC7465">
      <w:r>
        <w:separator/>
      </w:r>
    </w:p>
  </w:endnote>
  <w:endnote w:type="continuationSeparator" w:id="0">
    <w:p w14:paraId="2A74C03A" w14:textId="77777777" w:rsidR="001108B3" w:rsidRDefault="001108B3" w:rsidP="00AC7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391E5CD" w14:textId="77777777" w:rsidR="00B90483" w:rsidRPr="00E83DD8" w:rsidRDefault="001108B3"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EndPr/>
      <w:sdtContent>
        <w:r w:rsidR="00B90483">
          <w:rPr>
            <w:lang w:val="en-GB"/>
          </w:rPr>
          <w:t>Service Design Document</w:t>
        </w:r>
      </w:sdtContent>
    </w:sdt>
    <w:r w:rsidR="00B90483">
      <w:tab/>
    </w:r>
    <w:r w:rsidR="00B90483">
      <w:tab/>
    </w:r>
    <w:r w:rsidR="00B90483" w:rsidRPr="00E213D7">
      <w:rPr>
        <w:szCs w:val="24"/>
      </w:rPr>
      <w:t>P</w:t>
    </w:r>
    <w:r w:rsidR="00B90483" w:rsidRPr="00E213D7">
      <w:rPr>
        <w:rFonts w:cs="Arial"/>
        <w:szCs w:val="24"/>
      </w:rPr>
      <w:t>age</w:t>
    </w:r>
    <w:r w:rsidR="00B90483" w:rsidRPr="00E213D7">
      <w:rPr>
        <w:rFonts w:cs="Arial"/>
        <w:b/>
        <w:szCs w:val="24"/>
      </w:rPr>
      <w:t xml:space="preserve"> </w:t>
    </w:r>
    <w:r w:rsidR="00B90483" w:rsidRPr="00E213D7">
      <w:rPr>
        <w:rStyle w:val="PageNumber"/>
        <w:szCs w:val="24"/>
      </w:rPr>
      <w:fldChar w:fldCharType="begin"/>
    </w:r>
    <w:r w:rsidR="00B90483" w:rsidRPr="00E213D7">
      <w:rPr>
        <w:rStyle w:val="PageNumber"/>
        <w:szCs w:val="24"/>
      </w:rPr>
      <w:instrText xml:space="preserve"> PAGE </w:instrText>
    </w:r>
    <w:r w:rsidR="00B90483" w:rsidRPr="00E213D7">
      <w:rPr>
        <w:rStyle w:val="PageNumber"/>
        <w:szCs w:val="24"/>
      </w:rPr>
      <w:fldChar w:fldCharType="separate"/>
    </w:r>
    <w:r w:rsidR="00297F48">
      <w:rPr>
        <w:rStyle w:val="PageNumber"/>
        <w:noProof/>
        <w:szCs w:val="24"/>
      </w:rPr>
      <w:t>8</w:t>
    </w:r>
    <w:r w:rsidR="00B90483" w:rsidRPr="00E213D7">
      <w:rPr>
        <w:rStyle w:val="PageNumber"/>
        <w:szCs w:val="24"/>
      </w:rPr>
      <w:fldChar w:fldCharType="end"/>
    </w:r>
    <w:r w:rsidR="00B90483" w:rsidRPr="00E213D7">
      <w:rPr>
        <w:rStyle w:val="PageNumber"/>
        <w:b/>
        <w:szCs w:val="24"/>
      </w:rPr>
      <w:t xml:space="preserve"> </w:t>
    </w:r>
    <w:r w:rsidR="00B90483" w:rsidRPr="00E213D7">
      <w:rPr>
        <w:rStyle w:val="PageNumber"/>
        <w:szCs w:val="24"/>
      </w:rPr>
      <w:t xml:space="preserve">of </w:t>
    </w:r>
    <w:r w:rsidR="00B90483" w:rsidRPr="00E213D7">
      <w:rPr>
        <w:rStyle w:val="PageNumber"/>
        <w:szCs w:val="24"/>
      </w:rPr>
      <w:fldChar w:fldCharType="begin"/>
    </w:r>
    <w:r w:rsidR="00B90483" w:rsidRPr="00E213D7">
      <w:rPr>
        <w:rStyle w:val="PageNumber"/>
        <w:szCs w:val="24"/>
      </w:rPr>
      <w:instrText xml:space="preserve"> NUMPAGES </w:instrText>
    </w:r>
    <w:r w:rsidR="00B90483" w:rsidRPr="00E213D7">
      <w:rPr>
        <w:rStyle w:val="PageNumber"/>
        <w:szCs w:val="24"/>
      </w:rPr>
      <w:fldChar w:fldCharType="separate"/>
    </w:r>
    <w:r w:rsidR="00297F48">
      <w:rPr>
        <w:rStyle w:val="PageNumber"/>
        <w:noProof/>
        <w:szCs w:val="24"/>
      </w:rPr>
      <w:t>29</w:t>
    </w:r>
    <w:r w:rsidR="00B90483" w:rsidRPr="00E213D7">
      <w:rPr>
        <w:rStyle w:val="PageNumber"/>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04825" w14:textId="77777777" w:rsidR="001108B3" w:rsidRDefault="001108B3" w:rsidP="00AC7465">
      <w:r>
        <w:separator/>
      </w:r>
    </w:p>
  </w:footnote>
  <w:footnote w:type="continuationSeparator" w:id="0">
    <w:p w14:paraId="194F1F7E" w14:textId="77777777" w:rsidR="001108B3" w:rsidRDefault="001108B3" w:rsidP="00AC74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A7D457" w14:textId="26925DB4" w:rsidR="00B90483" w:rsidRPr="00655899" w:rsidRDefault="00B90483" w:rsidP="007F7351">
    <w:pPr>
      <w:pStyle w:val="Header"/>
      <w:jc w:val="center"/>
      <w:rPr>
        <w:szCs w:val="20"/>
      </w:rPr>
    </w:pPr>
    <w:r w:rsidRPr="00C41F66">
      <w:rPr>
        <w:noProof/>
        <w:szCs w:val="20"/>
      </w:rPr>
      <w:drawing>
        <wp:anchor distT="0" distB="0" distL="114300" distR="114300" simplePos="0" relativeHeight="251657728" behindDoc="1" locked="0" layoutInCell="1" allowOverlap="1" wp14:anchorId="7AF90CE5" wp14:editId="23FABFE1">
          <wp:simplePos x="0" y="0"/>
          <wp:positionH relativeFrom="margin">
            <wp:posOffset>0</wp:posOffset>
          </wp:positionH>
          <wp:positionV relativeFrom="paragraph">
            <wp:posOffset>18415</wp:posOffset>
          </wp:positionV>
          <wp:extent cx="767715" cy="203200"/>
          <wp:effectExtent l="0" t="0" r="0" b="0"/>
          <wp:wrapTight wrapText="bothSides">
            <wp:wrapPolygon edited="0">
              <wp:start x="4288" y="0"/>
              <wp:lineTo x="0" y="5400"/>
              <wp:lineTo x="0" y="18900"/>
              <wp:lineTo x="20725" y="18900"/>
              <wp:lineTo x="20725" y="2700"/>
              <wp:lineTo x="15007" y="0"/>
              <wp:lineTo x="4288"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7715" cy="203200"/>
                  </a:xfrm>
                  <a:prstGeom prst="rect">
                    <a:avLst/>
                  </a:prstGeom>
                </pic:spPr>
              </pic:pic>
            </a:graphicData>
          </a:graphic>
          <wp14:sizeRelH relativeFrom="margin">
            <wp14:pctWidth>0</wp14:pctWidth>
          </wp14:sizeRelH>
          <wp14:sizeRelV relativeFrom="margin">
            <wp14:pctHeight>0</wp14:pctHeight>
          </wp14:sizeRelV>
        </wp:anchor>
      </w:drawing>
    </w:r>
    <w:r>
      <w:rPr>
        <w:noProof/>
        <w:szCs w:val="20"/>
      </w:rPr>
      <w:drawing>
        <wp:anchor distT="0" distB="0" distL="114300" distR="114300" simplePos="0" relativeHeight="251656704" behindDoc="0" locked="0" layoutInCell="1" allowOverlap="1" wp14:anchorId="5F8DDAE3" wp14:editId="60131D6A">
          <wp:simplePos x="0" y="0"/>
          <wp:positionH relativeFrom="margin">
            <wp:posOffset>5026025</wp:posOffset>
          </wp:positionH>
          <wp:positionV relativeFrom="margin">
            <wp:posOffset>-628650</wp:posOffset>
          </wp:positionV>
          <wp:extent cx="798830" cy="46164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2">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sidR="001108B3">
      <w:rPr>
        <w:noProof/>
        <w:szCs w:val="20"/>
      </w:rPr>
      <w:pict w14:anchorId="585C5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left:0;text-align:left;margin-left:0;margin-top:0;width:397.7pt;height:245.5pt;z-index:-251657728;mso-position-horizontal:center;mso-position-horizontal-relative:margin;mso-position-vertical:center;mso-position-vertical-relative:margin" o:allowincell="f">
          <v:imagedata r:id="rId3" o:title="WW LOGO WaterMark" gain="19661f" blacklevel="22938f"/>
          <w10:wrap anchorx="margin" anchory="margin"/>
        </v:shape>
      </w:pict>
    </w:r>
    <w:r>
      <w:rPr>
        <w:noProof/>
        <w:szCs w:val="20"/>
      </w:rPr>
      <w:fldChar w:fldCharType="begin"/>
    </w:r>
    <w:r>
      <w:rPr>
        <w:noProof/>
        <w:szCs w:val="20"/>
      </w:rPr>
      <w:instrText xml:space="preserve"> DOCPROPERTY "Document number"  \* MERGEFORMAT </w:instrText>
    </w:r>
    <w:r>
      <w:rPr>
        <w:noProof/>
        <w:szCs w:val="20"/>
      </w:rPr>
      <w:fldChar w:fldCharType="separate"/>
    </w:r>
    <w:r w:rsidRPr="00C41F66">
      <w:rPr>
        <w:noProof/>
        <w:szCs w:val="20"/>
      </w:rPr>
      <w:t>WW/PD/REC/SDD/HYD01/FFLL1</w:t>
    </w:r>
    <w:r>
      <w:rPr>
        <w:noProof/>
        <w:szCs w:val="20"/>
      </w:rPr>
      <w:fldChar w:fldCharType="end"/>
    </w:r>
    <w:r>
      <w:rPr>
        <w:noProof/>
        <w:szCs w:val="20"/>
      </w:rPr>
      <w:t xml:space="preserve"> - </w:t>
    </w:r>
    <w:r>
      <w:rPr>
        <w:noProof/>
        <w:szCs w:val="20"/>
      </w:rPr>
      <w:fldChar w:fldCharType="begin"/>
    </w:r>
    <w:r>
      <w:rPr>
        <w:noProof/>
        <w:szCs w:val="20"/>
      </w:rPr>
      <w:instrText xml:space="preserve"> DOCPROPERTY "Status"  \* MERGEFORMAT </w:instrText>
    </w:r>
    <w:r>
      <w:rPr>
        <w:noProof/>
        <w:szCs w:val="20"/>
      </w:rPr>
      <w:fldChar w:fldCharType="separate"/>
    </w:r>
    <w:r>
      <w:rPr>
        <w:noProof/>
        <w:szCs w:val="20"/>
      </w:rPr>
      <w:t>Restricted</w:t>
    </w:r>
    <w:r>
      <w:rPr>
        <w:noProof/>
        <w:szCs w:val="2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EA4848E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sz w:val="24"/>
        <w:szCs w:val="24"/>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13867CC"/>
    <w:multiLevelType w:val="hybridMultilevel"/>
    <w:tmpl w:val="AC9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E3C50"/>
    <w:multiLevelType w:val="hybridMultilevel"/>
    <w:tmpl w:val="0A22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4656B"/>
    <w:multiLevelType w:val="hybridMultilevel"/>
    <w:tmpl w:val="26FA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4492E"/>
    <w:multiLevelType w:val="hybridMultilevel"/>
    <w:tmpl w:val="7D96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06ABA"/>
    <w:multiLevelType w:val="hybridMultilevel"/>
    <w:tmpl w:val="FA5E9070"/>
    <w:lvl w:ilvl="0" w:tplc="2D42A2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2795ED8"/>
    <w:multiLevelType w:val="hybridMultilevel"/>
    <w:tmpl w:val="B912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B609FD"/>
    <w:multiLevelType w:val="hybridMultilevel"/>
    <w:tmpl w:val="9FE2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82775B"/>
    <w:multiLevelType w:val="multilevel"/>
    <w:tmpl w:val="8EA82508"/>
    <w:lvl w:ilvl="0">
      <w:start w:val="1"/>
      <w:numFmt w:val="decimal"/>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8942845"/>
    <w:multiLevelType w:val="hybridMultilevel"/>
    <w:tmpl w:val="1004A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8D966A8"/>
    <w:multiLevelType w:val="multilevel"/>
    <w:tmpl w:val="81DA0D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B2D3529"/>
    <w:multiLevelType w:val="hybridMultilevel"/>
    <w:tmpl w:val="54D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834122"/>
    <w:multiLevelType w:val="hybridMultilevel"/>
    <w:tmpl w:val="0A44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506A44"/>
    <w:multiLevelType w:val="hybridMultilevel"/>
    <w:tmpl w:val="FA5E9070"/>
    <w:lvl w:ilvl="0" w:tplc="2D42A218">
      <w:start w:val="1"/>
      <w:numFmt w:val="decimal"/>
      <w:lvlText w:val="%1"/>
      <w:lvlJc w:val="left"/>
      <w:pPr>
        <w:ind w:left="63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38029D2"/>
    <w:multiLevelType w:val="hybridMultilevel"/>
    <w:tmpl w:val="5AB2F2AC"/>
    <w:lvl w:ilvl="0" w:tplc="2BE43D6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A7B5A9A"/>
    <w:multiLevelType w:val="hybridMultilevel"/>
    <w:tmpl w:val="FA5E9070"/>
    <w:lvl w:ilvl="0" w:tplc="2D42A218">
      <w:start w:val="1"/>
      <w:numFmt w:val="decimal"/>
      <w:lvlText w:val="%1"/>
      <w:lvlJc w:val="left"/>
      <w:pPr>
        <w:ind w:left="36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7">
    <w:nsid w:val="2E757029"/>
    <w:multiLevelType w:val="hybridMultilevel"/>
    <w:tmpl w:val="3F68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E74867"/>
    <w:multiLevelType w:val="hybridMultilevel"/>
    <w:tmpl w:val="FA5E9070"/>
    <w:lvl w:ilvl="0" w:tplc="2D42A2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60E4D08"/>
    <w:multiLevelType w:val="multilevel"/>
    <w:tmpl w:val="0324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623094"/>
    <w:multiLevelType w:val="multilevel"/>
    <w:tmpl w:val="C9FE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4F73FF"/>
    <w:multiLevelType w:val="hybridMultilevel"/>
    <w:tmpl w:val="5AB2F2AC"/>
    <w:lvl w:ilvl="0" w:tplc="2BE43D6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85217DE"/>
    <w:multiLevelType w:val="hybridMultilevel"/>
    <w:tmpl w:val="1004A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C643FFB"/>
    <w:multiLevelType w:val="hybridMultilevel"/>
    <w:tmpl w:val="D864E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D29B6"/>
    <w:multiLevelType w:val="hybridMultilevel"/>
    <w:tmpl w:val="B9465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500E7A"/>
    <w:multiLevelType w:val="hybridMultilevel"/>
    <w:tmpl w:val="FA5E9070"/>
    <w:lvl w:ilvl="0" w:tplc="2D42A218">
      <w:start w:val="1"/>
      <w:numFmt w:val="decimal"/>
      <w:lvlText w:val="%1"/>
      <w:lvlJc w:val="left"/>
      <w:pPr>
        <w:ind w:left="63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nsid w:val="634A53FB"/>
    <w:multiLevelType w:val="hybridMultilevel"/>
    <w:tmpl w:val="1004A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0F2F98"/>
    <w:multiLevelType w:val="hybridMultilevel"/>
    <w:tmpl w:val="823A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AA6315"/>
    <w:multiLevelType w:val="hybridMultilevel"/>
    <w:tmpl w:val="E13C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7539DC"/>
    <w:multiLevelType w:val="hybridMultilevel"/>
    <w:tmpl w:val="B2EA4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2C24241"/>
    <w:multiLevelType w:val="hybridMultilevel"/>
    <w:tmpl w:val="1004A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54C26EC"/>
    <w:multiLevelType w:val="hybridMultilevel"/>
    <w:tmpl w:val="FA5E9070"/>
    <w:lvl w:ilvl="0" w:tplc="2D42A218">
      <w:start w:val="1"/>
      <w:numFmt w:val="decimal"/>
      <w:lvlText w:val="%1"/>
      <w:lvlJc w:val="left"/>
      <w:pPr>
        <w:ind w:left="63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703047B"/>
    <w:multiLevelType w:val="multilevel"/>
    <w:tmpl w:val="746CC7A6"/>
    <w:lvl w:ilvl="0">
      <w:start w:val="4"/>
      <w:numFmt w:val="decimal"/>
      <w:lvlText w:val="%1"/>
      <w:lvlJc w:val="left"/>
      <w:pPr>
        <w:ind w:left="420" w:hanging="420"/>
      </w:pPr>
      <w:rPr>
        <w:rFonts w:hint="default"/>
      </w:rPr>
    </w:lvl>
    <w:lvl w:ilvl="1">
      <w:start w:val="1"/>
      <w:numFmt w:val="decimal"/>
      <w:lvlText w:val="%1.%2"/>
      <w:lvlJc w:val="left"/>
      <w:pPr>
        <w:ind w:left="720" w:hanging="720"/>
      </w:pPr>
      <w:rPr>
        <w:rFonts w:ascii="Cambria" w:hAnsi="Cambria" w:hint="default"/>
        <w:color w:val="auto"/>
        <w:sz w:val="22"/>
        <w:szCs w:val="22"/>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7E0E4521"/>
    <w:multiLevelType w:val="hybridMultilevel"/>
    <w:tmpl w:val="88465460"/>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nsid w:val="7FD144A6"/>
    <w:multiLevelType w:val="hybridMultilevel"/>
    <w:tmpl w:val="FA5E9070"/>
    <w:lvl w:ilvl="0" w:tplc="2D42A2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3"/>
  </w:num>
  <w:num w:numId="6">
    <w:abstractNumId w:val="30"/>
  </w:num>
  <w:num w:numId="7">
    <w:abstractNumId w:val="10"/>
  </w:num>
  <w:num w:numId="8">
    <w:abstractNumId w:val="11"/>
  </w:num>
  <w:num w:numId="9">
    <w:abstractNumId w:val="27"/>
  </w:num>
  <w:num w:numId="10">
    <w:abstractNumId w:val="22"/>
  </w:num>
  <w:num w:numId="11">
    <w:abstractNumId w:val="25"/>
  </w:num>
  <w:num w:numId="12">
    <w:abstractNumId w:val="28"/>
  </w:num>
  <w:num w:numId="13">
    <w:abstractNumId w:val="4"/>
  </w:num>
  <w:num w:numId="14">
    <w:abstractNumId w:val="17"/>
  </w:num>
  <w:num w:numId="15">
    <w:abstractNumId w:val="7"/>
  </w:num>
  <w:num w:numId="16">
    <w:abstractNumId w:val="34"/>
  </w:num>
  <w:num w:numId="17">
    <w:abstractNumId w:val="12"/>
  </w:num>
  <w:num w:numId="18">
    <w:abstractNumId w:val="32"/>
  </w:num>
  <w:num w:numId="19">
    <w:abstractNumId w:val="31"/>
  </w:num>
  <w:num w:numId="20">
    <w:abstractNumId w:val="2"/>
  </w:num>
  <w:num w:numId="21">
    <w:abstractNumId w:val="8"/>
  </w:num>
  <w:num w:numId="22">
    <w:abstractNumId w:val="3"/>
  </w:num>
  <w:num w:numId="23">
    <w:abstractNumId w:val="1"/>
  </w:num>
  <w:num w:numId="24">
    <w:abstractNumId w:val="23"/>
  </w:num>
  <w:num w:numId="25">
    <w:abstractNumId w:val="24"/>
  </w:num>
  <w:num w:numId="26">
    <w:abstractNumId w:val="21"/>
  </w:num>
  <w:num w:numId="27">
    <w:abstractNumId w:val="35"/>
  </w:num>
  <w:num w:numId="28">
    <w:abstractNumId w:val="15"/>
  </w:num>
  <w:num w:numId="29">
    <w:abstractNumId w:val="18"/>
  </w:num>
  <w:num w:numId="30">
    <w:abstractNumId w:val="13"/>
  </w:num>
  <w:num w:numId="31">
    <w:abstractNumId w:val="14"/>
  </w:num>
  <w:num w:numId="32">
    <w:abstractNumId w:val="5"/>
  </w:num>
  <w:num w:numId="33">
    <w:abstractNumId w:val="19"/>
  </w:num>
  <w:num w:numId="34">
    <w:abstractNumId w:val="29"/>
  </w:num>
  <w:num w:numId="35">
    <w:abstractNumId w:val="20"/>
  </w:num>
  <w:num w:numId="36">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06"/>
    <w:rsid w:val="000014E8"/>
    <w:rsid w:val="000027D9"/>
    <w:rsid w:val="000046CE"/>
    <w:rsid w:val="00004797"/>
    <w:rsid w:val="00005BCC"/>
    <w:rsid w:val="00005CDB"/>
    <w:rsid w:val="0001136B"/>
    <w:rsid w:val="00011B99"/>
    <w:rsid w:val="00011BAA"/>
    <w:rsid w:val="00016191"/>
    <w:rsid w:val="000163EE"/>
    <w:rsid w:val="000176CC"/>
    <w:rsid w:val="00017ED7"/>
    <w:rsid w:val="00020F20"/>
    <w:rsid w:val="00021351"/>
    <w:rsid w:val="00023CB0"/>
    <w:rsid w:val="000252A3"/>
    <w:rsid w:val="0002650F"/>
    <w:rsid w:val="00026761"/>
    <w:rsid w:val="00026F00"/>
    <w:rsid w:val="000327D4"/>
    <w:rsid w:val="000328FA"/>
    <w:rsid w:val="00032B86"/>
    <w:rsid w:val="000333A6"/>
    <w:rsid w:val="0003425E"/>
    <w:rsid w:val="00034933"/>
    <w:rsid w:val="000353CA"/>
    <w:rsid w:val="00035FE0"/>
    <w:rsid w:val="00036010"/>
    <w:rsid w:val="00040801"/>
    <w:rsid w:val="00040A4B"/>
    <w:rsid w:val="00042112"/>
    <w:rsid w:val="00042970"/>
    <w:rsid w:val="00043DB3"/>
    <w:rsid w:val="00044C50"/>
    <w:rsid w:val="000451C4"/>
    <w:rsid w:val="00045ECD"/>
    <w:rsid w:val="000462AE"/>
    <w:rsid w:val="00047AEA"/>
    <w:rsid w:val="00047DD3"/>
    <w:rsid w:val="00050B69"/>
    <w:rsid w:val="00052B5E"/>
    <w:rsid w:val="00053392"/>
    <w:rsid w:val="000553B9"/>
    <w:rsid w:val="00056BA9"/>
    <w:rsid w:val="0005763A"/>
    <w:rsid w:val="00061728"/>
    <w:rsid w:val="00061BFF"/>
    <w:rsid w:val="00064A9C"/>
    <w:rsid w:val="00066C6D"/>
    <w:rsid w:val="0006715A"/>
    <w:rsid w:val="00070060"/>
    <w:rsid w:val="0007271A"/>
    <w:rsid w:val="00072C63"/>
    <w:rsid w:val="00073B32"/>
    <w:rsid w:val="00073BEC"/>
    <w:rsid w:val="00073F8D"/>
    <w:rsid w:val="00076B3F"/>
    <w:rsid w:val="00076EE1"/>
    <w:rsid w:val="00077FE1"/>
    <w:rsid w:val="00081513"/>
    <w:rsid w:val="000821A2"/>
    <w:rsid w:val="0008546B"/>
    <w:rsid w:val="00085826"/>
    <w:rsid w:val="000870B9"/>
    <w:rsid w:val="00087B2E"/>
    <w:rsid w:val="000921D5"/>
    <w:rsid w:val="00093B2B"/>
    <w:rsid w:val="0009414D"/>
    <w:rsid w:val="00094C83"/>
    <w:rsid w:val="000A0262"/>
    <w:rsid w:val="000A1AE4"/>
    <w:rsid w:val="000A5638"/>
    <w:rsid w:val="000A63B1"/>
    <w:rsid w:val="000A7685"/>
    <w:rsid w:val="000A7CBB"/>
    <w:rsid w:val="000B0980"/>
    <w:rsid w:val="000B1BD7"/>
    <w:rsid w:val="000B1C5D"/>
    <w:rsid w:val="000B2533"/>
    <w:rsid w:val="000B5429"/>
    <w:rsid w:val="000B757A"/>
    <w:rsid w:val="000C06E0"/>
    <w:rsid w:val="000C095B"/>
    <w:rsid w:val="000C2380"/>
    <w:rsid w:val="000C5262"/>
    <w:rsid w:val="000D22B6"/>
    <w:rsid w:val="000D2C55"/>
    <w:rsid w:val="000D2FFB"/>
    <w:rsid w:val="000D4A28"/>
    <w:rsid w:val="000D5EC8"/>
    <w:rsid w:val="000D663D"/>
    <w:rsid w:val="000E07B6"/>
    <w:rsid w:val="000E2FFC"/>
    <w:rsid w:val="000E3794"/>
    <w:rsid w:val="000E6356"/>
    <w:rsid w:val="000E6E00"/>
    <w:rsid w:val="000F003C"/>
    <w:rsid w:val="000F0C06"/>
    <w:rsid w:val="000F191E"/>
    <w:rsid w:val="000F199F"/>
    <w:rsid w:val="000F531A"/>
    <w:rsid w:val="000F71E3"/>
    <w:rsid w:val="001000F2"/>
    <w:rsid w:val="001001FC"/>
    <w:rsid w:val="00101419"/>
    <w:rsid w:val="00102045"/>
    <w:rsid w:val="00102741"/>
    <w:rsid w:val="00103FA7"/>
    <w:rsid w:val="00106595"/>
    <w:rsid w:val="001108B3"/>
    <w:rsid w:val="00111E1D"/>
    <w:rsid w:val="00112491"/>
    <w:rsid w:val="00112789"/>
    <w:rsid w:val="001132E2"/>
    <w:rsid w:val="0011483E"/>
    <w:rsid w:val="00116455"/>
    <w:rsid w:val="00116B66"/>
    <w:rsid w:val="00117B18"/>
    <w:rsid w:val="001218EC"/>
    <w:rsid w:val="001226C8"/>
    <w:rsid w:val="00123B5C"/>
    <w:rsid w:val="00130587"/>
    <w:rsid w:val="001326E8"/>
    <w:rsid w:val="00133A74"/>
    <w:rsid w:val="001353F7"/>
    <w:rsid w:val="00135C01"/>
    <w:rsid w:val="0013610A"/>
    <w:rsid w:val="00136597"/>
    <w:rsid w:val="001401B4"/>
    <w:rsid w:val="001406B5"/>
    <w:rsid w:val="00141A46"/>
    <w:rsid w:val="00145118"/>
    <w:rsid w:val="00147B73"/>
    <w:rsid w:val="00150544"/>
    <w:rsid w:val="00150633"/>
    <w:rsid w:val="00151770"/>
    <w:rsid w:val="00151DFE"/>
    <w:rsid w:val="001524CD"/>
    <w:rsid w:val="00152EC5"/>
    <w:rsid w:val="001550E5"/>
    <w:rsid w:val="00156A72"/>
    <w:rsid w:val="00157A5D"/>
    <w:rsid w:val="001601B7"/>
    <w:rsid w:val="00161176"/>
    <w:rsid w:val="001612F2"/>
    <w:rsid w:val="00166AE2"/>
    <w:rsid w:val="00167D61"/>
    <w:rsid w:val="00171353"/>
    <w:rsid w:val="00172B45"/>
    <w:rsid w:val="00176008"/>
    <w:rsid w:val="0017642A"/>
    <w:rsid w:val="00177C6A"/>
    <w:rsid w:val="00181BF5"/>
    <w:rsid w:val="001820CE"/>
    <w:rsid w:val="00182466"/>
    <w:rsid w:val="00182B19"/>
    <w:rsid w:val="001849FC"/>
    <w:rsid w:val="00185611"/>
    <w:rsid w:val="0018616E"/>
    <w:rsid w:val="00186E04"/>
    <w:rsid w:val="001923AC"/>
    <w:rsid w:val="00193456"/>
    <w:rsid w:val="00193823"/>
    <w:rsid w:val="001948FD"/>
    <w:rsid w:val="00194970"/>
    <w:rsid w:val="001952B7"/>
    <w:rsid w:val="001952D7"/>
    <w:rsid w:val="00195306"/>
    <w:rsid w:val="001954AA"/>
    <w:rsid w:val="001956B6"/>
    <w:rsid w:val="00195962"/>
    <w:rsid w:val="00195978"/>
    <w:rsid w:val="00196789"/>
    <w:rsid w:val="00196BFA"/>
    <w:rsid w:val="00197AC6"/>
    <w:rsid w:val="001A18E0"/>
    <w:rsid w:val="001A28C8"/>
    <w:rsid w:val="001A2E95"/>
    <w:rsid w:val="001A3257"/>
    <w:rsid w:val="001A3BD1"/>
    <w:rsid w:val="001A49B2"/>
    <w:rsid w:val="001A6533"/>
    <w:rsid w:val="001A73D7"/>
    <w:rsid w:val="001B17D2"/>
    <w:rsid w:val="001B1DBC"/>
    <w:rsid w:val="001B2007"/>
    <w:rsid w:val="001B2CE4"/>
    <w:rsid w:val="001B36B8"/>
    <w:rsid w:val="001B55C3"/>
    <w:rsid w:val="001B7E46"/>
    <w:rsid w:val="001C1BDA"/>
    <w:rsid w:val="001C233D"/>
    <w:rsid w:val="001C2352"/>
    <w:rsid w:val="001C28B9"/>
    <w:rsid w:val="001C2ACB"/>
    <w:rsid w:val="001C2F2B"/>
    <w:rsid w:val="001C6317"/>
    <w:rsid w:val="001C671D"/>
    <w:rsid w:val="001C7281"/>
    <w:rsid w:val="001C74AE"/>
    <w:rsid w:val="001D023D"/>
    <w:rsid w:val="001D172F"/>
    <w:rsid w:val="001D21D2"/>
    <w:rsid w:val="001D2CF4"/>
    <w:rsid w:val="001D3F5D"/>
    <w:rsid w:val="001D4000"/>
    <w:rsid w:val="001D47FE"/>
    <w:rsid w:val="001D48B6"/>
    <w:rsid w:val="001D4AB7"/>
    <w:rsid w:val="001D5817"/>
    <w:rsid w:val="001D650A"/>
    <w:rsid w:val="001D77E2"/>
    <w:rsid w:val="001D7806"/>
    <w:rsid w:val="001E0CA1"/>
    <w:rsid w:val="001E12CE"/>
    <w:rsid w:val="001E2F02"/>
    <w:rsid w:val="001E2F9C"/>
    <w:rsid w:val="001E3AA1"/>
    <w:rsid w:val="001E4064"/>
    <w:rsid w:val="001E4442"/>
    <w:rsid w:val="001E4471"/>
    <w:rsid w:val="001E59C9"/>
    <w:rsid w:val="001E5C4C"/>
    <w:rsid w:val="001E7A91"/>
    <w:rsid w:val="001F1A34"/>
    <w:rsid w:val="001F4090"/>
    <w:rsid w:val="001F495E"/>
    <w:rsid w:val="001F5C4E"/>
    <w:rsid w:val="001F6865"/>
    <w:rsid w:val="001F7112"/>
    <w:rsid w:val="00201E35"/>
    <w:rsid w:val="00202310"/>
    <w:rsid w:val="002031AE"/>
    <w:rsid w:val="002054BB"/>
    <w:rsid w:val="002070BD"/>
    <w:rsid w:val="0020738A"/>
    <w:rsid w:val="00207818"/>
    <w:rsid w:val="0021030C"/>
    <w:rsid w:val="002107D6"/>
    <w:rsid w:val="00214474"/>
    <w:rsid w:val="00214CF2"/>
    <w:rsid w:val="00216E70"/>
    <w:rsid w:val="00217FAF"/>
    <w:rsid w:val="00221251"/>
    <w:rsid w:val="00223000"/>
    <w:rsid w:val="00225705"/>
    <w:rsid w:val="002304CF"/>
    <w:rsid w:val="002318F4"/>
    <w:rsid w:val="002326B3"/>
    <w:rsid w:val="002327B5"/>
    <w:rsid w:val="00233C6C"/>
    <w:rsid w:val="002347F9"/>
    <w:rsid w:val="002355E4"/>
    <w:rsid w:val="00236860"/>
    <w:rsid w:val="002401EF"/>
    <w:rsid w:val="002404BD"/>
    <w:rsid w:val="00241DB0"/>
    <w:rsid w:val="002439E3"/>
    <w:rsid w:val="0024406E"/>
    <w:rsid w:val="00244314"/>
    <w:rsid w:val="00244804"/>
    <w:rsid w:val="00245225"/>
    <w:rsid w:val="002454C1"/>
    <w:rsid w:val="002461DF"/>
    <w:rsid w:val="0024775D"/>
    <w:rsid w:val="00251685"/>
    <w:rsid w:val="00252F53"/>
    <w:rsid w:val="0025344A"/>
    <w:rsid w:val="00253F97"/>
    <w:rsid w:val="00253F9A"/>
    <w:rsid w:val="00254F40"/>
    <w:rsid w:val="002578F1"/>
    <w:rsid w:val="00260568"/>
    <w:rsid w:val="002607BF"/>
    <w:rsid w:val="00261783"/>
    <w:rsid w:val="002642CD"/>
    <w:rsid w:val="0027195A"/>
    <w:rsid w:val="002806BE"/>
    <w:rsid w:val="002834A1"/>
    <w:rsid w:val="00284FFF"/>
    <w:rsid w:val="0028520E"/>
    <w:rsid w:val="00285EA2"/>
    <w:rsid w:val="0028757D"/>
    <w:rsid w:val="002877D5"/>
    <w:rsid w:val="00290E11"/>
    <w:rsid w:val="0029309C"/>
    <w:rsid w:val="00296751"/>
    <w:rsid w:val="00297935"/>
    <w:rsid w:val="00297EC1"/>
    <w:rsid w:val="00297F48"/>
    <w:rsid w:val="002A1F3E"/>
    <w:rsid w:val="002A1F5C"/>
    <w:rsid w:val="002A3733"/>
    <w:rsid w:val="002A4DD1"/>
    <w:rsid w:val="002A6CB5"/>
    <w:rsid w:val="002A7737"/>
    <w:rsid w:val="002B09A7"/>
    <w:rsid w:val="002B171D"/>
    <w:rsid w:val="002B235B"/>
    <w:rsid w:val="002B23FC"/>
    <w:rsid w:val="002B3028"/>
    <w:rsid w:val="002B6A6D"/>
    <w:rsid w:val="002C2671"/>
    <w:rsid w:val="002C2CE8"/>
    <w:rsid w:val="002C48CB"/>
    <w:rsid w:val="002C6FBD"/>
    <w:rsid w:val="002C7D43"/>
    <w:rsid w:val="002D02C8"/>
    <w:rsid w:val="002D074E"/>
    <w:rsid w:val="002D355F"/>
    <w:rsid w:val="002D396F"/>
    <w:rsid w:val="002D488A"/>
    <w:rsid w:val="002D67A9"/>
    <w:rsid w:val="002D6AFF"/>
    <w:rsid w:val="002D7008"/>
    <w:rsid w:val="002E029E"/>
    <w:rsid w:val="002E1715"/>
    <w:rsid w:val="002E258E"/>
    <w:rsid w:val="002E53C8"/>
    <w:rsid w:val="002E5584"/>
    <w:rsid w:val="002E5D63"/>
    <w:rsid w:val="002E727B"/>
    <w:rsid w:val="002E783A"/>
    <w:rsid w:val="002E7893"/>
    <w:rsid w:val="002E7C2A"/>
    <w:rsid w:val="002E7CB4"/>
    <w:rsid w:val="002F0022"/>
    <w:rsid w:val="002F0B66"/>
    <w:rsid w:val="002F0D5E"/>
    <w:rsid w:val="002F1A68"/>
    <w:rsid w:val="002F1B9E"/>
    <w:rsid w:val="002F34F0"/>
    <w:rsid w:val="002F5128"/>
    <w:rsid w:val="002F5498"/>
    <w:rsid w:val="002F5C3C"/>
    <w:rsid w:val="002F7567"/>
    <w:rsid w:val="00301993"/>
    <w:rsid w:val="00304518"/>
    <w:rsid w:val="00305A15"/>
    <w:rsid w:val="00305C7C"/>
    <w:rsid w:val="00310661"/>
    <w:rsid w:val="003124D8"/>
    <w:rsid w:val="00316246"/>
    <w:rsid w:val="00316748"/>
    <w:rsid w:val="00316F4E"/>
    <w:rsid w:val="003171A7"/>
    <w:rsid w:val="00317A1D"/>
    <w:rsid w:val="00317C70"/>
    <w:rsid w:val="00321D27"/>
    <w:rsid w:val="00321D35"/>
    <w:rsid w:val="00322E10"/>
    <w:rsid w:val="00323A26"/>
    <w:rsid w:val="003270AB"/>
    <w:rsid w:val="00331803"/>
    <w:rsid w:val="00331C13"/>
    <w:rsid w:val="00333978"/>
    <w:rsid w:val="00334333"/>
    <w:rsid w:val="003350B8"/>
    <w:rsid w:val="00335EAE"/>
    <w:rsid w:val="00336746"/>
    <w:rsid w:val="00337F26"/>
    <w:rsid w:val="00340BFF"/>
    <w:rsid w:val="00343788"/>
    <w:rsid w:val="003442F1"/>
    <w:rsid w:val="0034501C"/>
    <w:rsid w:val="00345E2E"/>
    <w:rsid w:val="0034608C"/>
    <w:rsid w:val="00346EEB"/>
    <w:rsid w:val="003470B4"/>
    <w:rsid w:val="00347465"/>
    <w:rsid w:val="00347EB9"/>
    <w:rsid w:val="003533C9"/>
    <w:rsid w:val="00354306"/>
    <w:rsid w:val="00354AB7"/>
    <w:rsid w:val="003569CE"/>
    <w:rsid w:val="00357498"/>
    <w:rsid w:val="0036019D"/>
    <w:rsid w:val="00360D21"/>
    <w:rsid w:val="0036445B"/>
    <w:rsid w:val="00367140"/>
    <w:rsid w:val="00367831"/>
    <w:rsid w:val="00367D07"/>
    <w:rsid w:val="0037544B"/>
    <w:rsid w:val="00375B8C"/>
    <w:rsid w:val="003761F5"/>
    <w:rsid w:val="00376CE1"/>
    <w:rsid w:val="003779BB"/>
    <w:rsid w:val="00380348"/>
    <w:rsid w:val="00380397"/>
    <w:rsid w:val="003817B3"/>
    <w:rsid w:val="00382506"/>
    <w:rsid w:val="0038497B"/>
    <w:rsid w:val="00384DC0"/>
    <w:rsid w:val="003855E7"/>
    <w:rsid w:val="00393883"/>
    <w:rsid w:val="00394296"/>
    <w:rsid w:val="00397F4D"/>
    <w:rsid w:val="003A00B5"/>
    <w:rsid w:val="003A096E"/>
    <w:rsid w:val="003A461C"/>
    <w:rsid w:val="003A769B"/>
    <w:rsid w:val="003A778C"/>
    <w:rsid w:val="003A7E68"/>
    <w:rsid w:val="003B0731"/>
    <w:rsid w:val="003B102E"/>
    <w:rsid w:val="003B1172"/>
    <w:rsid w:val="003B1B38"/>
    <w:rsid w:val="003B1D31"/>
    <w:rsid w:val="003B1FC7"/>
    <w:rsid w:val="003B25C8"/>
    <w:rsid w:val="003B3B2D"/>
    <w:rsid w:val="003B3EE4"/>
    <w:rsid w:val="003B4A4E"/>
    <w:rsid w:val="003B7084"/>
    <w:rsid w:val="003B7B9D"/>
    <w:rsid w:val="003C07C8"/>
    <w:rsid w:val="003C15F4"/>
    <w:rsid w:val="003C2BFF"/>
    <w:rsid w:val="003C337C"/>
    <w:rsid w:val="003C381C"/>
    <w:rsid w:val="003C4226"/>
    <w:rsid w:val="003C6E2E"/>
    <w:rsid w:val="003C6E3F"/>
    <w:rsid w:val="003C7CD5"/>
    <w:rsid w:val="003D0BE7"/>
    <w:rsid w:val="003D22BB"/>
    <w:rsid w:val="003D2834"/>
    <w:rsid w:val="003D3E24"/>
    <w:rsid w:val="003D4BAA"/>
    <w:rsid w:val="003D4E86"/>
    <w:rsid w:val="003D5B13"/>
    <w:rsid w:val="003D5CBD"/>
    <w:rsid w:val="003D71EE"/>
    <w:rsid w:val="003D78C8"/>
    <w:rsid w:val="003D7D9B"/>
    <w:rsid w:val="003E2EDE"/>
    <w:rsid w:val="003E3128"/>
    <w:rsid w:val="003E4ACC"/>
    <w:rsid w:val="003E4D48"/>
    <w:rsid w:val="003F0CE1"/>
    <w:rsid w:val="003F0E19"/>
    <w:rsid w:val="003F339D"/>
    <w:rsid w:val="003F3A90"/>
    <w:rsid w:val="003F477F"/>
    <w:rsid w:val="003F715A"/>
    <w:rsid w:val="0040049F"/>
    <w:rsid w:val="00404420"/>
    <w:rsid w:val="00404990"/>
    <w:rsid w:val="00406797"/>
    <w:rsid w:val="00406DCF"/>
    <w:rsid w:val="00410D91"/>
    <w:rsid w:val="004137BA"/>
    <w:rsid w:val="004154F8"/>
    <w:rsid w:val="00421CF2"/>
    <w:rsid w:val="004221AD"/>
    <w:rsid w:val="00422543"/>
    <w:rsid w:val="00422AF0"/>
    <w:rsid w:val="00424E23"/>
    <w:rsid w:val="00425CF1"/>
    <w:rsid w:val="00426BE2"/>
    <w:rsid w:val="00427622"/>
    <w:rsid w:val="00427AAF"/>
    <w:rsid w:val="00430D8B"/>
    <w:rsid w:val="0043253A"/>
    <w:rsid w:val="00434B85"/>
    <w:rsid w:val="00434D59"/>
    <w:rsid w:val="00434DB1"/>
    <w:rsid w:val="00437475"/>
    <w:rsid w:val="00437A47"/>
    <w:rsid w:val="00440C59"/>
    <w:rsid w:val="00440FF2"/>
    <w:rsid w:val="00441D0C"/>
    <w:rsid w:val="00441E55"/>
    <w:rsid w:val="0044233F"/>
    <w:rsid w:val="00445610"/>
    <w:rsid w:val="004501FB"/>
    <w:rsid w:val="004544C1"/>
    <w:rsid w:val="00455772"/>
    <w:rsid w:val="004568A4"/>
    <w:rsid w:val="004579AB"/>
    <w:rsid w:val="004601A4"/>
    <w:rsid w:val="00460CD7"/>
    <w:rsid w:val="00460F15"/>
    <w:rsid w:val="00463AB3"/>
    <w:rsid w:val="00463D73"/>
    <w:rsid w:val="0046424F"/>
    <w:rsid w:val="0046473B"/>
    <w:rsid w:val="0046502A"/>
    <w:rsid w:val="0046513E"/>
    <w:rsid w:val="00465785"/>
    <w:rsid w:val="0046578B"/>
    <w:rsid w:val="00466E88"/>
    <w:rsid w:val="00470CBE"/>
    <w:rsid w:val="00471DB5"/>
    <w:rsid w:val="00471F7C"/>
    <w:rsid w:val="00472511"/>
    <w:rsid w:val="00473467"/>
    <w:rsid w:val="0047362C"/>
    <w:rsid w:val="0047376B"/>
    <w:rsid w:val="00480D28"/>
    <w:rsid w:val="004815BC"/>
    <w:rsid w:val="00481CC4"/>
    <w:rsid w:val="0048255E"/>
    <w:rsid w:val="00484628"/>
    <w:rsid w:val="00484A76"/>
    <w:rsid w:val="004852FD"/>
    <w:rsid w:val="0048551C"/>
    <w:rsid w:val="00485A5A"/>
    <w:rsid w:val="00490677"/>
    <w:rsid w:val="004908B5"/>
    <w:rsid w:val="00494D6A"/>
    <w:rsid w:val="00496564"/>
    <w:rsid w:val="004A2FC3"/>
    <w:rsid w:val="004A49EE"/>
    <w:rsid w:val="004A4B3B"/>
    <w:rsid w:val="004A5A01"/>
    <w:rsid w:val="004A70C7"/>
    <w:rsid w:val="004B05BB"/>
    <w:rsid w:val="004B1070"/>
    <w:rsid w:val="004B13AD"/>
    <w:rsid w:val="004B2364"/>
    <w:rsid w:val="004B375A"/>
    <w:rsid w:val="004B3F66"/>
    <w:rsid w:val="004B451F"/>
    <w:rsid w:val="004B6833"/>
    <w:rsid w:val="004B705F"/>
    <w:rsid w:val="004B7FCC"/>
    <w:rsid w:val="004C21F4"/>
    <w:rsid w:val="004C23AA"/>
    <w:rsid w:val="004C29F5"/>
    <w:rsid w:val="004C57C9"/>
    <w:rsid w:val="004C57DC"/>
    <w:rsid w:val="004C60B5"/>
    <w:rsid w:val="004C76E1"/>
    <w:rsid w:val="004D2CEB"/>
    <w:rsid w:val="004D33D4"/>
    <w:rsid w:val="004D4C1D"/>
    <w:rsid w:val="004D682E"/>
    <w:rsid w:val="004D6C9D"/>
    <w:rsid w:val="004D70C9"/>
    <w:rsid w:val="004D774F"/>
    <w:rsid w:val="004D7882"/>
    <w:rsid w:val="004D7AC6"/>
    <w:rsid w:val="004E0770"/>
    <w:rsid w:val="004E0E74"/>
    <w:rsid w:val="004E15AC"/>
    <w:rsid w:val="004E2093"/>
    <w:rsid w:val="004E22C8"/>
    <w:rsid w:val="004E26DC"/>
    <w:rsid w:val="004E6E01"/>
    <w:rsid w:val="004F2D98"/>
    <w:rsid w:val="004F3ABF"/>
    <w:rsid w:val="004F4B06"/>
    <w:rsid w:val="00500A30"/>
    <w:rsid w:val="00500A42"/>
    <w:rsid w:val="00502103"/>
    <w:rsid w:val="0050240B"/>
    <w:rsid w:val="0050281F"/>
    <w:rsid w:val="00503671"/>
    <w:rsid w:val="00503ED8"/>
    <w:rsid w:val="00504ADE"/>
    <w:rsid w:val="00505D68"/>
    <w:rsid w:val="00506D9A"/>
    <w:rsid w:val="0051056F"/>
    <w:rsid w:val="00510651"/>
    <w:rsid w:val="00511132"/>
    <w:rsid w:val="0051191D"/>
    <w:rsid w:val="00511BDE"/>
    <w:rsid w:val="00512291"/>
    <w:rsid w:val="00516704"/>
    <w:rsid w:val="00517B19"/>
    <w:rsid w:val="005225B5"/>
    <w:rsid w:val="00524EDB"/>
    <w:rsid w:val="005252E5"/>
    <w:rsid w:val="0052531E"/>
    <w:rsid w:val="00531D17"/>
    <w:rsid w:val="00533987"/>
    <w:rsid w:val="00533B12"/>
    <w:rsid w:val="0053573E"/>
    <w:rsid w:val="005368AE"/>
    <w:rsid w:val="00540708"/>
    <w:rsid w:val="005410B8"/>
    <w:rsid w:val="00541ADD"/>
    <w:rsid w:val="0054222B"/>
    <w:rsid w:val="00542E2B"/>
    <w:rsid w:val="00543314"/>
    <w:rsid w:val="005433A3"/>
    <w:rsid w:val="0054370F"/>
    <w:rsid w:val="00546048"/>
    <w:rsid w:val="0054633D"/>
    <w:rsid w:val="0054693A"/>
    <w:rsid w:val="00547623"/>
    <w:rsid w:val="00551CD2"/>
    <w:rsid w:val="0055247F"/>
    <w:rsid w:val="00552750"/>
    <w:rsid w:val="00553063"/>
    <w:rsid w:val="005539F8"/>
    <w:rsid w:val="00553F4F"/>
    <w:rsid w:val="005549D3"/>
    <w:rsid w:val="00554A0A"/>
    <w:rsid w:val="005562D7"/>
    <w:rsid w:val="0055728E"/>
    <w:rsid w:val="00560D5A"/>
    <w:rsid w:val="00561901"/>
    <w:rsid w:val="005622E9"/>
    <w:rsid w:val="005628E6"/>
    <w:rsid w:val="00564690"/>
    <w:rsid w:val="005650BA"/>
    <w:rsid w:val="005661C8"/>
    <w:rsid w:val="0056737F"/>
    <w:rsid w:val="00571258"/>
    <w:rsid w:val="005725FA"/>
    <w:rsid w:val="005740B5"/>
    <w:rsid w:val="00574FAC"/>
    <w:rsid w:val="005759A5"/>
    <w:rsid w:val="00577186"/>
    <w:rsid w:val="00577C5A"/>
    <w:rsid w:val="005801C8"/>
    <w:rsid w:val="0058162C"/>
    <w:rsid w:val="00585662"/>
    <w:rsid w:val="00585E92"/>
    <w:rsid w:val="00587787"/>
    <w:rsid w:val="0059546D"/>
    <w:rsid w:val="00595565"/>
    <w:rsid w:val="00596DE9"/>
    <w:rsid w:val="005979C4"/>
    <w:rsid w:val="005A16D8"/>
    <w:rsid w:val="005A34EC"/>
    <w:rsid w:val="005A5735"/>
    <w:rsid w:val="005A609B"/>
    <w:rsid w:val="005A6582"/>
    <w:rsid w:val="005B6D4B"/>
    <w:rsid w:val="005C088E"/>
    <w:rsid w:val="005C1BA7"/>
    <w:rsid w:val="005C2455"/>
    <w:rsid w:val="005C2703"/>
    <w:rsid w:val="005C5E85"/>
    <w:rsid w:val="005C764F"/>
    <w:rsid w:val="005D0B8A"/>
    <w:rsid w:val="005D3A25"/>
    <w:rsid w:val="005D736C"/>
    <w:rsid w:val="005D7845"/>
    <w:rsid w:val="005E0CDA"/>
    <w:rsid w:val="005E173F"/>
    <w:rsid w:val="005E23B6"/>
    <w:rsid w:val="005E5A33"/>
    <w:rsid w:val="005E6B4C"/>
    <w:rsid w:val="005F0415"/>
    <w:rsid w:val="005F28DF"/>
    <w:rsid w:val="005F37CE"/>
    <w:rsid w:val="005F3F20"/>
    <w:rsid w:val="005F669A"/>
    <w:rsid w:val="005F7211"/>
    <w:rsid w:val="005F734A"/>
    <w:rsid w:val="005F7C30"/>
    <w:rsid w:val="00601F96"/>
    <w:rsid w:val="00603A97"/>
    <w:rsid w:val="00603DDC"/>
    <w:rsid w:val="0060444E"/>
    <w:rsid w:val="00604920"/>
    <w:rsid w:val="00605DDC"/>
    <w:rsid w:val="00606CAD"/>
    <w:rsid w:val="00612BD3"/>
    <w:rsid w:val="00613AEC"/>
    <w:rsid w:val="006146AA"/>
    <w:rsid w:val="00614FEF"/>
    <w:rsid w:val="00620BD8"/>
    <w:rsid w:val="00620CA7"/>
    <w:rsid w:val="00621EE3"/>
    <w:rsid w:val="0062363D"/>
    <w:rsid w:val="00623F6A"/>
    <w:rsid w:val="00625145"/>
    <w:rsid w:val="00626FC2"/>
    <w:rsid w:val="0062719C"/>
    <w:rsid w:val="00630588"/>
    <w:rsid w:val="00630BC3"/>
    <w:rsid w:val="00631178"/>
    <w:rsid w:val="0063120E"/>
    <w:rsid w:val="0063400F"/>
    <w:rsid w:val="00634EE0"/>
    <w:rsid w:val="0063685B"/>
    <w:rsid w:val="006371D4"/>
    <w:rsid w:val="00640A37"/>
    <w:rsid w:val="00641503"/>
    <w:rsid w:val="006423B7"/>
    <w:rsid w:val="00642746"/>
    <w:rsid w:val="00642D09"/>
    <w:rsid w:val="0064359C"/>
    <w:rsid w:val="00643F6D"/>
    <w:rsid w:val="006454FE"/>
    <w:rsid w:val="00647564"/>
    <w:rsid w:val="00647781"/>
    <w:rsid w:val="00647B1A"/>
    <w:rsid w:val="006509B7"/>
    <w:rsid w:val="00650E93"/>
    <w:rsid w:val="0065227C"/>
    <w:rsid w:val="006525AD"/>
    <w:rsid w:val="00654B7E"/>
    <w:rsid w:val="00654E46"/>
    <w:rsid w:val="00655899"/>
    <w:rsid w:val="0066061E"/>
    <w:rsid w:val="0066073F"/>
    <w:rsid w:val="0066081F"/>
    <w:rsid w:val="006628C8"/>
    <w:rsid w:val="0066331B"/>
    <w:rsid w:val="00663F1C"/>
    <w:rsid w:val="0066433C"/>
    <w:rsid w:val="00664F22"/>
    <w:rsid w:val="006659FC"/>
    <w:rsid w:val="00665EC9"/>
    <w:rsid w:val="00666F3B"/>
    <w:rsid w:val="00670031"/>
    <w:rsid w:val="00670F4E"/>
    <w:rsid w:val="006711F1"/>
    <w:rsid w:val="00673003"/>
    <w:rsid w:val="006740C8"/>
    <w:rsid w:val="00674232"/>
    <w:rsid w:val="00674805"/>
    <w:rsid w:val="00674A74"/>
    <w:rsid w:val="006752B6"/>
    <w:rsid w:val="00675498"/>
    <w:rsid w:val="00676218"/>
    <w:rsid w:val="00676972"/>
    <w:rsid w:val="00680114"/>
    <w:rsid w:val="0068451F"/>
    <w:rsid w:val="00684788"/>
    <w:rsid w:val="006850B1"/>
    <w:rsid w:val="00685AAB"/>
    <w:rsid w:val="006864F5"/>
    <w:rsid w:val="006917D9"/>
    <w:rsid w:val="0069556E"/>
    <w:rsid w:val="0069577E"/>
    <w:rsid w:val="006959C8"/>
    <w:rsid w:val="00695C7E"/>
    <w:rsid w:val="006A128C"/>
    <w:rsid w:val="006A1970"/>
    <w:rsid w:val="006A2355"/>
    <w:rsid w:val="006A2E69"/>
    <w:rsid w:val="006A752B"/>
    <w:rsid w:val="006A7962"/>
    <w:rsid w:val="006B0F7F"/>
    <w:rsid w:val="006B21D5"/>
    <w:rsid w:val="006B2E1E"/>
    <w:rsid w:val="006B5970"/>
    <w:rsid w:val="006B6E77"/>
    <w:rsid w:val="006C092F"/>
    <w:rsid w:val="006C3323"/>
    <w:rsid w:val="006C4D3D"/>
    <w:rsid w:val="006C58A0"/>
    <w:rsid w:val="006C798B"/>
    <w:rsid w:val="006D092C"/>
    <w:rsid w:val="006D2A2C"/>
    <w:rsid w:val="006D3FED"/>
    <w:rsid w:val="006D5823"/>
    <w:rsid w:val="006D79FD"/>
    <w:rsid w:val="006E1BA2"/>
    <w:rsid w:val="006E3726"/>
    <w:rsid w:val="006E3D89"/>
    <w:rsid w:val="006E424C"/>
    <w:rsid w:val="006E725C"/>
    <w:rsid w:val="006E7B9B"/>
    <w:rsid w:val="006E7CD0"/>
    <w:rsid w:val="006F16E1"/>
    <w:rsid w:val="006F2BFC"/>
    <w:rsid w:val="006F3551"/>
    <w:rsid w:val="006F3CC0"/>
    <w:rsid w:val="006F61B2"/>
    <w:rsid w:val="00700DF6"/>
    <w:rsid w:val="00702147"/>
    <w:rsid w:val="0070431D"/>
    <w:rsid w:val="00704F8C"/>
    <w:rsid w:val="0070689E"/>
    <w:rsid w:val="00706CAF"/>
    <w:rsid w:val="00706DAB"/>
    <w:rsid w:val="00707869"/>
    <w:rsid w:val="00710478"/>
    <w:rsid w:val="00711589"/>
    <w:rsid w:val="00711EB4"/>
    <w:rsid w:val="0071410E"/>
    <w:rsid w:val="007167E3"/>
    <w:rsid w:val="007176E7"/>
    <w:rsid w:val="00717A31"/>
    <w:rsid w:val="00717F5C"/>
    <w:rsid w:val="00720A82"/>
    <w:rsid w:val="00723B53"/>
    <w:rsid w:val="0072463F"/>
    <w:rsid w:val="007259E3"/>
    <w:rsid w:val="007268EE"/>
    <w:rsid w:val="00726E1F"/>
    <w:rsid w:val="007315A1"/>
    <w:rsid w:val="00732A11"/>
    <w:rsid w:val="0073376F"/>
    <w:rsid w:val="00735CB2"/>
    <w:rsid w:val="007362B2"/>
    <w:rsid w:val="00736348"/>
    <w:rsid w:val="00736D67"/>
    <w:rsid w:val="007402DF"/>
    <w:rsid w:val="007405DC"/>
    <w:rsid w:val="00740C57"/>
    <w:rsid w:val="00740D8D"/>
    <w:rsid w:val="007435D4"/>
    <w:rsid w:val="0074375B"/>
    <w:rsid w:val="00743CA5"/>
    <w:rsid w:val="00746AD6"/>
    <w:rsid w:val="007471D1"/>
    <w:rsid w:val="00750DF7"/>
    <w:rsid w:val="007516AD"/>
    <w:rsid w:val="0075267F"/>
    <w:rsid w:val="007541B9"/>
    <w:rsid w:val="0075449A"/>
    <w:rsid w:val="007559A5"/>
    <w:rsid w:val="00757821"/>
    <w:rsid w:val="00757F21"/>
    <w:rsid w:val="0076055F"/>
    <w:rsid w:val="00761156"/>
    <w:rsid w:val="00762803"/>
    <w:rsid w:val="00763FA8"/>
    <w:rsid w:val="00765B6F"/>
    <w:rsid w:val="007730B2"/>
    <w:rsid w:val="00773863"/>
    <w:rsid w:val="0077474D"/>
    <w:rsid w:val="00774F56"/>
    <w:rsid w:val="00775CC2"/>
    <w:rsid w:val="00776CF6"/>
    <w:rsid w:val="00777A00"/>
    <w:rsid w:val="007808EE"/>
    <w:rsid w:val="00782C64"/>
    <w:rsid w:val="00783A5E"/>
    <w:rsid w:val="00784010"/>
    <w:rsid w:val="0078543B"/>
    <w:rsid w:val="00785D71"/>
    <w:rsid w:val="00786376"/>
    <w:rsid w:val="00787585"/>
    <w:rsid w:val="007916A4"/>
    <w:rsid w:val="00792181"/>
    <w:rsid w:val="007926BC"/>
    <w:rsid w:val="007927D1"/>
    <w:rsid w:val="00792BF4"/>
    <w:rsid w:val="007932F2"/>
    <w:rsid w:val="0079470B"/>
    <w:rsid w:val="007963D3"/>
    <w:rsid w:val="007965FB"/>
    <w:rsid w:val="007A0010"/>
    <w:rsid w:val="007A1412"/>
    <w:rsid w:val="007A1FA3"/>
    <w:rsid w:val="007A3785"/>
    <w:rsid w:val="007A4093"/>
    <w:rsid w:val="007A54AD"/>
    <w:rsid w:val="007A6565"/>
    <w:rsid w:val="007B11ED"/>
    <w:rsid w:val="007B1643"/>
    <w:rsid w:val="007B2CD5"/>
    <w:rsid w:val="007B4AF8"/>
    <w:rsid w:val="007B5E68"/>
    <w:rsid w:val="007B6746"/>
    <w:rsid w:val="007B723B"/>
    <w:rsid w:val="007C1446"/>
    <w:rsid w:val="007C2D27"/>
    <w:rsid w:val="007C45EB"/>
    <w:rsid w:val="007C53D5"/>
    <w:rsid w:val="007C54E2"/>
    <w:rsid w:val="007C7063"/>
    <w:rsid w:val="007C77BF"/>
    <w:rsid w:val="007D3242"/>
    <w:rsid w:val="007D597E"/>
    <w:rsid w:val="007D5F49"/>
    <w:rsid w:val="007D6184"/>
    <w:rsid w:val="007D6E56"/>
    <w:rsid w:val="007D730B"/>
    <w:rsid w:val="007E088E"/>
    <w:rsid w:val="007E4305"/>
    <w:rsid w:val="007F0CF8"/>
    <w:rsid w:val="007F18EC"/>
    <w:rsid w:val="007F1C5B"/>
    <w:rsid w:val="007F5A54"/>
    <w:rsid w:val="007F5EBC"/>
    <w:rsid w:val="007F60B6"/>
    <w:rsid w:val="007F6B2B"/>
    <w:rsid w:val="007F7351"/>
    <w:rsid w:val="007F7F93"/>
    <w:rsid w:val="0080213E"/>
    <w:rsid w:val="00804864"/>
    <w:rsid w:val="00806541"/>
    <w:rsid w:val="00811ECC"/>
    <w:rsid w:val="0081221E"/>
    <w:rsid w:val="008129A1"/>
    <w:rsid w:val="00815891"/>
    <w:rsid w:val="00816C58"/>
    <w:rsid w:val="00823965"/>
    <w:rsid w:val="008246D3"/>
    <w:rsid w:val="00827B76"/>
    <w:rsid w:val="00827F28"/>
    <w:rsid w:val="00832D4E"/>
    <w:rsid w:val="008335F0"/>
    <w:rsid w:val="008338FA"/>
    <w:rsid w:val="008344F2"/>
    <w:rsid w:val="0083618B"/>
    <w:rsid w:val="0083626A"/>
    <w:rsid w:val="008368EA"/>
    <w:rsid w:val="00836FD2"/>
    <w:rsid w:val="00840E4B"/>
    <w:rsid w:val="008423E6"/>
    <w:rsid w:val="008436A2"/>
    <w:rsid w:val="00846806"/>
    <w:rsid w:val="00846FF8"/>
    <w:rsid w:val="00847ED3"/>
    <w:rsid w:val="008509D6"/>
    <w:rsid w:val="008536CB"/>
    <w:rsid w:val="0085461C"/>
    <w:rsid w:val="00856CDC"/>
    <w:rsid w:val="0086005C"/>
    <w:rsid w:val="00860D73"/>
    <w:rsid w:val="008618C2"/>
    <w:rsid w:val="00862AD7"/>
    <w:rsid w:val="00862BDD"/>
    <w:rsid w:val="008636C6"/>
    <w:rsid w:val="008655A8"/>
    <w:rsid w:val="008667CF"/>
    <w:rsid w:val="0086741A"/>
    <w:rsid w:val="008758F3"/>
    <w:rsid w:val="00876278"/>
    <w:rsid w:val="00876BD0"/>
    <w:rsid w:val="00880CD4"/>
    <w:rsid w:val="008817EC"/>
    <w:rsid w:val="00883883"/>
    <w:rsid w:val="008850A4"/>
    <w:rsid w:val="0088664D"/>
    <w:rsid w:val="00887255"/>
    <w:rsid w:val="008907EF"/>
    <w:rsid w:val="00893EFF"/>
    <w:rsid w:val="00894F4E"/>
    <w:rsid w:val="00897E50"/>
    <w:rsid w:val="008A46F5"/>
    <w:rsid w:val="008A5A0F"/>
    <w:rsid w:val="008A68F6"/>
    <w:rsid w:val="008B08F5"/>
    <w:rsid w:val="008B0BB3"/>
    <w:rsid w:val="008B2B44"/>
    <w:rsid w:val="008B511C"/>
    <w:rsid w:val="008B6A91"/>
    <w:rsid w:val="008B6FFE"/>
    <w:rsid w:val="008B7B18"/>
    <w:rsid w:val="008C2513"/>
    <w:rsid w:val="008C267E"/>
    <w:rsid w:val="008C33EB"/>
    <w:rsid w:val="008C6250"/>
    <w:rsid w:val="008C626C"/>
    <w:rsid w:val="008D08E5"/>
    <w:rsid w:val="008D182D"/>
    <w:rsid w:val="008D48C5"/>
    <w:rsid w:val="008D5006"/>
    <w:rsid w:val="008D5EA8"/>
    <w:rsid w:val="008D7308"/>
    <w:rsid w:val="008D74F2"/>
    <w:rsid w:val="008E214A"/>
    <w:rsid w:val="008E43DE"/>
    <w:rsid w:val="008E6075"/>
    <w:rsid w:val="008E62F7"/>
    <w:rsid w:val="008E787C"/>
    <w:rsid w:val="008F0155"/>
    <w:rsid w:val="008F238B"/>
    <w:rsid w:val="008F36C5"/>
    <w:rsid w:val="008F379B"/>
    <w:rsid w:val="008F4C98"/>
    <w:rsid w:val="008F5DDD"/>
    <w:rsid w:val="00901E27"/>
    <w:rsid w:val="009025B6"/>
    <w:rsid w:val="0090288A"/>
    <w:rsid w:val="009056E0"/>
    <w:rsid w:val="00906F21"/>
    <w:rsid w:val="00913421"/>
    <w:rsid w:val="0091357B"/>
    <w:rsid w:val="0091441C"/>
    <w:rsid w:val="00917BC8"/>
    <w:rsid w:val="0092300E"/>
    <w:rsid w:val="009241F4"/>
    <w:rsid w:val="00925835"/>
    <w:rsid w:val="00926A5B"/>
    <w:rsid w:val="00932A68"/>
    <w:rsid w:val="009332C9"/>
    <w:rsid w:val="00933FB7"/>
    <w:rsid w:val="00934CBF"/>
    <w:rsid w:val="00934EDF"/>
    <w:rsid w:val="00936BC6"/>
    <w:rsid w:val="009415BC"/>
    <w:rsid w:val="00941CC6"/>
    <w:rsid w:val="00942D0B"/>
    <w:rsid w:val="00944CBF"/>
    <w:rsid w:val="00945007"/>
    <w:rsid w:val="00953136"/>
    <w:rsid w:val="00953231"/>
    <w:rsid w:val="00953643"/>
    <w:rsid w:val="0095402E"/>
    <w:rsid w:val="0095501E"/>
    <w:rsid w:val="009551A8"/>
    <w:rsid w:val="009607DB"/>
    <w:rsid w:val="00961D4E"/>
    <w:rsid w:val="00961DBF"/>
    <w:rsid w:val="00961EA0"/>
    <w:rsid w:val="00962D03"/>
    <w:rsid w:val="00964BA7"/>
    <w:rsid w:val="0096567B"/>
    <w:rsid w:val="00966181"/>
    <w:rsid w:val="00966AB0"/>
    <w:rsid w:val="00966FB7"/>
    <w:rsid w:val="009704C7"/>
    <w:rsid w:val="0097141F"/>
    <w:rsid w:val="0097155C"/>
    <w:rsid w:val="009725D8"/>
    <w:rsid w:val="00972C24"/>
    <w:rsid w:val="0097346C"/>
    <w:rsid w:val="00974F28"/>
    <w:rsid w:val="00976A2F"/>
    <w:rsid w:val="009774E1"/>
    <w:rsid w:val="00980CAA"/>
    <w:rsid w:val="00984349"/>
    <w:rsid w:val="009847DB"/>
    <w:rsid w:val="00984CCB"/>
    <w:rsid w:val="0098780C"/>
    <w:rsid w:val="00990F85"/>
    <w:rsid w:val="0099129C"/>
    <w:rsid w:val="00991BEF"/>
    <w:rsid w:val="00992175"/>
    <w:rsid w:val="00995E21"/>
    <w:rsid w:val="00996CBA"/>
    <w:rsid w:val="009A0AA3"/>
    <w:rsid w:val="009A110D"/>
    <w:rsid w:val="009A4D98"/>
    <w:rsid w:val="009A561A"/>
    <w:rsid w:val="009A59E1"/>
    <w:rsid w:val="009A6CD8"/>
    <w:rsid w:val="009B1F34"/>
    <w:rsid w:val="009B4A42"/>
    <w:rsid w:val="009C0812"/>
    <w:rsid w:val="009C2766"/>
    <w:rsid w:val="009C3553"/>
    <w:rsid w:val="009C5B74"/>
    <w:rsid w:val="009C6728"/>
    <w:rsid w:val="009C6E0F"/>
    <w:rsid w:val="009D2110"/>
    <w:rsid w:val="009D2566"/>
    <w:rsid w:val="009D4040"/>
    <w:rsid w:val="009D436A"/>
    <w:rsid w:val="009D4D9E"/>
    <w:rsid w:val="009D77BA"/>
    <w:rsid w:val="009E1A30"/>
    <w:rsid w:val="009E2670"/>
    <w:rsid w:val="009E4B79"/>
    <w:rsid w:val="009E52A8"/>
    <w:rsid w:val="009E5F8A"/>
    <w:rsid w:val="009F016E"/>
    <w:rsid w:val="009F177E"/>
    <w:rsid w:val="009F2AE6"/>
    <w:rsid w:val="009F43A9"/>
    <w:rsid w:val="009F50AC"/>
    <w:rsid w:val="009F58C2"/>
    <w:rsid w:val="009F59EC"/>
    <w:rsid w:val="009F692D"/>
    <w:rsid w:val="009F6C07"/>
    <w:rsid w:val="009F796B"/>
    <w:rsid w:val="00A00C59"/>
    <w:rsid w:val="00A01567"/>
    <w:rsid w:val="00A02508"/>
    <w:rsid w:val="00A049CE"/>
    <w:rsid w:val="00A05EAC"/>
    <w:rsid w:val="00A0652A"/>
    <w:rsid w:val="00A11816"/>
    <w:rsid w:val="00A133F7"/>
    <w:rsid w:val="00A13860"/>
    <w:rsid w:val="00A14A87"/>
    <w:rsid w:val="00A14EF6"/>
    <w:rsid w:val="00A15CE6"/>
    <w:rsid w:val="00A15EE8"/>
    <w:rsid w:val="00A17910"/>
    <w:rsid w:val="00A17C99"/>
    <w:rsid w:val="00A2266D"/>
    <w:rsid w:val="00A2383B"/>
    <w:rsid w:val="00A24333"/>
    <w:rsid w:val="00A25959"/>
    <w:rsid w:val="00A30F82"/>
    <w:rsid w:val="00A32F01"/>
    <w:rsid w:val="00A33793"/>
    <w:rsid w:val="00A36DF0"/>
    <w:rsid w:val="00A37E55"/>
    <w:rsid w:val="00A400B6"/>
    <w:rsid w:val="00A40363"/>
    <w:rsid w:val="00A41295"/>
    <w:rsid w:val="00A4183A"/>
    <w:rsid w:val="00A427AF"/>
    <w:rsid w:val="00A44926"/>
    <w:rsid w:val="00A46091"/>
    <w:rsid w:val="00A4668E"/>
    <w:rsid w:val="00A47B5F"/>
    <w:rsid w:val="00A50F01"/>
    <w:rsid w:val="00A515BD"/>
    <w:rsid w:val="00A52305"/>
    <w:rsid w:val="00A53698"/>
    <w:rsid w:val="00A53860"/>
    <w:rsid w:val="00A55E17"/>
    <w:rsid w:val="00A5747F"/>
    <w:rsid w:val="00A576AB"/>
    <w:rsid w:val="00A57D06"/>
    <w:rsid w:val="00A601FF"/>
    <w:rsid w:val="00A60FA1"/>
    <w:rsid w:val="00A617C8"/>
    <w:rsid w:val="00A62DE4"/>
    <w:rsid w:val="00A62E71"/>
    <w:rsid w:val="00A63056"/>
    <w:rsid w:val="00A63771"/>
    <w:rsid w:val="00A64C6B"/>
    <w:rsid w:val="00A64CFC"/>
    <w:rsid w:val="00A66C51"/>
    <w:rsid w:val="00A67912"/>
    <w:rsid w:val="00A71899"/>
    <w:rsid w:val="00A72030"/>
    <w:rsid w:val="00A7303A"/>
    <w:rsid w:val="00A80D80"/>
    <w:rsid w:val="00A82088"/>
    <w:rsid w:val="00A84FCA"/>
    <w:rsid w:val="00A87B83"/>
    <w:rsid w:val="00A94A53"/>
    <w:rsid w:val="00A9549E"/>
    <w:rsid w:val="00A976C1"/>
    <w:rsid w:val="00AA02FE"/>
    <w:rsid w:val="00AA5269"/>
    <w:rsid w:val="00AA6D4D"/>
    <w:rsid w:val="00AA76A1"/>
    <w:rsid w:val="00AB10B4"/>
    <w:rsid w:val="00AB124A"/>
    <w:rsid w:val="00AB1379"/>
    <w:rsid w:val="00AB1A3A"/>
    <w:rsid w:val="00AB2BA7"/>
    <w:rsid w:val="00AB396C"/>
    <w:rsid w:val="00AB4461"/>
    <w:rsid w:val="00AB46F7"/>
    <w:rsid w:val="00AB6ECE"/>
    <w:rsid w:val="00AB72B0"/>
    <w:rsid w:val="00AC0607"/>
    <w:rsid w:val="00AC08B8"/>
    <w:rsid w:val="00AC0EA3"/>
    <w:rsid w:val="00AC34C5"/>
    <w:rsid w:val="00AC55AF"/>
    <w:rsid w:val="00AC7465"/>
    <w:rsid w:val="00AC7A06"/>
    <w:rsid w:val="00AD04C8"/>
    <w:rsid w:val="00AD116F"/>
    <w:rsid w:val="00AD1317"/>
    <w:rsid w:val="00AD2623"/>
    <w:rsid w:val="00AD3BBA"/>
    <w:rsid w:val="00AD5234"/>
    <w:rsid w:val="00AD6DEB"/>
    <w:rsid w:val="00AD7267"/>
    <w:rsid w:val="00AD78CC"/>
    <w:rsid w:val="00AE1BCA"/>
    <w:rsid w:val="00AE25F9"/>
    <w:rsid w:val="00AE3983"/>
    <w:rsid w:val="00AE41ED"/>
    <w:rsid w:val="00AE466E"/>
    <w:rsid w:val="00AF0205"/>
    <w:rsid w:val="00AF133F"/>
    <w:rsid w:val="00AF41A4"/>
    <w:rsid w:val="00AF53E9"/>
    <w:rsid w:val="00AF5C5A"/>
    <w:rsid w:val="00AF5FB6"/>
    <w:rsid w:val="00AF6AF5"/>
    <w:rsid w:val="00B00203"/>
    <w:rsid w:val="00B02362"/>
    <w:rsid w:val="00B02944"/>
    <w:rsid w:val="00B0307A"/>
    <w:rsid w:val="00B0367B"/>
    <w:rsid w:val="00B05126"/>
    <w:rsid w:val="00B06430"/>
    <w:rsid w:val="00B067AE"/>
    <w:rsid w:val="00B07687"/>
    <w:rsid w:val="00B1229F"/>
    <w:rsid w:val="00B123F9"/>
    <w:rsid w:val="00B14691"/>
    <w:rsid w:val="00B159B3"/>
    <w:rsid w:val="00B15D84"/>
    <w:rsid w:val="00B16607"/>
    <w:rsid w:val="00B17659"/>
    <w:rsid w:val="00B21152"/>
    <w:rsid w:val="00B246FE"/>
    <w:rsid w:val="00B249F4"/>
    <w:rsid w:val="00B252AC"/>
    <w:rsid w:val="00B25B6C"/>
    <w:rsid w:val="00B32C83"/>
    <w:rsid w:val="00B33B53"/>
    <w:rsid w:val="00B34594"/>
    <w:rsid w:val="00B349C0"/>
    <w:rsid w:val="00B34BFE"/>
    <w:rsid w:val="00B368FD"/>
    <w:rsid w:val="00B36B52"/>
    <w:rsid w:val="00B37733"/>
    <w:rsid w:val="00B37C2E"/>
    <w:rsid w:val="00B41566"/>
    <w:rsid w:val="00B4162E"/>
    <w:rsid w:val="00B425A3"/>
    <w:rsid w:val="00B427EE"/>
    <w:rsid w:val="00B43244"/>
    <w:rsid w:val="00B4339D"/>
    <w:rsid w:val="00B4367E"/>
    <w:rsid w:val="00B43B0B"/>
    <w:rsid w:val="00B43D73"/>
    <w:rsid w:val="00B44A2B"/>
    <w:rsid w:val="00B44A42"/>
    <w:rsid w:val="00B44FD2"/>
    <w:rsid w:val="00B45A57"/>
    <w:rsid w:val="00B45B42"/>
    <w:rsid w:val="00B4663B"/>
    <w:rsid w:val="00B5139C"/>
    <w:rsid w:val="00B52D1C"/>
    <w:rsid w:val="00B540E2"/>
    <w:rsid w:val="00B54443"/>
    <w:rsid w:val="00B547CF"/>
    <w:rsid w:val="00B55113"/>
    <w:rsid w:val="00B5587B"/>
    <w:rsid w:val="00B55AFD"/>
    <w:rsid w:val="00B56F68"/>
    <w:rsid w:val="00B61413"/>
    <w:rsid w:val="00B61623"/>
    <w:rsid w:val="00B61A72"/>
    <w:rsid w:val="00B63281"/>
    <w:rsid w:val="00B64158"/>
    <w:rsid w:val="00B66E0E"/>
    <w:rsid w:val="00B72264"/>
    <w:rsid w:val="00B7226F"/>
    <w:rsid w:val="00B725C0"/>
    <w:rsid w:val="00B72A48"/>
    <w:rsid w:val="00B7364A"/>
    <w:rsid w:val="00B74280"/>
    <w:rsid w:val="00B751A7"/>
    <w:rsid w:val="00B7622A"/>
    <w:rsid w:val="00B80996"/>
    <w:rsid w:val="00B81420"/>
    <w:rsid w:val="00B81A0D"/>
    <w:rsid w:val="00B81AD6"/>
    <w:rsid w:val="00B81B5A"/>
    <w:rsid w:val="00B83291"/>
    <w:rsid w:val="00B849E7"/>
    <w:rsid w:val="00B860E5"/>
    <w:rsid w:val="00B90331"/>
    <w:rsid w:val="00B90483"/>
    <w:rsid w:val="00B91323"/>
    <w:rsid w:val="00B9309F"/>
    <w:rsid w:val="00B94727"/>
    <w:rsid w:val="00B95BFC"/>
    <w:rsid w:val="00B96373"/>
    <w:rsid w:val="00B963CA"/>
    <w:rsid w:val="00BA0C48"/>
    <w:rsid w:val="00BA5189"/>
    <w:rsid w:val="00BA71A7"/>
    <w:rsid w:val="00BA7304"/>
    <w:rsid w:val="00BB2422"/>
    <w:rsid w:val="00BB33FF"/>
    <w:rsid w:val="00BB342C"/>
    <w:rsid w:val="00BB5710"/>
    <w:rsid w:val="00BB6360"/>
    <w:rsid w:val="00BB7096"/>
    <w:rsid w:val="00BC058F"/>
    <w:rsid w:val="00BC0A0A"/>
    <w:rsid w:val="00BC0A5A"/>
    <w:rsid w:val="00BC19F8"/>
    <w:rsid w:val="00BC1B5E"/>
    <w:rsid w:val="00BC1F81"/>
    <w:rsid w:val="00BC2F82"/>
    <w:rsid w:val="00BC2FD9"/>
    <w:rsid w:val="00BC3319"/>
    <w:rsid w:val="00BC5636"/>
    <w:rsid w:val="00BC609C"/>
    <w:rsid w:val="00BC66E0"/>
    <w:rsid w:val="00BD0584"/>
    <w:rsid w:val="00BD0A6A"/>
    <w:rsid w:val="00BD2009"/>
    <w:rsid w:val="00BD40FF"/>
    <w:rsid w:val="00BD449D"/>
    <w:rsid w:val="00BD5B9F"/>
    <w:rsid w:val="00BD5C77"/>
    <w:rsid w:val="00BD5F06"/>
    <w:rsid w:val="00BE1A03"/>
    <w:rsid w:val="00BE39D8"/>
    <w:rsid w:val="00BE3A60"/>
    <w:rsid w:val="00BE4E0B"/>
    <w:rsid w:val="00BE6137"/>
    <w:rsid w:val="00BE6CE5"/>
    <w:rsid w:val="00BE7CC8"/>
    <w:rsid w:val="00BF2DEF"/>
    <w:rsid w:val="00BF355B"/>
    <w:rsid w:val="00BF3EF0"/>
    <w:rsid w:val="00BF44F9"/>
    <w:rsid w:val="00BF5F31"/>
    <w:rsid w:val="00BF62F4"/>
    <w:rsid w:val="00BF6DDC"/>
    <w:rsid w:val="00C0057A"/>
    <w:rsid w:val="00C048F0"/>
    <w:rsid w:val="00C04F3E"/>
    <w:rsid w:val="00C055FB"/>
    <w:rsid w:val="00C06472"/>
    <w:rsid w:val="00C06892"/>
    <w:rsid w:val="00C069A1"/>
    <w:rsid w:val="00C07957"/>
    <w:rsid w:val="00C07C7F"/>
    <w:rsid w:val="00C1099B"/>
    <w:rsid w:val="00C118A2"/>
    <w:rsid w:val="00C2188D"/>
    <w:rsid w:val="00C21F49"/>
    <w:rsid w:val="00C22A97"/>
    <w:rsid w:val="00C24E8E"/>
    <w:rsid w:val="00C255F0"/>
    <w:rsid w:val="00C26DB7"/>
    <w:rsid w:val="00C27E97"/>
    <w:rsid w:val="00C3030F"/>
    <w:rsid w:val="00C31431"/>
    <w:rsid w:val="00C315DE"/>
    <w:rsid w:val="00C32DA0"/>
    <w:rsid w:val="00C33522"/>
    <w:rsid w:val="00C33D0F"/>
    <w:rsid w:val="00C33FEF"/>
    <w:rsid w:val="00C343BB"/>
    <w:rsid w:val="00C40DC8"/>
    <w:rsid w:val="00C40E32"/>
    <w:rsid w:val="00C41407"/>
    <w:rsid w:val="00C41F66"/>
    <w:rsid w:val="00C42C24"/>
    <w:rsid w:val="00C43465"/>
    <w:rsid w:val="00C47609"/>
    <w:rsid w:val="00C47D9F"/>
    <w:rsid w:val="00C52724"/>
    <w:rsid w:val="00C56990"/>
    <w:rsid w:val="00C575AD"/>
    <w:rsid w:val="00C6062D"/>
    <w:rsid w:val="00C606D5"/>
    <w:rsid w:val="00C64C8B"/>
    <w:rsid w:val="00C64F9F"/>
    <w:rsid w:val="00C6509C"/>
    <w:rsid w:val="00C65CDF"/>
    <w:rsid w:val="00C65D8D"/>
    <w:rsid w:val="00C669E0"/>
    <w:rsid w:val="00C70E76"/>
    <w:rsid w:val="00C73525"/>
    <w:rsid w:val="00C75696"/>
    <w:rsid w:val="00C75DFF"/>
    <w:rsid w:val="00C76F89"/>
    <w:rsid w:val="00C7760C"/>
    <w:rsid w:val="00C82346"/>
    <w:rsid w:val="00C82676"/>
    <w:rsid w:val="00C83746"/>
    <w:rsid w:val="00C844FE"/>
    <w:rsid w:val="00C84B3D"/>
    <w:rsid w:val="00C86B64"/>
    <w:rsid w:val="00C916D2"/>
    <w:rsid w:val="00C92D39"/>
    <w:rsid w:val="00C97162"/>
    <w:rsid w:val="00CA222F"/>
    <w:rsid w:val="00CA5BE3"/>
    <w:rsid w:val="00CA6A7C"/>
    <w:rsid w:val="00CB06B9"/>
    <w:rsid w:val="00CB4C10"/>
    <w:rsid w:val="00CB5DFA"/>
    <w:rsid w:val="00CB6E7F"/>
    <w:rsid w:val="00CB764E"/>
    <w:rsid w:val="00CC0DA8"/>
    <w:rsid w:val="00CC1604"/>
    <w:rsid w:val="00CC1BA0"/>
    <w:rsid w:val="00CC2197"/>
    <w:rsid w:val="00CC47BF"/>
    <w:rsid w:val="00CC49D6"/>
    <w:rsid w:val="00CC4E50"/>
    <w:rsid w:val="00CC51FA"/>
    <w:rsid w:val="00CC5E34"/>
    <w:rsid w:val="00CC680D"/>
    <w:rsid w:val="00CC6D57"/>
    <w:rsid w:val="00CC7B42"/>
    <w:rsid w:val="00CD030A"/>
    <w:rsid w:val="00CD0A91"/>
    <w:rsid w:val="00CD3A7F"/>
    <w:rsid w:val="00CD7620"/>
    <w:rsid w:val="00CD7E25"/>
    <w:rsid w:val="00CE0033"/>
    <w:rsid w:val="00CE2394"/>
    <w:rsid w:val="00CE2A02"/>
    <w:rsid w:val="00CE4EB4"/>
    <w:rsid w:val="00CE676A"/>
    <w:rsid w:val="00CE76C5"/>
    <w:rsid w:val="00CE7B16"/>
    <w:rsid w:val="00CF08B9"/>
    <w:rsid w:val="00CF15DA"/>
    <w:rsid w:val="00CF1F04"/>
    <w:rsid w:val="00CF2FAD"/>
    <w:rsid w:val="00CF3F01"/>
    <w:rsid w:val="00CF4625"/>
    <w:rsid w:val="00CF76E2"/>
    <w:rsid w:val="00D0281C"/>
    <w:rsid w:val="00D044DC"/>
    <w:rsid w:val="00D05957"/>
    <w:rsid w:val="00D06D5A"/>
    <w:rsid w:val="00D07A43"/>
    <w:rsid w:val="00D11DEC"/>
    <w:rsid w:val="00D12C36"/>
    <w:rsid w:val="00D12CDE"/>
    <w:rsid w:val="00D13118"/>
    <w:rsid w:val="00D15AC1"/>
    <w:rsid w:val="00D15ED6"/>
    <w:rsid w:val="00D17A6C"/>
    <w:rsid w:val="00D21B1C"/>
    <w:rsid w:val="00D21DA7"/>
    <w:rsid w:val="00D228E0"/>
    <w:rsid w:val="00D22CD4"/>
    <w:rsid w:val="00D23F9C"/>
    <w:rsid w:val="00D25AFE"/>
    <w:rsid w:val="00D27AFC"/>
    <w:rsid w:val="00D32BC8"/>
    <w:rsid w:val="00D35AE5"/>
    <w:rsid w:val="00D366C4"/>
    <w:rsid w:val="00D373BC"/>
    <w:rsid w:val="00D377F9"/>
    <w:rsid w:val="00D4046E"/>
    <w:rsid w:val="00D41177"/>
    <w:rsid w:val="00D41696"/>
    <w:rsid w:val="00D472B8"/>
    <w:rsid w:val="00D47AAD"/>
    <w:rsid w:val="00D50806"/>
    <w:rsid w:val="00D50E8D"/>
    <w:rsid w:val="00D524E6"/>
    <w:rsid w:val="00D53D5C"/>
    <w:rsid w:val="00D54FCB"/>
    <w:rsid w:val="00D55EAB"/>
    <w:rsid w:val="00D605B8"/>
    <w:rsid w:val="00D62331"/>
    <w:rsid w:val="00D6243A"/>
    <w:rsid w:val="00D6442F"/>
    <w:rsid w:val="00D65F75"/>
    <w:rsid w:val="00D669CF"/>
    <w:rsid w:val="00D676C4"/>
    <w:rsid w:val="00D71288"/>
    <w:rsid w:val="00D732E5"/>
    <w:rsid w:val="00D73330"/>
    <w:rsid w:val="00D749FA"/>
    <w:rsid w:val="00D7566B"/>
    <w:rsid w:val="00D7658B"/>
    <w:rsid w:val="00D77780"/>
    <w:rsid w:val="00D7793D"/>
    <w:rsid w:val="00D8102C"/>
    <w:rsid w:val="00D850E3"/>
    <w:rsid w:val="00D918AB"/>
    <w:rsid w:val="00D9434C"/>
    <w:rsid w:val="00D94A46"/>
    <w:rsid w:val="00D96EF5"/>
    <w:rsid w:val="00DA131D"/>
    <w:rsid w:val="00DA3365"/>
    <w:rsid w:val="00DA4154"/>
    <w:rsid w:val="00DA4D31"/>
    <w:rsid w:val="00DA52E9"/>
    <w:rsid w:val="00DA6510"/>
    <w:rsid w:val="00DB1609"/>
    <w:rsid w:val="00DB28DA"/>
    <w:rsid w:val="00DB2DD1"/>
    <w:rsid w:val="00DB4968"/>
    <w:rsid w:val="00DB4AA3"/>
    <w:rsid w:val="00DB5079"/>
    <w:rsid w:val="00DB57C9"/>
    <w:rsid w:val="00DB659C"/>
    <w:rsid w:val="00DB776C"/>
    <w:rsid w:val="00DC0633"/>
    <w:rsid w:val="00DC1B34"/>
    <w:rsid w:val="00DC2568"/>
    <w:rsid w:val="00DC2872"/>
    <w:rsid w:val="00DC2E13"/>
    <w:rsid w:val="00DC2F46"/>
    <w:rsid w:val="00DC3225"/>
    <w:rsid w:val="00DC3B17"/>
    <w:rsid w:val="00DC4208"/>
    <w:rsid w:val="00DC53C6"/>
    <w:rsid w:val="00DC72BE"/>
    <w:rsid w:val="00DC7CFF"/>
    <w:rsid w:val="00DD0BA3"/>
    <w:rsid w:val="00DD2880"/>
    <w:rsid w:val="00DD32A4"/>
    <w:rsid w:val="00DD3C7D"/>
    <w:rsid w:val="00DD5788"/>
    <w:rsid w:val="00DE0C25"/>
    <w:rsid w:val="00DE0CEF"/>
    <w:rsid w:val="00DE40F3"/>
    <w:rsid w:val="00DE45A4"/>
    <w:rsid w:val="00DE522B"/>
    <w:rsid w:val="00DE612A"/>
    <w:rsid w:val="00DE7C01"/>
    <w:rsid w:val="00DF0481"/>
    <w:rsid w:val="00DF0BB1"/>
    <w:rsid w:val="00DF1BA2"/>
    <w:rsid w:val="00DF2753"/>
    <w:rsid w:val="00DF3660"/>
    <w:rsid w:val="00DF5FDA"/>
    <w:rsid w:val="00DF64BF"/>
    <w:rsid w:val="00DF73DF"/>
    <w:rsid w:val="00E000EC"/>
    <w:rsid w:val="00E01E9B"/>
    <w:rsid w:val="00E02E42"/>
    <w:rsid w:val="00E04951"/>
    <w:rsid w:val="00E10A55"/>
    <w:rsid w:val="00E176F5"/>
    <w:rsid w:val="00E17FF1"/>
    <w:rsid w:val="00E2042A"/>
    <w:rsid w:val="00E213D7"/>
    <w:rsid w:val="00E215A3"/>
    <w:rsid w:val="00E2365B"/>
    <w:rsid w:val="00E26A64"/>
    <w:rsid w:val="00E27904"/>
    <w:rsid w:val="00E27C61"/>
    <w:rsid w:val="00E31335"/>
    <w:rsid w:val="00E342D2"/>
    <w:rsid w:val="00E34C91"/>
    <w:rsid w:val="00E37B96"/>
    <w:rsid w:val="00E4224D"/>
    <w:rsid w:val="00E440F0"/>
    <w:rsid w:val="00E47BB8"/>
    <w:rsid w:val="00E51D2E"/>
    <w:rsid w:val="00E545C8"/>
    <w:rsid w:val="00E565A5"/>
    <w:rsid w:val="00E61178"/>
    <w:rsid w:val="00E612E4"/>
    <w:rsid w:val="00E61486"/>
    <w:rsid w:val="00E6158F"/>
    <w:rsid w:val="00E62951"/>
    <w:rsid w:val="00E63BC0"/>
    <w:rsid w:val="00E6464C"/>
    <w:rsid w:val="00E6562F"/>
    <w:rsid w:val="00E66317"/>
    <w:rsid w:val="00E6732F"/>
    <w:rsid w:val="00E67779"/>
    <w:rsid w:val="00E70280"/>
    <w:rsid w:val="00E7029B"/>
    <w:rsid w:val="00E703B6"/>
    <w:rsid w:val="00E7067D"/>
    <w:rsid w:val="00E70A10"/>
    <w:rsid w:val="00E72418"/>
    <w:rsid w:val="00E73714"/>
    <w:rsid w:val="00E74E05"/>
    <w:rsid w:val="00E7598D"/>
    <w:rsid w:val="00E76F67"/>
    <w:rsid w:val="00E80ACF"/>
    <w:rsid w:val="00E80E40"/>
    <w:rsid w:val="00E814E0"/>
    <w:rsid w:val="00E81801"/>
    <w:rsid w:val="00E82160"/>
    <w:rsid w:val="00E83DD8"/>
    <w:rsid w:val="00E83EF5"/>
    <w:rsid w:val="00E84FCB"/>
    <w:rsid w:val="00E85814"/>
    <w:rsid w:val="00E85BB9"/>
    <w:rsid w:val="00E904DE"/>
    <w:rsid w:val="00E926F1"/>
    <w:rsid w:val="00E93DDB"/>
    <w:rsid w:val="00E93E19"/>
    <w:rsid w:val="00E963B2"/>
    <w:rsid w:val="00EA10E0"/>
    <w:rsid w:val="00EA223A"/>
    <w:rsid w:val="00EA3E82"/>
    <w:rsid w:val="00EA4FCA"/>
    <w:rsid w:val="00EA71F3"/>
    <w:rsid w:val="00EB229D"/>
    <w:rsid w:val="00EB33D8"/>
    <w:rsid w:val="00EB389C"/>
    <w:rsid w:val="00EB3C90"/>
    <w:rsid w:val="00EB58F9"/>
    <w:rsid w:val="00EB69CB"/>
    <w:rsid w:val="00EC022D"/>
    <w:rsid w:val="00EC2046"/>
    <w:rsid w:val="00EC2970"/>
    <w:rsid w:val="00EC3AB5"/>
    <w:rsid w:val="00EC432B"/>
    <w:rsid w:val="00EC4FB7"/>
    <w:rsid w:val="00EC59FA"/>
    <w:rsid w:val="00EC6C71"/>
    <w:rsid w:val="00EC758B"/>
    <w:rsid w:val="00EC799B"/>
    <w:rsid w:val="00ED1D9E"/>
    <w:rsid w:val="00ED3163"/>
    <w:rsid w:val="00ED3802"/>
    <w:rsid w:val="00ED58C3"/>
    <w:rsid w:val="00ED5F75"/>
    <w:rsid w:val="00ED632E"/>
    <w:rsid w:val="00ED6A13"/>
    <w:rsid w:val="00ED7503"/>
    <w:rsid w:val="00EE1B11"/>
    <w:rsid w:val="00EE3769"/>
    <w:rsid w:val="00EE4E24"/>
    <w:rsid w:val="00EE541A"/>
    <w:rsid w:val="00EF107F"/>
    <w:rsid w:val="00EF2A41"/>
    <w:rsid w:val="00EF4359"/>
    <w:rsid w:val="00EF5531"/>
    <w:rsid w:val="00EF5A11"/>
    <w:rsid w:val="00EF5AEF"/>
    <w:rsid w:val="00EF5BF6"/>
    <w:rsid w:val="00EF67A8"/>
    <w:rsid w:val="00EF7F51"/>
    <w:rsid w:val="00F00F26"/>
    <w:rsid w:val="00F01198"/>
    <w:rsid w:val="00F0176A"/>
    <w:rsid w:val="00F01AD7"/>
    <w:rsid w:val="00F02A9A"/>
    <w:rsid w:val="00F02E8D"/>
    <w:rsid w:val="00F070FB"/>
    <w:rsid w:val="00F10B6B"/>
    <w:rsid w:val="00F1150F"/>
    <w:rsid w:val="00F151A2"/>
    <w:rsid w:val="00F160A0"/>
    <w:rsid w:val="00F160FE"/>
    <w:rsid w:val="00F21BDF"/>
    <w:rsid w:val="00F22278"/>
    <w:rsid w:val="00F23DCD"/>
    <w:rsid w:val="00F27D2F"/>
    <w:rsid w:val="00F3044B"/>
    <w:rsid w:val="00F30924"/>
    <w:rsid w:val="00F33237"/>
    <w:rsid w:val="00F33E41"/>
    <w:rsid w:val="00F34804"/>
    <w:rsid w:val="00F355F5"/>
    <w:rsid w:val="00F3653F"/>
    <w:rsid w:val="00F365A6"/>
    <w:rsid w:val="00F3684E"/>
    <w:rsid w:val="00F36C6E"/>
    <w:rsid w:val="00F37588"/>
    <w:rsid w:val="00F406EB"/>
    <w:rsid w:val="00F4092E"/>
    <w:rsid w:val="00F4254B"/>
    <w:rsid w:val="00F43C64"/>
    <w:rsid w:val="00F44CA6"/>
    <w:rsid w:val="00F513D4"/>
    <w:rsid w:val="00F53F2D"/>
    <w:rsid w:val="00F54158"/>
    <w:rsid w:val="00F553D1"/>
    <w:rsid w:val="00F55F62"/>
    <w:rsid w:val="00F57446"/>
    <w:rsid w:val="00F67A46"/>
    <w:rsid w:val="00F71685"/>
    <w:rsid w:val="00F73BCB"/>
    <w:rsid w:val="00F82A33"/>
    <w:rsid w:val="00F82E90"/>
    <w:rsid w:val="00F84689"/>
    <w:rsid w:val="00F84DCB"/>
    <w:rsid w:val="00F85226"/>
    <w:rsid w:val="00F8547F"/>
    <w:rsid w:val="00F908AA"/>
    <w:rsid w:val="00F92E08"/>
    <w:rsid w:val="00F946C9"/>
    <w:rsid w:val="00F95F0F"/>
    <w:rsid w:val="00F977C4"/>
    <w:rsid w:val="00F97DC3"/>
    <w:rsid w:val="00FA2D9C"/>
    <w:rsid w:val="00FA31C9"/>
    <w:rsid w:val="00FA59E7"/>
    <w:rsid w:val="00FA5FE0"/>
    <w:rsid w:val="00FA6E9D"/>
    <w:rsid w:val="00FA7C4C"/>
    <w:rsid w:val="00FA7DA5"/>
    <w:rsid w:val="00FB073E"/>
    <w:rsid w:val="00FB30F7"/>
    <w:rsid w:val="00FB41CD"/>
    <w:rsid w:val="00FB79B0"/>
    <w:rsid w:val="00FC14E8"/>
    <w:rsid w:val="00FC263B"/>
    <w:rsid w:val="00FC31FA"/>
    <w:rsid w:val="00FC4BF7"/>
    <w:rsid w:val="00FC5457"/>
    <w:rsid w:val="00FC5FAD"/>
    <w:rsid w:val="00FC66CD"/>
    <w:rsid w:val="00FC6841"/>
    <w:rsid w:val="00FC75AA"/>
    <w:rsid w:val="00FC7FDE"/>
    <w:rsid w:val="00FD1B4C"/>
    <w:rsid w:val="00FD298C"/>
    <w:rsid w:val="00FD476C"/>
    <w:rsid w:val="00FD4C2F"/>
    <w:rsid w:val="00FD740B"/>
    <w:rsid w:val="00FD787E"/>
    <w:rsid w:val="00FD7C97"/>
    <w:rsid w:val="00FD7EA7"/>
    <w:rsid w:val="00FE0785"/>
    <w:rsid w:val="00FE2A0C"/>
    <w:rsid w:val="00FF0188"/>
    <w:rsid w:val="00FF2F3F"/>
    <w:rsid w:val="00FF3415"/>
    <w:rsid w:val="00FF3DCD"/>
    <w:rsid w:val="00FF4CFB"/>
    <w:rsid w:val="00FF6FDC"/>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B36E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680D"/>
    <w:pPr>
      <w:spacing w:after="0" w:line="240" w:lineRule="auto"/>
    </w:pPr>
    <w:rPr>
      <w:rFonts w:ascii="Times New Roman" w:hAnsi="Times New Roman" w:cs="Times New Roman"/>
      <w:color w:val="auto"/>
      <w:sz w:val="24"/>
      <w:szCs w:val="24"/>
    </w:rPr>
  </w:style>
  <w:style w:type="paragraph" w:styleId="Heading1">
    <w:name w:val="heading 1"/>
    <w:basedOn w:val="Normal"/>
    <w:next w:val="Normal"/>
    <w:link w:val="Heading1Char"/>
    <w:autoRedefine/>
    <w:uiPriority w:val="9"/>
    <w:qFormat/>
    <w:rsid w:val="007559A5"/>
    <w:pPr>
      <w:keepNext/>
      <w:keepLines/>
      <w:numPr>
        <w:numId w:val="8"/>
      </w:numPr>
      <w:pBdr>
        <w:bottom w:val="single" w:sz="8" w:space="1" w:color="4D52A4"/>
      </w:pBdr>
      <w:spacing w:after="160" w:line="276" w:lineRule="auto"/>
      <w:outlineLvl w:val="0"/>
    </w:pPr>
    <w:rPr>
      <w:rFonts w:ascii="Cambria" w:eastAsiaTheme="majorEastAsia" w:hAnsi="Cambria" w:cstheme="majorBidi"/>
      <w:b/>
      <w:bCs/>
      <w:color w:val="4D52A4"/>
      <w:sz w:val="28"/>
      <w:szCs w:val="36"/>
    </w:rPr>
  </w:style>
  <w:style w:type="paragraph" w:styleId="Heading2">
    <w:name w:val="heading 2"/>
    <w:basedOn w:val="Normal"/>
    <w:next w:val="Normal"/>
    <w:link w:val="Heading2Char"/>
    <w:autoRedefine/>
    <w:uiPriority w:val="9"/>
    <w:unhideWhenUsed/>
    <w:qFormat/>
    <w:rsid w:val="00CC51FA"/>
    <w:pPr>
      <w:keepNext/>
      <w:keepLines/>
      <w:numPr>
        <w:ilvl w:val="1"/>
        <w:numId w:val="8"/>
      </w:numPr>
      <w:spacing w:before="100" w:beforeAutospacing="1" w:line="276" w:lineRule="auto"/>
      <w:outlineLvl w:val="1"/>
    </w:pPr>
    <w:rPr>
      <w:rFonts w:ascii="Cambria" w:eastAsiaTheme="majorEastAsia" w:hAnsi="Cambria" w:cstheme="majorBidi"/>
      <w:b/>
      <w:bCs/>
      <w:color w:val="4D52A4"/>
      <w:sz w:val="26"/>
      <w:szCs w:val="28"/>
    </w:rPr>
  </w:style>
  <w:style w:type="paragraph" w:styleId="Heading3">
    <w:name w:val="heading 3"/>
    <w:basedOn w:val="Normal"/>
    <w:next w:val="Normal"/>
    <w:link w:val="Heading3Char"/>
    <w:autoRedefine/>
    <w:uiPriority w:val="9"/>
    <w:unhideWhenUsed/>
    <w:qFormat/>
    <w:rsid w:val="00FD7EA7"/>
    <w:pPr>
      <w:keepNext/>
      <w:keepLines/>
      <w:numPr>
        <w:ilvl w:val="2"/>
        <w:numId w:val="8"/>
      </w:numPr>
      <w:spacing w:before="100" w:beforeAutospacing="1" w:line="276" w:lineRule="auto"/>
      <w:outlineLvl w:val="2"/>
    </w:pPr>
    <w:rPr>
      <w:rFonts w:ascii="Cambria" w:eastAsiaTheme="majorEastAsia" w:hAnsi="Cambria" w:cstheme="majorBidi"/>
      <w:b/>
      <w:bCs/>
      <w:color w:val="4D52A4"/>
      <w:szCs w:val="36"/>
      <w:lang w:val="en-GB"/>
    </w:rPr>
  </w:style>
  <w:style w:type="paragraph" w:styleId="Heading4">
    <w:name w:val="heading 4"/>
    <w:basedOn w:val="Normal"/>
    <w:next w:val="Normal"/>
    <w:link w:val="Heading4Char"/>
    <w:autoRedefine/>
    <w:uiPriority w:val="9"/>
    <w:unhideWhenUsed/>
    <w:qFormat/>
    <w:rsid w:val="00620CA7"/>
    <w:pPr>
      <w:keepNext/>
      <w:keepLines/>
      <w:numPr>
        <w:ilvl w:val="3"/>
        <w:numId w:val="8"/>
      </w:numPr>
      <w:spacing w:before="200" w:line="259" w:lineRule="auto"/>
      <w:outlineLvl w:val="3"/>
    </w:pPr>
    <w:rPr>
      <w:rFonts w:ascii="Cambria" w:eastAsiaTheme="majorEastAsia" w:hAnsi="Cambria" w:cstheme="majorBidi"/>
      <w:b/>
      <w:bCs/>
      <w:iCs/>
      <w:color w:val="4D52A4"/>
      <w:szCs w:val="36"/>
    </w:rPr>
  </w:style>
  <w:style w:type="paragraph" w:styleId="Heading5">
    <w:name w:val="heading 5"/>
    <w:basedOn w:val="Normal"/>
    <w:next w:val="Normal"/>
    <w:link w:val="Heading5Char"/>
    <w:uiPriority w:val="9"/>
    <w:semiHidden/>
    <w:unhideWhenUsed/>
    <w:rsid w:val="00620CA7"/>
    <w:pPr>
      <w:keepNext/>
      <w:keepLines/>
      <w:numPr>
        <w:ilvl w:val="4"/>
        <w:numId w:val="8"/>
      </w:numPr>
      <w:spacing w:before="200" w:line="259" w:lineRule="auto"/>
      <w:outlineLvl w:val="4"/>
    </w:pPr>
    <w:rPr>
      <w:rFonts w:asciiTheme="majorHAnsi" w:eastAsiaTheme="majorEastAsia" w:hAnsiTheme="majorHAnsi" w:cstheme="majorBidi"/>
      <w:color w:val="562464" w:themeColor="text2" w:themeShade="BF"/>
      <w:sz w:val="20"/>
      <w:szCs w:val="36"/>
    </w:rPr>
  </w:style>
  <w:style w:type="paragraph" w:styleId="Heading6">
    <w:name w:val="heading 6"/>
    <w:basedOn w:val="Normal"/>
    <w:next w:val="Normal"/>
    <w:link w:val="Heading6Char"/>
    <w:uiPriority w:val="9"/>
    <w:semiHidden/>
    <w:unhideWhenUsed/>
    <w:qFormat/>
    <w:rsid w:val="00620CA7"/>
    <w:pPr>
      <w:keepNext/>
      <w:keepLines/>
      <w:numPr>
        <w:ilvl w:val="5"/>
        <w:numId w:val="8"/>
      </w:numPr>
      <w:spacing w:before="200" w:line="259" w:lineRule="auto"/>
      <w:outlineLvl w:val="5"/>
    </w:pPr>
    <w:rPr>
      <w:rFonts w:asciiTheme="majorHAnsi" w:eastAsiaTheme="majorEastAsia" w:hAnsiTheme="majorHAnsi" w:cstheme="majorBidi"/>
      <w:i/>
      <w:iCs/>
      <w:color w:val="562464" w:themeColor="text2" w:themeShade="BF"/>
      <w:sz w:val="20"/>
      <w:szCs w:val="36"/>
    </w:rPr>
  </w:style>
  <w:style w:type="paragraph" w:styleId="Heading7">
    <w:name w:val="heading 7"/>
    <w:basedOn w:val="Normal"/>
    <w:next w:val="Normal"/>
    <w:link w:val="Heading7Char"/>
    <w:uiPriority w:val="9"/>
    <w:semiHidden/>
    <w:unhideWhenUsed/>
    <w:qFormat/>
    <w:rsid w:val="00620CA7"/>
    <w:pPr>
      <w:keepNext/>
      <w:keepLines/>
      <w:numPr>
        <w:ilvl w:val="6"/>
        <w:numId w:val="8"/>
      </w:numPr>
      <w:spacing w:before="200" w:line="259" w:lineRule="auto"/>
      <w:outlineLvl w:val="6"/>
    </w:pPr>
    <w:rPr>
      <w:rFonts w:asciiTheme="majorHAnsi" w:eastAsiaTheme="majorEastAsia" w:hAnsiTheme="majorHAnsi" w:cstheme="majorBidi"/>
      <w:i/>
      <w:iCs/>
      <w:color w:val="404040" w:themeColor="text1" w:themeTint="BF"/>
      <w:sz w:val="20"/>
      <w:szCs w:val="36"/>
    </w:rPr>
  </w:style>
  <w:style w:type="paragraph" w:styleId="Heading8">
    <w:name w:val="heading 8"/>
    <w:basedOn w:val="Normal"/>
    <w:next w:val="Normal"/>
    <w:link w:val="Heading8Char"/>
    <w:uiPriority w:val="9"/>
    <w:semiHidden/>
    <w:unhideWhenUsed/>
    <w:qFormat/>
    <w:rsid w:val="00620CA7"/>
    <w:pPr>
      <w:keepNext/>
      <w:keepLines/>
      <w:numPr>
        <w:ilvl w:val="7"/>
        <w:numId w:val="8"/>
      </w:numPr>
      <w:spacing w:before="20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0CA7"/>
    <w:pPr>
      <w:keepNext/>
      <w:keepLines/>
      <w:numPr>
        <w:ilvl w:val="8"/>
        <w:numId w:val="8"/>
      </w:numPr>
      <w:spacing w:before="20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CC51FA"/>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FD7EA7"/>
    <w:rPr>
      <w:rFonts w:ascii="Cambria" w:eastAsiaTheme="majorEastAsia" w:hAnsi="Cambria"/>
      <w:b/>
      <w:bCs/>
      <w:color w:val="4D52A4"/>
      <w:sz w:val="24"/>
      <w:lang w:val="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olor w:val="562464" w:themeColor="text2" w:themeShade="BF"/>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i/>
      <w:iCs/>
      <w:color w:val="562464" w:themeColor="text2" w:themeShade="BF"/>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olor w:val="404040" w:themeColor="text1" w:themeTint="BF"/>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i/>
      <w:iCs/>
      <w:color w:val="404040" w:themeColor="text1" w:themeTint="BF"/>
      <w:szCs w:val="20"/>
    </w:rPr>
  </w:style>
  <w:style w:type="paragraph" w:styleId="ListParagraph">
    <w:name w:val="List Paragraph"/>
    <w:basedOn w:val="Normal"/>
    <w:link w:val="ListParagraphChar"/>
    <w:uiPriority w:val="34"/>
    <w:qFormat/>
    <w:rsid w:val="00516704"/>
    <w:pPr>
      <w:spacing w:after="160" w:line="259" w:lineRule="auto"/>
      <w:ind w:left="720"/>
      <w:contextualSpacing/>
    </w:pPr>
    <w:rPr>
      <w:rFonts w:ascii="Verdana" w:hAnsi="Verdana" w:cstheme="majorBidi"/>
      <w:color w:val="000000" w:themeColor="text1"/>
      <w:sz w:val="20"/>
      <w:szCs w:val="36"/>
    </w:r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styleId="Caption">
    <w:name w:val="caption"/>
    <w:basedOn w:val="Normal"/>
    <w:next w:val="Normal"/>
    <w:autoRedefine/>
    <w:uiPriority w:val="35"/>
    <w:unhideWhenUsed/>
    <w:qFormat/>
    <w:rsid w:val="003B1B38"/>
    <w:pPr>
      <w:spacing w:after="200"/>
      <w:jc w:val="center"/>
    </w:pPr>
    <w:rPr>
      <w:rFonts w:ascii="Cambria" w:hAnsi="Cambria" w:cstheme="majorBidi"/>
      <w:i/>
      <w:iCs/>
      <w:color w:val="4D52A4"/>
      <w:sz w:val="20"/>
      <w:szCs w:val="18"/>
    </w:rPr>
  </w:style>
  <w:style w:type="paragraph" w:styleId="Title">
    <w:name w:val="Title"/>
    <w:basedOn w:val="Normal"/>
    <w:next w:val="Normal"/>
    <w:link w:val="TitleChar"/>
    <w:uiPriority w:val="10"/>
    <w:rsid w:val="00C56990"/>
    <w:pPr>
      <w:spacing w:line="360" w:lineRule="auto"/>
      <w:contextualSpacing/>
      <w:jc w:val="center"/>
    </w:pPr>
    <w:rPr>
      <w:rFonts w:ascii="Cambria" w:eastAsiaTheme="majorEastAsia" w:hAnsi="Cambria" w:cstheme="majorBidi"/>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spacing w:after="160" w:line="259" w:lineRule="auto"/>
      <w:jc w:val="center"/>
    </w:pPr>
    <w:rPr>
      <w:rFonts w:ascii="Cambria" w:hAnsi="Cambria" w:cstheme="majorBidi"/>
      <w:color w:val="2D5F91"/>
      <w:spacing w:val="10"/>
      <w:sz w:val="44"/>
      <w:szCs w:val="36"/>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character" w:customStyle="1" w:styleId="NoSpacingChar">
    <w:name w:val="No Spacing Char"/>
    <w:basedOn w:val="DefaultParagraphFont"/>
    <w:link w:val="NoSpacing"/>
    <w:uiPriority w:val="1"/>
    <w:rsid w:val="002031AE"/>
    <w:rPr>
      <w:rFonts w:ascii="Verdana" w:hAnsi="Verdana"/>
      <w:sz w:val="20"/>
    </w:rPr>
  </w:style>
  <w:style w:type="paragraph" w:styleId="Quote">
    <w:name w:val="Quote"/>
    <w:basedOn w:val="Normal"/>
    <w:next w:val="Normal"/>
    <w:link w:val="QuoteChar"/>
    <w:uiPriority w:val="29"/>
    <w:rsid w:val="00516704"/>
    <w:pPr>
      <w:spacing w:before="160" w:after="160" w:line="259" w:lineRule="auto"/>
      <w:ind w:left="720" w:right="720"/>
    </w:pPr>
    <w:rPr>
      <w:rFonts w:ascii="Verdana" w:hAnsi="Verdana" w:cstheme="majorBidi"/>
      <w:i/>
      <w:iCs/>
      <w:color w:val="000000" w:themeColor="text1"/>
      <w:sz w:val="20"/>
      <w:szCs w:val="36"/>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rFonts w:ascii="Verdana" w:hAnsi="Verdana" w:cstheme="majorBidi"/>
      <w:color w:val="000000" w:themeColor="text1"/>
      <w:sz w:val="20"/>
      <w:szCs w:val="36"/>
    </w:r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table" w:styleId="TableGrid">
    <w:name w:val="Table Grid"/>
    <w:basedOn w:val="TableNormal"/>
    <w:uiPriority w:val="39"/>
    <w:rsid w:val="002031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pPr>
    <w:rPr>
      <w:rFonts w:ascii="Verdana" w:hAnsi="Verdana" w:cstheme="majorBidi"/>
      <w:color w:val="000000" w:themeColor="text1"/>
      <w:sz w:val="20"/>
      <w:szCs w:val="36"/>
    </w:r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pPr>
    <w:rPr>
      <w:rFonts w:ascii="Verdana" w:hAnsi="Verdana" w:cstheme="majorBidi"/>
      <w:color w:val="000000" w:themeColor="text1"/>
      <w:sz w:val="20"/>
      <w:szCs w:val="36"/>
    </w:r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line="259" w:lineRule="auto"/>
    </w:pPr>
    <w:rPr>
      <w:rFonts w:ascii="Verdana" w:hAnsi="Verdana" w:cstheme="majorBidi"/>
      <w:color w:val="000000" w:themeColor="text1"/>
      <w:sz w:val="20"/>
      <w:szCs w:val="36"/>
    </w:r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line="259" w:lineRule="auto"/>
      <w:ind w:left="200"/>
    </w:pPr>
    <w:rPr>
      <w:rFonts w:ascii="Verdana" w:hAnsi="Verdana" w:cstheme="majorBidi"/>
      <w:color w:val="000000" w:themeColor="text1"/>
      <w:sz w:val="20"/>
      <w:szCs w:val="36"/>
    </w:rPr>
  </w:style>
  <w:style w:type="paragraph" w:styleId="TOC3">
    <w:name w:val="toc 3"/>
    <w:basedOn w:val="Normal"/>
    <w:next w:val="Normal"/>
    <w:autoRedefine/>
    <w:uiPriority w:val="39"/>
    <w:unhideWhenUsed/>
    <w:rsid w:val="008F4C98"/>
    <w:pPr>
      <w:spacing w:after="100" w:line="259" w:lineRule="auto"/>
      <w:ind w:left="400"/>
    </w:pPr>
    <w:rPr>
      <w:rFonts w:ascii="Verdana" w:hAnsi="Verdana" w:cstheme="majorBidi"/>
      <w:color w:val="000000" w:themeColor="text1"/>
      <w:sz w:val="20"/>
      <w:szCs w:val="36"/>
    </w:rPr>
  </w:style>
  <w:style w:type="paragraph" w:styleId="TableofFigures">
    <w:name w:val="table of figures"/>
    <w:basedOn w:val="Normal"/>
    <w:next w:val="Normal"/>
    <w:autoRedefine/>
    <w:uiPriority w:val="99"/>
    <w:unhideWhenUsed/>
    <w:rsid w:val="002E783A"/>
    <w:pPr>
      <w:spacing w:line="259" w:lineRule="auto"/>
      <w:ind w:left="400" w:hanging="400"/>
    </w:pPr>
    <w:rPr>
      <w:rFonts w:ascii="Verdana" w:hAnsi="Verdana" w:cstheme="majorBidi"/>
      <w:bCs/>
      <w:color w:val="000000" w:themeColor="text1"/>
      <w:sz w:val="20"/>
      <w:szCs w:val="20"/>
    </w:rPr>
  </w:style>
  <w:style w:type="paragraph" w:styleId="BalloonText">
    <w:name w:val="Balloon Text"/>
    <w:basedOn w:val="Normal"/>
    <w:link w:val="BalloonTextChar"/>
    <w:uiPriority w:val="99"/>
    <w:semiHidden/>
    <w:unhideWhenUsed/>
    <w:rsid w:val="008D5EA8"/>
    <w:rPr>
      <w:rFonts w:ascii="Lucida Grande" w:hAnsi="Lucida Grande" w:cstheme="majorBidi"/>
      <w:color w:val="000000" w:themeColor="text1"/>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ind w:left="227" w:right="227"/>
      <w:jc w:val="both"/>
    </w:pPr>
    <w:rPr>
      <w:rFonts w:ascii="Verdana" w:eastAsia="Times New Roman" w:hAnsi="Verdana"/>
      <w:color w:val="000000" w:themeColor="text1"/>
      <w:sz w:val="20"/>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pPr>
    <w:rPr>
      <w:rFonts w:eastAsia="Times New Roman"/>
      <w:color w:val="000000" w:themeColor="text1"/>
    </w:rPr>
  </w:style>
  <w:style w:type="paragraph" w:customStyle="1" w:styleId="CharChar1CharCharCharCharCharCharCharCharCharChar">
    <w:name w:val="Char Char1 Char Char Char Char Char Char Char Char Char Char"/>
    <w:basedOn w:val="Normal"/>
    <w:rsid w:val="004D70C9"/>
    <w:pPr>
      <w:spacing w:after="160" w:line="240" w:lineRule="exact"/>
    </w:pPr>
    <w:rPr>
      <w:rFonts w:ascii="Arial" w:eastAsia="Times New Roman" w:hAnsi="Arial"/>
      <w:color w:val="000000" w:themeColor="text1"/>
      <w:sz w:val="20"/>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jc w:val="both"/>
    </w:pPr>
    <w:rPr>
      <w:rFonts w:eastAsia="Times New Roman"/>
      <w:color w:val="000000" w:themeColor="text1"/>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1"/>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Ind w:w="0" w:type="dxa"/>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CellMar>
        <w:top w:w="0" w:type="dxa"/>
        <w:left w:w="108" w:type="dxa"/>
        <w:bottom w:w="0" w:type="dxa"/>
        <w:right w:w="108" w:type="dxa"/>
      </w:tblCellMar>
    </w:tblPr>
  </w:style>
  <w:style w:type="table" w:styleId="LightGrid">
    <w:name w:val="Light Grid"/>
    <w:basedOn w:val="TableNormal"/>
    <w:uiPriority w:val="62"/>
    <w:rsid w:val="00704F8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paragraph" w:customStyle="1" w:styleId="Stong">
    <w:name w:val="Stong"/>
    <w:basedOn w:val="Normal"/>
    <w:link w:val="StongChar"/>
    <w:rsid w:val="000462AE"/>
    <w:pPr>
      <w:spacing w:after="120"/>
    </w:pPr>
    <w:rPr>
      <w:rFonts w:ascii="Verdana" w:hAnsi="Verdana" w:cstheme="majorBidi"/>
      <w:color w:val="000000" w:themeColor="text1"/>
      <w:sz w:val="20"/>
      <w:szCs w:val="36"/>
    </w:r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TableProfessional">
    <w:name w:val="Table Professional"/>
    <w:basedOn w:val="TableNormal"/>
    <w:uiPriority w:val="99"/>
    <w:semiHidden/>
    <w:unhideWhenUsed/>
    <w:rsid w:val="00375B8C"/>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Ind w:w="0"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CellMar>
        <w:top w:w="0" w:type="dxa"/>
        <w:left w:w="108" w:type="dxa"/>
        <w:bottom w:w="0" w:type="dxa"/>
        <w:right w:w="108" w:type="dxa"/>
      </w:tblCellMar>
    </w:tblPr>
    <w:tblStylePr w:type="firstRow">
      <w:rPr>
        <w:rFonts w:ascii="Cambria" w:hAnsi="Cambria"/>
        <w:color w:val="743186"/>
        <w:sz w:val="24"/>
      </w:r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semiHidden/>
    <w:unhideWhenUsed/>
    <w:rsid w:val="00CC2197"/>
    <w:pPr>
      <w:spacing w:after="160"/>
    </w:pPr>
    <w:rPr>
      <w:rFonts w:ascii="Verdana" w:hAnsi="Verdana" w:cstheme="majorBidi"/>
      <w:color w:val="000000" w:themeColor="text1"/>
    </w:rPr>
  </w:style>
  <w:style w:type="character" w:customStyle="1" w:styleId="CommentTextChar">
    <w:name w:val="Comment Text Char"/>
    <w:basedOn w:val="DefaultParagraphFont"/>
    <w:link w:val="CommentText"/>
    <w:uiPriority w:val="99"/>
    <w:semiHidden/>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b/>
      <w:bCs/>
      <w:color w:val="000000"/>
      <w:sz w:val="32"/>
      <w:szCs w:val="26"/>
    </w:rPr>
  </w:style>
  <w:style w:type="paragraph" w:customStyle="1" w:styleId="BodyText0">
    <w:name w:val="BodyText"/>
    <w:basedOn w:val="Normal"/>
    <w:link w:val="BodyTextChar0"/>
    <w:autoRedefine/>
    <w:qFormat/>
    <w:rsid w:val="002326B3"/>
    <w:pPr>
      <w:spacing w:line="276" w:lineRule="auto"/>
      <w:jc w:val="both"/>
    </w:pPr>
    <w:rPr>
      <w:rFonts w:asciiTheme="majorHAnsi" w:eastAsia="Calibri" w:hAnsiTheme="majorHAnsi" w:cstheme="minorHAnsi"/>
      <w:b/>
      <w:lang w:val="en-CA"/>
    </w:rPr>
  </w:style>
  <w:style w:type="character" w:customStyle="1" w:styleId="BodyTextChar0">
    <w:name w:val="BodyText Char"/>
    <w:basedOn w:val="DefaultParagraphFont"/>
    <w:link w:val="BodyText0"/>
    <w:rsid w:val="002326B3"/>
    <w:rPr>
      <w:rFonts w:asciiTheme="majorHAnsi" w:eastAsia="Calibri" w:hAnsiTheme="majorHAnsi" w:cstheme="minorHAnsi"/>
      <w:b/>
      <w:color w:val="auto"/>
      <w:sz w:val="24"/>
      <w:szCs w:val="24"/>
      <w:lang w:val="en-CA"/>
    </w:rPr>
  </w:style>
  <w:style w:type="character" w:styleId="FollowedHyperlink">
    <w:name w:val="FollowedHyperlink"/>
    <w:basedOn w:val="DefaultParagraphFont"/>
    <w:uiPriority w:val="99"/>
    <w:semiHidden/>
    <w:unhideWhenUsed/>
    <w:rsid w:val="009415BC"/>
    <w:rPr>
      <w:color w:val="4F81BD" w:themeColor="followedHyperlink"/>
      <w:u w:val="single"/>
    </w:rPr>
  </w:style>
  <w:style w:type="paragraph" w:styleId="TOC4">
    <w:name w:val="toc 4"/>
    <w:basedOn w:val="Normal"/>
    <w:next w:val="Normal"/>
    <w:autoRedefine/>
    <w:uiPriority w:val="39"/>
    <w:unhideWhenUsed/>
    <w:rsid w:val="00A14A87"/>
    <w:pPr>
      <w:spacing w:after="100"/>
      <w:ind w:left="720"/>
    </w:pPr>
    <w:rPr>
      <w:rFonts w:asciiTheme="minorHAnsi" w:hAnsiTheme="minorHAnsi" w:cstheme="minorBidi"/>
    </w:rPr>
  </w:style>
  <w:style w:type="paragraph" w:styleId="TOC5">
    <w:name w:val="toc 5"/>
    <w:basedOn w:val="Normal"/>
    <w:next w:val="Normal"/>
    <w:autoRedefine/>
    <w:uiPriority w:val="39"/>
    <w:unhideWhenUsed/>
    <w:rsid w:val="00A14A87"/>
    <w:pPr>
      <w:spacing w:after="100"/>
      <w:ind w:left="960"/>
    </w:pPr>
    <w:rPr>
      <w:rFonts w:asciiTheme="minorHAnsi" w:hAnsiTheme="minorHAnsi" w:cstheme="minorBidi"/>
    </w:rPr>
  </w:style>
  <w:style w:type="paragraph" w:styleId="TOC6">
    <w:name w:val="toc 6"/>
    <w:basedOn w:val="Normal"/>
    <w:next w:val="Normal"/>
    <w:autoRedefine/>
    <w:uiPriority w:val="39"/>
    <w:unhideWhenUsed/>
    <w:rsid w:val="00A14A87"/>
    <w:pPr>
      <w:spacing w:after="100"/>
      <w:ind w:left="1200"/>
    </w:pPr>
    <w:rPr>
      <w:rFonts w:asciiTheme="minorHAnsi" w:hAnsiTheme="minorHAnsi" w:cstheme="minorBidi"/>
    </w:rPr>
  </w:style>
  <w:style w:type="paragraph" w:styleId="TOC7">
    <w:name w:val="toc 7"/>
    <w:basedOn w:val="Normal"/>
    <w:next w:val="Normal"/>
    <w:autoRedefine/>
    <w:uiPriority w:val="39"/>
    <w:unhideWhenUsed/>
    <w:rsid w:val="00A14A87"/>
    <w:pPr>
      <w:spacing w:after="100"/>
      <w:ind w:left="1440"/>
    </w:pPr>
    <w:rPr>
      <w:rFonts w:asciiTheme="minorHAnsi" w:hAnsiTheme="minorHAnsi" w:cstheme="minorBidi"/>
    </w:rPr>
  </w:style>
  <w:style w:type="paragraph" w:styleId="TOC8">
    <w:name w:val="toc 8"/>
    <w:basedOn w:val="Normal"/>
    <w:next w:val="Normal"/>
    <w:autoRedefine/>
    <w:uiPriority w:val="39"/>
    <w:unhideWhenUsed/>
    <w:rsid w:val="00A14A87"/>
    <w:pPr>
      <w:spacing w:after="100"/>
      <w:ind w:left="1680"/>
    </w:pPr>
    <w:rPr>
      <w:rFonts w:asciiTheme="minorHAnsi" w:hAnsiTheme="minorHAnsi" w:cstheme="minorBidi"/>
    </w:rPr>
  </w:style>
  <w:style w:type="paragraph" w:styleId="TOC9">
    <w:name w:val="toc 9"/>
    <w:basedOn w:val="Normal"/>
    <w:next w:val="Normal"/>
    <w:autoRedefine/>
    <w:uiPriority w:val="39"/>
    <w:unhideWhenUsed/>
    <w:rsid w:val="00A14A87"/>
    <w:pPr>
      <w:spacing w:after="100"/>
      <w:ind w:left="1920"/>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170338588">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22589082">
      <w:bodyDiv w:val="1"/>
      <w:marLeft w:val="0"/>
      <w:marRight w:val="0"/>
      <w:marTop w:val="0"/>
      <w:marBottom w:val="0"/>
      <w:divBdr>
        <w:top w:val="none" w:sz="0" w:space="0" w:color="auto"/>
        <w:left w:val="none" w:sz="0" w:space="0" w:color="auto"/>
        <w:bottom w:val="none" w:sz="0" w:space="0" w:color="auto"/>
        <w:right w:val="none" w:sz="0" w:space="0" w:color="auto"/>
      </w:divBdr>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683895981">
      <w:bodyDiv w:val="1"/>
      <w:marLeft w:val="0"/>
      <w:marRight w:val="0"/>
      <w:marTop w:val="0"/>
      <w:marBottom w:val="0"/>
      <w:divBdr>
        <w:top w:val="none" w:sz="0" w:space="0" w:color="auto"/>
        <w:left w:val="none" w:sz="0" w:space="0" w:color="auto"/>
        <w:bottom w:val="none" w:sz="0" w:space="0" w:color="auto"/>
        <w:right w:val="none" w:sz="0" w:space="0" w:color="auto"/>
      </w:divBdr>
      <w:divsChild>
        <w:div w:id="1048141621">
          <w:marLeft w:val="0"/>
          <w:marRight w:val="0"/>
          <w:marTop w:val="0"/>
          <w:marBottom w:val="0"/>
          <w:divBdr>
            <w:top w:val="none" w:sz="0" w:space="0" w:color="auto"/>
            <w:left w:val="none" w:sz="0" w:space="0" w:color="auto"/>
            <w:bottom w:val="none" w:sz="0" w:space="0" w:color="auto"/>
            <w:right w:val="none" w:sz="0" w:space="0" w:color="auto"/>
          </w:divBdr>
        </w:div>
        <w:div w:id="498036998">
          <w:marLeft w:val="0"/>
          <w:marRight w:val="0"/>
          <w:marTop w:val="0"/>
          <w:marBottom w:val="0"/>
          <w:divBdr>
            <w:top w:val="none" w:sz="0" w:space="0" w:color="auto"/>
            <w:left w:val="none" w:sz="0" w:space="0" w:color="auto"/>
            <w:bottom w:val="none" w:sz="0" w:space="0" w:color="auto"/>
            <w:right w:val="none" w:sz="0" w:space="0" w:color="auto"/>
          </w:divBdr>
        </w:div>
        <w:div w:id="545261120">
          <w:marLeft w:val="0"/>
          <w:marRight w:val="0"/>
          <w:marTop w:val="0"/>
          <w:marBottom w:val="0"/>
          <w:divBdr>
            <w:top w:val="none" w:sz="0" w:space="0" w:color="auto"/>
            <w:left w:val="none" w:sz="0" w:space="0" w:color="auto"/>
            <w:bottom w:val="none" w:sz="0" w:space="0" w:color="auto"/>
            <w:right w:val="none" w:sz="0" w:space="0" w:color="auto"/>
          </w:divBdr>
        </w:div>
        <w:div w:id="1433206845">
          <w:marLeft w:val="0"/>
          <w:marRight w:val="0"/>
          <w:marTop w:val="0"/>
          <w:marBottom w:val="0"/>
          <w:divBdr>
            <w:top w:val="none" w:sz="0" w:space="0" w:color="auto"/>
            <w:left w:val="none" w:sz="0" w:space="0" w:color="auto"/>
            <w:bottom w:val="none" w:sz="0" w:space="0" w:color="auto"/>
            <w:right w:val="none" w:sz="0" w:space="0" w:color="auto"/>
          </w:divBdr>
        </w:div>
        <w:div w:id="618220290">
          <w:marLeft w:val="0"/>
          <w:marRight w:val="0"/>
          <w:marTop w:val="0"/>
          <w:marBottom w:val="0"/>
          <w:divBdr>
            <w:top w:val="none" w:sz="0" w:space="0" w:color="auto"/>
            <w:left w:val="none" w:sz="0" w:space="0" w:color="auto"/>
            <w:bottom w:val="none" w:sz="0" w:space="0" w:color="auto"/>
            <w:right w:val="none" w:sz="0" w:space="0" w:color="auto"/>
          </w:divBdr>
        </w:div>
        <w:div w:id="450978800">
          <w:marLeft w:val="0"/>
          <w:marRight w:val="0"/>
          <w:marTop w:val="0"/>
          <w:marBottom w:val="0"/>
          <w:divBdr>
            <w:top w:val="none" w:sz="0" w:space="0" w:color="auto"/>
            <w:left w:val="none" w:sz="0" w:space="0" w:color="auto"/>
            <w:bottom w:val="none" w:sz="0" w:space="0" w:color="auto"/>
            <w:right w:val="none" w:sz="0" w:space="0" w:color="auto"/>
          </w:divBdr>
        </w:div>
        <w:div w:id="617177770">
          <w:marLeft w:val="0"/>
          <w:marRight w:val="0"/>
          <w:marTop w:val="0"/>
          <w:marBottom w:val="0"/>
          <w:divBdr>
            <w:top w:val="none" w:sz="0" w:space="0" w:color="auto"/>
            <w:left w:val="none" w:sz="0" w:space="0" w:color="auto"/>
            <w:bottom w:val="none" w:sz="0" w:space="0" w:color="auto"/>
            <w:right w:val="none" w:sz="0" w:space="0" w:color="auto"/>
          </w:divBdr>
        </w:div>
      </w:divsChild>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02698626">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84387616">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drive.google.com/open?id=0BwCs8xj46n0QR1ZhZHYxanZvdUU" TargetMode="External"/><Relationship Id="rId21" Type="http://schemas.openxmlformats.org/officeDocument/2006/relationships/hyperlink" Target="https://fatface.atlassian.net/wiki/download/attachments/91790054/FatFace_DemandwareIntegr_FFLL1_HLD.docx?api=v2" TargetMode="External"/><Relationship Id="rId22" Type="http://schemas.openxmlformats.org/officeDocument/2006/relationships/hyperlink" Target="https://fatface.atlassian.net/wiki/download/attachments/92322210/Fat%20Face%20-%20NFR.xlsx?api=v2" TargetMode="External"/><Relationship Id="rId23" Type="http://schemas.openxmlformats.org/officeDocument/2006/relationships/hyperlink" Target="https://fatface.atlassian.net/wiki/download/attachments/92322210/Fat%20Face%20-%20NFR.xlsx?api=v2" TargetMode="External"/><Relationship Id="rId24" Type="http://schemas.openxmlformats.org/officeDocument/2006/relationships/hyperlink" Target="https://fatface.atlassian.net/wiki/download/attachments/92322210/Fat%20Face%20-%20NFR.xlsx?api=v2" TargetMode="External"/><Relationship Id="rId25" Type="http://schemas.openxmlformats.org/officeDocument/2006/relationships/hyperlink" Target="https://fatface.atlassian.net/wiki/download/attachments/92322210/Fat%20Face%20-%20NFR.xlsx?api=v2" TargetMode="External"/><Relationship Id="rId26" Type="http://schemas.openxmlformats.org/officeDocument/2006/relationships/hyperlink" Target="https://fatface.atlassian.net/wiki/download/attachments/92322210/Fat%20Face%20-%20NFR.xlsx?api=v2" TargetMode="External"/><Relationship Id="rId27" Type="http://schemas.openxmlformats.org/officeDocument/2006/relationships/hyperlink" Target="https://fatface.atlassian.net/wiki/download/attachments/92322210/Fat%20Face%20-%20NFR.xlsx?api=v2" TargetMode="External"/><Relationship Id="rId28" Type="http://schemas.openxmlformats.org/officeDocument/2006/relationships/image" Target="media/image4.jpg"/><Relationship Id="rId29" Type="http://schemas.openxmlformats.org/officeDocument/2006/relationships/hyperlink" Target="https://fatface.atlassian.net/wiki/download/attachments/93227839/WW-PD-REC-IMS-Interface%20Mapping%20-%20Price%20Data%20Feed%20-%20CIMS-to-DW.xlsx?api=v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fatface.atlassian.net/wiki/download/attachments/93227839/WW-PD-REC-IMS-Interface%20Mapping%20-%20Price%20Data%20Feed%20-%20CIMS-to-DW.xlsx?api=v2" TargetMode="External"/><Relationship Id="rId31" Type="http://schemas.openxmlformats.org/officeDocument/2006/relationships/hyperlink" Target="https://fatface.atlassian.net/wiki/download/attachments/93227839/WW-PD-REC-IMS-Interface%20Mapping%20-%20Price%20Data%20Feed%20-%20CIMS-to-DW.xlsx?api=v2" TargetMode="External"/><Relationship Id="rId32" Type="http://schemas.openxmlformats.org/officeDocument/2006/relationships/image" Target="media/image5.jp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fatface.atlassian.net/wiki/download/attachments/93227839/WW-PD-REC-IMS-Interface%20Mapping%20-%20Inventory%20Update%20CIMS-to-DW.xlsx?api=v2" TargetMode="External"/><Relationship Id="rId34" Type="http://schemas.openxmlformats.org/officeDocument/2006/relationships/hyperlink" Target="https://fatface.atlassian.net/wiki/download/attachments/93227839/WW-PD-REC-IMS-Interface%20Mapping%20-%20Inventory%20Update%20CIMS-to-DW.xlsx?api=v2" TargetMode="External"/><Relationship Id="rId35" Type="http://schemas.openxmlformats.org/officeDocument/2006/relationships/hyperlink" Target="https://fatface.atlassian.net/wiki/download/attachments/93227839/WW-PD-REC-IMS-Interface%20Mapping%20-%20Inventory%20Update%20CIMS-to-DW.xlsx?api=v2" TargetMode="External"/><Relationship Id="rId36" Type="http://schemas.openxmlformats.org/officeDocument/2006/relationships/image" Target="media/image6.jpg"/><Relationship Id="rId10" Type="http://schemas.openxmlformats.org/officeDocument/2006/relationships/image" Target="media/image3.png"/><Relationship Id="rId11" Type="http://schemas.openxmlformats.org/officeDocument/2006/relationships/hyperlink" Target="mailto:rupesh.sinha@whishworks.com" TargetMode="External"/><Relationship Id="rId12" Type="http://schemas.openxmlformats.org/officeDocument/2006/relationships/hyperlink" Target="mailto:shruthi.thalari@whishworks.com" TargetMode="External"/><Relationship Id="rId13" Type="http://schemas.openxmlformats.org/officeDocument/2006/relationships/hyperlink" Target="mailto:rupesh.sinha@whishworks.com" TargetMode="External"/><Relationship Id="rId14" Type="http://schemas.openxmlformats.org/officeDocument/2006/relationships/hyperlink" Target="mailto:rupesh.sinha@whishworks.com" TargetMode="External"/><Relationship Id="rId15" Type="http://schemas.openxmlformats.org/officeDocument/2006/relationships/hyperlink" Target="mailto:rupesh.sinha@whishworks.com" TargetMode="External"/><Relationship Id="rId16" Type="http://schemas.openxmlformats.org/officeDocument/2006/relationships/hyperlink" Target="https://fatface.atlassian.net/wiki/download/attachments/93227839/WW-PD-REC-IMS-Interface%20Mapping%20-%20Payment%20Request%20-%20CIMS-to-DW.xlsx?api=v2" TargetMode="External"/><Relationship Id="rId17" Type="http://schemas.openxmlformats.org/officeDocument/2006/relationships/hyperlink" Target="https://drive.google.com/open?id=0B-gZPhTdfLuXMXRwZGJMZXVJOG8" TargetMode="External"/><Relationship Id="rId18" Type="http://schemas.openxmlformats.org/officeDocument/2006/relationships/hyperlink" Target="https://fatface.atlassian.net/wiki/download/attachments/92938901/CID-2479%20-%20Extract%20of%20Web%20Order%20status%20for%20website%203rd%20party%20interface%20-%20s2.pdf?api=v2" TargetMode="External"/><Relationship Id="rId19" Type="http://schemas.openxmlformats.org/officeDocument/2006/relationships/hyperlink" Target="https://drive.google.com/open?id=0B5ptsQthYS0lTjBPbDdsR1FqYTg" TargetMode="External"/><Relationship Id="rId37" Type="http://schemas.openxmlformats.org/officeDocument/2006/relationships/hyperlink" Target="https://fatface.atlassian.net/wiki/download/attachments/93227839/WW-PD-REC-IMS-Interface%20Mapping%20-%20Order%20Status%20Update%20CIMS-to-DW.xlsx?api=v2" TargetMode="External"/><Relationship Id="rId38" Type="http://schemas.openxmlformats.org/officeDocument/2006/relationships/hyperlink" Target="https://fatface.atlassian.net/wiki/download/attachments/93227839/WW-PD-REC-IMS-Interface%20Mapping%20-%20Order%20Status%20Update%20CIMS-to-DW.xlsx?api=v2" TargetMode="External"/><Relationship Id="rId39" Type="http://schemas.openxmlformats.org/officeDocument/2006/relationships/hyperlink" Target="https://fatface.atlassian.net/wiki/download/attachments/93227839/WW-PD-REC-IMS-Interface%20Mapping%20-%20Order%20Status%20Update%20CIMS-to-DW.xlsx?api=v2" TargetMode="External"/><Relationship Id="rId40" Type="http://schemas.openxmlformats.org/officeDocument/2006/relationships/image" Target="media/image7.jpg"/><Relationship Id="rId41" Type="http://schemas.openxmlformats.org/officeDocument/2006/relationships/image" Target="media/image8.jpg"/><Relationship Id="rId42" Type="http://schemas.openxmlformats.org/officeDocument/2006/relationships/hyperlink" Target="https://fatface.atlassian.net/wiki/download/attachments/92322210/Fat%20Face%20-%20NFR.xlsx?api=v2" TargetMode="External"/><Relationship Id="rId43" Type="http://schemas.openxmlformats.org/officeDocument/2006/relationships/hyperlink" Target="https://fatface.atlassian.net/wiki/download/attachments/92322210/Fat%20Face%20-%20NFR.xlsx?api=v2" TargetMode="External"/><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0.png"/><Relationship Id="rId3"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WHISHWORKS/Google%20Drive/Delivery/Web%20Platform%20Intgr%20-%20Phase%201/2.%20Design/SDD/Sprint%205/FatFace_DemandwareIntegr_FFLL1_S-DTS-Order-Status-API.dotx" TargetMode="External"/></Relationships>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F6F8D-1326-7544-AFBC-A8DC49E01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FatFace_DemandwareIntegr_FFLL1_S-DTS-Order-Status-API.dotx</Template>
  <TotalTime>778</TotalTime>
  <Pages>29</Pages>
  <Words>5989</Words>
  <Characters>34138</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Service Design Document</vt:lpstr>
    </vt:vector>
  </TitlesOfParts>
  <Manager>[email id of PM]</Manager>
  <Company>WHISHWORKS</Company>
  <LinksUpToDate>false</LinksUpToDate>
  <CharactersWithSpaces>40047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Design Document</dc:title>
  <dc:subject>[Client Name] - [Project Name]</dc:subject>
  <dc:creator>Rupesh Sinha</dc:creator>
  <cp:keywords/>
  <dc:description>[DD-MMM-YYY]</dc:description>
  <cp:lastModifiedBy>Rupesh Sinha</cp:lastModifiedBy>
  <cp:revision>1178</cp:revision>
  <cp:lastPrinted>2016-01-29T11:38:00Z</cp:lastPrinted>
  <dcterms:created xsi:type="dcterms:W3CDTF">2017-05-30T08:24:00Z</dcterms:created>
  <dcterms:modified xsi:type="dcterms:W3CDTF">2017-07-19T22:26:00Z</dcterms:modified>
  <cp:category>Design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WW/PD/TMP/SDD/2</vt:lpwstr>
  </property>
  <property fmtid="{D5CDD505-2E9C-101B-9397-08002B2CF9AE}" pid="3" name="Status">
    <vt:lpwstr>Restricted</vt:lpwstr>
  </property>
  <property fmtid="{D5CDD505-2E9C-101B-9397-08002B2CF9AE}" pid="4" name="Date completed">
    <vt:lpwstr>[DD-MMM-YYYY]</vt:lpwstr>
  </property>
</Properties>
</file>