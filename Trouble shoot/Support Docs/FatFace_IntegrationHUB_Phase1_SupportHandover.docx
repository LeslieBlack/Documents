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3331078"/>
    <w:p w14:paraId="1522A00D" w14:textId="77777777" w:rsidR="00655899" w:rsidRDefault="002326B3" w:rsidP="003A0C00">
      <w:pPr>
        <w:jc w:val="both"/>
        <w:rPr>
          <w:rFonts w:ascii="Cambria" w:eastAsiaTheme="majorEastAsia" w:hAnsi="Cambria"/>
          <w:b/>
          <w:bCs/>
          <w:sz w:val="28"/>
        </w:rPr>
      </w:pPr>
      <w:r>
        <w:rPr>
          <w:rFonts w:ascii="Arial" w:hAnsi="Arial" w:cs="Arial"/>
          <w:noProof/>
          <w:sz w:val="36"/>
        </w:rPr>
        <mc:AlternateContent>
          <mc:Choice Requires="wpg">
            <w:drawing>
              <wp:anchor distT="0" distB="0" distL="114300" distR="114300" simplePos="0" relativeHeight="251674624" behindDoc="0" locked="0" layoutInCell="1" allowOverlap="1" wp14:anchorId="46511B21" wp14:editId="464DF5BB">
                <wp:simplePos x="0" y="0"/>
                <wp:positionH relativeFrom="column">
                  <wp:posOffset>352425</wp:posOffset>
                </wp:positionH>
                <wp:positionV relativeFrom="paragraph">
                  <wp:posOffset>428625</wp:posOffset>
                </wp:positionV>
                <wp:extent cx="5029200" cy="7613650"/>
                <wp:effectExtent l="0" t="0" r="0" b="6350"/>
                <wp:wrapThrough wrapText="bothSides">
                  <wp:wrapPolygon edited="0">
                    <wp:start x="5018" y="0"/>
                    <wp:lineTo x="4145" y="72"/>
                    <wp:lineTo x="4255" y="360"/>
                    <wp:lineTo x="6218" y="1153"/>
                    <wp:lineTo x="6218" y="1441"/>
                    <wp:lineTo x="7745" y="2306"/>
                    <wp:lineTo x="8073" y="2810"/>
                    <wp:lineTo x="9382" y="3459"/>
                    <wp:lineTo x="5127" y="3891"/>
                    <wp:lineTo x="4364" y="4035"/>
                    <wp:lineTo x="4582" y="4612"/>
                    <wp:lineTo x="1636" y="5765"/>
                    <wp:lineTo x="1636" y="12683"/>
                    <wp:lineTo x="5127" y="13836"/>
                    <wp:lineTo x="109" y="14772"/>
                    <wp:lineTo x="109" y="15781"/>
                    <wp:lineTo x="3709" y="16141"/>
                    <wp:lineTo x="10800" y="16141"/>
                    <wp:lineTo x="3927" y="16574"/>
                    <wp:lineTo x="3491" y="16646"/>
                    <wp:lineTo x="3491" y="18231"/>
                    <wp:lineTo x="4691" y="18447"/>
                    <wp:lineTo x="10800" y="18447"/>
                    <wp:lineTo x="6000" y="19600"/>
                    <wp:lineTo x="6000" y="21546"/>
                    <wp:lineTo x="15382" y="21546"/>
                    <wp:lineTo x="15382" y="19600"/>
                    <wp:lineTo x="10800" y="18447"/>
                    <wp:lineTo x="17018" y="18447"/>
                    <wp:lineTo x="18655" y="18231"/>
                    <wp:lineTo x="18655" y="16646"/>
                    <wp:lineTo x="17564" y="16502"/>
                    <wp:lineTo x="10800" y="16141"/>
                    <wp:lineTo x="17673" y="16141"/>
                    <wp:lineTo x="21491" y="15709"/>
                    <wp:lineTo x="21491" y="14772"/>
                    <wp:lineTo x="16255" y="13836"/>
                    <wp:lineTo x="20182" y="12683"/>
                    <wp:lineTo x="20182" y="5765"/>
                    <wp:lineTo x="17455" y="4035"/>
                    <wp:lineTo x="17018" y="3891"/>
                    <wp:lineTo x="11564" y="3459"/>
                    <wp:lineTo x="12545" y="2954"/>
                    <wp:lineTo x="13200" y="2306"/>
                    <wp:lineTo x="14727" y="1369"/>
                    <wp:lineTo x="14727" y="1153"/>
                    <wp:lineTo x="16582" y="360"/>
                    <wp:lineTo x="16800" y="72"/>
                    <wp:lineTo x="15927" y="0"/>
                    <wp:lineTo x="5018" y="0"/>
                  </wp:wrapPolygon>
                </wp:wrapThrough>
                <wp:docPr id="6" name="Group 6"/>
                <wp:cNvGraphicFramePr/>
                <a:graphic xmlns:a="http://schemas.openxmlformats.org/drawingml/2006/main">
                  <a:graphicData uri="http://schemas.microsoft.com/office/word/2010/wordprocessingGroup">
                    <wpg:wgp>
                      <wpg:cNvGrpSpPr/>
                      <wpg:grpSpPr>
                        <a:xfrm>
                          <a:off x="0" y="0"/>
                          <a:ext cx="5029200" cy="7613650"/>
                          <a:chOff x="0" y="0"/>
                          <a:chExt cx="5029200" cy="7613650"/>
                        </a:xfrm>
                      </wpg:grpSpPr>
                      <pic:pic xmlns:pic="http://schemas.openxmlformats.org/drawingml/2006/picture">
                        <pic:nvPicPr>
                          <pic:cNvPr id="31" name="Picture 3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339725" y="1987550"/>
                            <a:ext cx="4427220" cy="2546351"/>
                          </a:xfrm>
                          <a:prstGeom prst="rect">
                            <a:avLst/>
                          </a:prstGeom>
                          <a:noFill/>
                          <a:ln w="9525">
                            <a:noFill/>
                            <a:miter lim="800000"/>
                            <a:headEnd/>
                            <a:tailEnd/>
                          </a:ln>
                        </wps:spPr>
                        <wps:txb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14:paraId="05086369" w14:textId="77777777"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56269B" w:rsidRPr="007963D3" w:rsidRDefault="0056269B"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298B941B"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FatFace Integration HUB Phase-I</w:t>
                              </w:r>
                              <w:r>
                                <w:rPr>
                                  <w:rStyle w:val="Strong"/>
                                  <w:b w:val="0"/>
                                  <w:color w:val="FFFFFF" w:themeColor="background1"/>
                                  <w:sz w:val="56"/>
                                  <w:szCs w:val="7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14:paraId="2BF8E95A" w14:textId="164092D7" w:rsidR="0056269B" w:rsidRPr="005E23B6" w:rsidRDefault="0056269B"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28-Nov-2017</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2985" cy="753110"/>
                          </a:xfrm>
                          <a:prstGeom prst="rect">
                            <a:avLst/>
                          </a:prstGeom>
                          <a:noFill/>
                          <a:ln w="9525">
                            <a:noFill/>
                            <a:miter lim="800000"/>
                            <a:headEnd/>
                            <a:tailEnd/>
                          </a:ln>
                        </wps:spPr>
                        <wps:txbx>
                          <w:txbxContent>
                            <w:p w14:paraId="7C9D1771" w14:textId="77777777" w:rsidR="0056269B" w:rsidRPr="005E23B6" w:rsidRDefault="0056269B"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56269B" w:rsidRPr="005E23B6" w:rsidRDefault="0056269B"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771525" y="5831840"/>
                            <a:ext cx="3572509" cy="657859"/>
                          </a:xfrm>
                          <a:prstGeom prst="rect">
                            <a:avLst/>
                          </a:prstGeom>
                          <a:noFill/>
                          <a:ln w="9525">
                            <a:noFill/>
                            <a:miter lim="800000"/>
                            <a:headEnd/>
                            <a:tailEnd/>
                          </a:ln>
                        </wps:spPr>
                        <wps:txbx>
                          <w:txbxContent>
                            <w:p w14:paraId="24F3119D" w14:textId="129F22E4" w:rsidR="0056269B" w:rsidRPr="00097781" w:rsidRDefault="0056269B"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WW/PD/REC/SHD/1/HYD01/WSIN1/00088</w:t>
                              </w:r>
                              <w:r w:rsidRPr="00735CB2">
                                <w:rPr>
                                  <w:rFonts w:ascii="Cambria" w:hAnsi="Cambria"/>
                                  <w:color w:val="FFFFFF" w:themeColor="background1"/>
                                </w:rPr>
                                <w:fldChar w:fldCharType="end"/>
                              </w:r>
                            </w:p>
                            <w:p w14:paraId="1BF78795" w14:textId="77777777" w:rsidR="0056269B" w:rsidRPr="00735CB2" w:rsidRDefault="0056269B"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wps:txbx>
                        <wps:bodyPr rot="0" vert="horz" wrap="square" lIns="91440" tIns="45720" rIns="91440" bIns="45720" anchor="t" anchorCtr="0">
                          <a:spAutoFit/>
                        </wps:bodyPr>
                      </wps:wsp>
                      <wps:wsp>
                        <wps:cNvPr id="5" name="Text Box 5"/>
                        <wps:cNvSpPr txBox="1"/>
                        <wps:spPr>
                          <a:xfrm>
                            <a:off x="0" y="5168900"/>
                            <a:ext cx="5029200" cy="426720"/>
                          </a:xfrm>
                          <a:prstGeom prst="rect">
                            <a:avLst/>
                          </a:prstGeom>
                          <a:noFill/>
                          <a:ln w="9525">
                            <a:noFill/>
                            <a:miter lim="800000"/>
                            <a:headEnd/>
                            <a:tailEnd/>
                          </a:ln>
                        </wps:spPr>
                        <wps:txbx>
                          <w:txbxContent>
                            <w:p w14:paraId="19F692F0" w14:textId="2ABBE9E5" w:rsidR="0056269B" w:rsidRPr="00735CB2" w:rsidRDefault="0056269B"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sidRPr="00260A49">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xmlns:mo="http://schemas.microsoft.com/office/mac/office/2008/main" xmlns:mv="urn:schemas-microsoft-com:mac:vml">
            <w:pict>
              <v:group w14:anchorId="46511B21" id="Group 6" o:spid="_x0000_s1026" style="position:absolute;left:0;text-align:left;margin-left:27.75pt;margin-top:33.75pt;width:396pt;height:599.5pt;z-index:251674624;mso-height-relative:margin" coordsize="5029200,76136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00;width:2986405;height:1739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M&#10;SKbFAAAA2wAAAA8AAABkcnMvZG93bnJldi54bWxEj0trwzAQhO+F/gexhd4aOQ/ycK2EUggNgRzi&#10;9pLb1tpYxtbKWIrj/PuoUMhxmJlvmGwz2Eb01PnKsYLxKAFBXDhdcang53v7tgThA7LGxjEpuJGH&#10;zfr5KcNUuysfqc9DKSKEfYoKTAhtKqUvDFn0I9cSR+/sOoshyq6UusNrhNtGTpJkLi1WHBcMtvRp&#10;qKjzi1Uw+V3dDp7r2SrfH8+nRf9ltZkq9foyfLyDCDSER/i/vdMKpmP4+xJ/gF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jEimxQAAANsAAAAPAAAAAAAAAAAAAAAAAJwC&#10;AABkcnMvZG93bnJldi54bWxQSwUGAAAAAAQABAD3AAAAjgMAAAAA&#10;">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left:339725;top:1987550;width:4427220;height:25463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Content>
                          <w:p w14:paraId="05086369" w14:textId="77777777"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t>Support Handover Document</w:t>
                            </w:r>
                          </w:p>
                        </w:sdtContent>
                      </w:sdt>
                      <w:p w14:paraId="2DDA626D" w14:textId="77777777" w:rsidR="0056269B" w:rsidRPr="007963D3" w:rsidRDefault="0056269B"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14:paraId="2DFEBAAD" w14:textId="298B941B" w:rsidR="0056269B" w:rsidRPr="007963D3" w:rsidRDefault="0056269B"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DOCPROPERTY "Subject"  \* MERGEFORMAT </w:instrText>
                        </w:r>
                        <w:r>
                          <w:rPr>
                            <w:rStyle w:val="Strong"/>
                            <w:b w:val="0"/>
                            <w:color w:val="FFFFFF" w:themeColor="background1"/>
                            <w:sz w:val="56"/>
                            <w:szCs w:val="72"/>
                          </w:rPr>
                          <w:fldChar w:fldCharType="separate"/>
                        </w:r>
                        <w:r>
                          <w:rPr>
                            <w:rStyle w:val="Strong"/>
                            <w:b w:val="0"/>
                            <w:color w:val="FFFFFF" w:themeColor="background1"/>
                            <w:sz w:val="56"/>
                            <w:szCs w:val="72"/>
                          </w:rPr>
                          <w:t>FatFace Integration HUB Phase-I</w:t>
                        </w:r>
                        <w:r>
                          <w:rPr>
                            <w:rStyle w:val="Strong"/>
                            <w:b w:val="0"/>
                            <w:color w:val="FFFFFF" w:themeColor="background1"/>
                            <w:sz w:val="56"/>
                            <w:szCs w:val="72"/>
                          </w:rPr>
                          <w:fldChar w:fldCharType="end"/>
                        </w:r>
                      </w:p>
                    </w:txbxContent>
                  </v:textbox>
                </v:shape>
                <v:shape id="Text Box 2" o:spid="_x0000_s1029" type="#_x0000_t202" style="position:absolute;left:1193800;top:4762500;width:2629535;height:408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2BF8E95A" w14:textId="164092D7" w:rsidR="0056269B" w:rsidRPr="005E23B6" w:rsidRDefault="0056269B"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28-Nov-2017</w:t>
                        </w:r>
                        <w:r>
                          <w:rPr>
                            <w:rFonts w:ascii="Cambria" w:hAnsi="Cambria"/>
                            <w:color w:val="FFFFFF" w:themeColor="background1"/>
                            <w:sz w:val="28"/>
                            <w:szCs w:val="28"/>
                          </w:rPr>
                          <w:fldChar w:fldCharType="end"/>
                        </w:r>
                      </w:p>
                    </w:txbxContent>
                  </v:textbox>
                </v:shape>
                <v:shape id="Text Box 3" o:spid="_x0000_s1030" type="#_x0000_t202" style="position:absolute;left:1358900;top:6860540;width:2292985;height:753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hZgwQAA&#10;ANoAAAAPAAAAZHJzL2Rvd25yZXYueG1sRI9Pa8JAFMTvBb/D8gRvdWOl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WYMEAAADaAAAADwAAAAAAAAAAAAAAAACXAgAAZHJzL2Rvd25y&#10;ZXYueG1sUEsFBgAAAAAEAAQA9QAAAIUDAAAAAA==&#10;" filled="f" stroked="f">
                  <v:textbox style="mso-fit-shape-to-text:t">
                    <w:txbxContent>
                      <w:p w14:paraId="7C9D1771" w14:textId="77777777" w:rsidR="0056269B" w:rsidRPr="005E23B6" w:rsidRDefault="0056269B"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Pr>
                            <w:rFonts w:ascii="Cambria" w:hAnsi="Cambria"/>
                            <w:color w:val="FFFFFF" w:themeColor="background1"/>
                            <w:sz w:val="28"/>
                            <w:szCs w:val="28"/>
                          </w:rPr>
                          <w:t>WHISHWORKS</w:t>
                        </w:r>
                        <w:r>
                          <w:rPr>
                            <w:rFonts w:ascii="Cambria" w:hAnsi="Cambria"/>
                            <w:color w:val="FFFFFF" w:themeColor="background1"/>
                            <w:sz w:val="28"/>
                            <w:szCs w:val="28"/>
                          </w:rPr>
                          <w:fldChar w:fldCharType="end"/>
                        </w:r>
                      </w:p>
                      <w:p w14:paraId="31993520" w14:textId="77777777" w:rsidR="0056269B" w:rsidRPr="005E23B6" w:rsidRDefault="0056269B"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771525;top:5831840;width:3572509;height:6578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44UwQAA&#10;ANoAAAAPAAAAZHJzL2Rvd25yZXYueG1sRI9Pa8JAFMTvBb/D8gRvdWOx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uOFMEAAADaAAAADwAAAAAAAAAAAAAAAACXAgAAZHJzL2Rvd25y&#10;ZXYueG1sUEsFBgAAAAAEAAQA9QAAAIUDAAAAAA==&#10;" filled="f" stroked="f">
                  <v:textbox style="mso-fit-shape-to-text:t">
                    <w:txbxContent>
                      <w:p w14:paraId="24F3119D" w14:textId="129F22E4" w:rsidR="0056269B" w:rsidRPr="00097781" w:rsidRDefault="0056269B" w:rsidP="00097781">
                        <w:pPr>
                          <w:jc w:val="center"/>
                          <w:rPr>
                            <w:rFonts w:ascii="Cambria" w:hAnsi="Cambria"/>
                            <w:color w:val="FFFFFF" w:themeColor="background1"/>
                          </w:rPr>
                        </w:pPr>
                        <w:r w:rsidRPr="00735CB2">
                          <w:rPr>
                            <w:rFonts w:ascii="Cambria" w:hAnsi="Cambria"/>
                            <w:color w:val="FFFFFF" w:themeColor="background1"/>
                          </w:rPr>
                          <w:fldChar w:fldCharType="begin"/>
                        </w:r>
                        <w:r w:rsidRPr="00735CB2">
                          <w:rPr>
                            <w:rFonts w:ascii="Cambria" w:hAnsi="Cambria"/>
                            <w:color w:val="FFFFFF" w:themeColor="background1"/>
                          </w:rPr>
                          <w:instrText xml:space="preserve"> DOCPROPERTY "Document number"  \* MERGEFORMAT </w:instrText>
                        </w:r>
                        <w:r w:rsidRPr="00735CB2">
                          <w:rPr>
                            <w:rFonts w:ascii="Cambria" w:hAnsi="Cambria"/>
                            <w:color w:val="FFFFFF" w:themeColor="background1"/>
                          </w:rPr>
                          <w:fldChar w:fldCharType="separate"/>
                        </w:r>
                        <w:r>
                          <w:rPr>
                            <w:rFonts w:ascii="Cambria" w:hAnsi="Cambria"/>
                            <w:color w:val="FFFFFF" w:themeColor="background1"/>
                          </w:rPr>
                          <w:t>WW/PD/REC/SHD/1/HYD01/WSIN1/00088</w:t>
                        </w:r>
                        <w:r w:rsidRPr="00735CB2">
                          <w:rPr>
                            <w:rFonts w:ascii="Cambria" w:hAnsi="Cambria"/>
                            <w:color w:val="FFFFFF" w:themeColor="background1"/>
                          </w:rPr>
                          <w:fldChar w:fldCharType="end"/>
                        </w:r>
                      </w:p>
                      <w:p w14:paraId="1BF78795" w14:textId="77777777" w:rsidR="0056269B" w:rsidRPr="00735CB2" w:rsidRDefault="0056269B" w:rsidP="00CF15DA">
                        <w:pPr>
                          <w:jc w:val="center"/>
                          <w:rPr>
                            <w:rFonts w:ascii="Cambria" w:hAnsi="Cambria"/>
                            <w:color w:val="FFFFFF" w:themeColor="background1"/>
                            <w:sz w:val="24"/>
                            <w:szCs w:val="24"/>
                          </w:rPr>
                        </w:pPr>
                        <w:r w:rsidRPr="00735CB2">
                          <w:rPr>
                            <w:rFonts w:ascii="Cambria" w:hAnsi="Cambria"/>
                            <w:color w:val="FFFFFF" w:themeColor="background1"/>
                            <w:sz w:val="24"/>
                            <w:szCs w:val="24"/>
                          </w:rPr>
                          <w:t xml:space="preserve">Status: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v:textbox>
                </v:shape>
                <v:shape id="Text Box 5" o:spid="_x0000_s1032" type="#_x0000_t202" style="position:absolute;top:5168900;width:5029200;height:426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uPwAAA&#10;ANoAAAAPAAAAZHJzL2Rvd25yZXYueG1sRI9Ba8JAFITvBf/D8gRvdWPBIqmriLbgwUs1vT+yz2ww&#10;+zZkX038964geBxm5htmuR58o67UxTqwgdk0A0VcBltzZaA4/bwvQEVBttgEJgM3irBejd6WmNvQ&#10;8y9dj1KpBOGYowEn0uZax9KRxzgNLXHyzqHzKEl2lbYd9gnuG/2RZZ/aY81pwWFLW0fl5fjvDYjY&#10;zexWfPu4/xsOu95l5RwLYybjYfMFSmiQV/jZ3lsDc3hcSTdAr+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RyuPwAAAANoAAAAPAAAAAAAAAAAAAAAAAJcCAABkcnMvZG93bnJl&#10;di54bWxQSwUGAAAAAAQABAD1AAAAhAMAAAAA&#10;" filled="f" stroked="f">
                  <v:textbox style="mso-fit-shape-to-text:t">
                    <w:txbxContent>
                      <w:p w14:paraId="19F692F0" w14:textId="2ABBE9E5" w:rsidR="0056269B" w:rsidRPr="00735CB2" w:rsidRDefault="0056269B"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735CB2">
                          <w:rPr>
                            <w:rFonts w:ascii="Cambria" w:hAnsi="Cambria"/>
                            <w:color w:val="FFFFFF" w:themeColor="background1"/>
                            <w:sz w:val="28"/>
                            <w:szCs w:val="28"/>
                          </w:rPr>
                          <w:fldChar w:fldCharType="begin"/>
                        </w:r>
                        <w:r w:rsidRPr="00735CB2">
                          <w:rPr>
                            <w:rFonts w:ascii="Cambria" w:hAnsi="Cambria"/>
                            <w:color w:val="FFFFFF" w:themeColor="background1"/>
                            <w:sz w:val="28"/>
                            <w:szCs w:val="28"/>
                          </w:rPr>
                          <w:instrText xml:space="preserve"> AUTHOR  \* MERGEFORMAT </w:instrText>
                        </w:r>
                        <w:r w:rsidRPr="00735CB2">
                          <w:rPr>
                            <w:rFonts w:ascii="Cambria" w:hAnsi="Cambria"/>
                            <w:color w:val="FFFFFF" w:themeColor="background1"/>
                            <w:sz w:val="28"/>
                            <w:szCs w:val="28"/>
                          </w:rPr>
                          <w:fldChar w:fldCharType="separate"/>
                        </w:r>
                        <w:r w:rsidRPr="00260A49">
                          <w:rPr>
                            <w:rFonts w:ascii="Cambria" w:hAnsi="Cambria"/>
                            <w:noProof/>
                            <w:color w:val="FFFFFF" w:themeColor="background1"/>
                            <w:sz w:val="28"/>
                            <w:szCs w:val="28"/>
                          </w:rPr>
                          <w:t>Rupesh Sinha</w:t>
                        </w:r>
                        <w:r w:rsidRPr="00735CB2">
                          <w:rPr>
                            <w:rFonts w:ascii="Cambria" w:hAnsi="Cambria"/>
                            <w:color w:val="FFFFFF" w:themeColor="background1"/>
                            <w:sz w:val="28"/>
                            <w:szCs w:val="28"/>
                          </w:rPr>
                          <w:fldChar w:fldCharType="end"/>
                        </w:r>
                      </w:p>
                    </w:txbxContent>
                  </v:textbox>
                </v:shape>
                <w10:wrap type="through"/>
              </v:group>
            </w:pict>
          </mc:Fallback>
        </mc:AlternateContent>
      </w:r>
      <w:r w:rsidR="00944CBF">
        <w:rPr>
          <w:rFonts w:ascii="Arial" w:hAnsi="Arial" w:cs="Arial"/>
          <w:noProof/>
          <w:sz w:val="36"/>
        </w:rPr>
        <mc:AlternateContent>
          <mc:Choice Requires="wps">
            <w:drawing>
              <wp:anchor distT="0" distB="0" distL="114300" distR="114300" simplePos="0" relativeHeight="251675648" behindDoc="0" locked="0" layoutInCell="1" allowOverlap="1" wp14:anchorId="4F9F117B" wp14:editId="246E80C4">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BDAE95" w14:textId="6C50C929" w:rsidR="0056269B" w:rsidRDefault="0056269B"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8D588B">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56269B" w:rsidRPr="00942D0B" w:rsidRDefault="0056269B"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56269B" w:rsidRPr="00942D0B" w:rsidRDefault="0056269B"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9F117B" id="_x0000_t202" coordsize="21600,21600" o:spt="202" path="m,l,21600r21600,l21600,xe">
                <v:stroke joinstyle="miter"/>
                <v:path gradientshapeok="t" o:connecttype="rect"/>
              </v:shapetype>
              <v:shape id="Text Box 7" o:spid="_x0000_s1033" type="#_x0000_t202" style="position:absolute;left:0;text-align:left;margin-left:0;margin-top:9in;width:486pt;height:90.2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" filled="f" stroked="f">
                <v:textbox>
                  <w:txbxContent>
                    <w:p w14:paraId="0EBDAE95" w14:textId="6C50C929" w:rsidR="0056269B" w:rsidRDefault="0056269B"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8D588B">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14:paraId="1DDF518A" w14:textId="77777777" w:rsidR="0056269B" w:rsidRPr="00942D0B" w:rsidRDefault="0056269B"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14:paraId="1B47D295" w14:textId="77777777" w:rsidR="0056269B" w:rsidRPr="00942D0B" w:rsidRDefault="0056269B" w:rsidP="00942D0B">
                      <w:pPr>
                        <w:rPr>
                          <w:rFonts w:asciiTheme="minorHAnsi" w:hAnsiTheme="minorHAnsi"/>
                          <w:color w:val="FFFFFF" w:themeColor="background1"/>
                        </w:rPr>
                      </w:pPr>
                    </w:p>
                  </w:txbxContent>
                </v:textbox>
                <w10:wrap type="square" anchorx="margin"/>
              </v:shape>
            </w:pict>
          </mc:Fallback>
        </mc:AlternateContent>
      </w:r>
      <w:commentRangeStart w:id="1"/>
      <w:r w:rsidR="00655899" w:rsidRPr="00404AC5">
        <w:rPr>
          <w:rFonts w:ascii="Arial" w:hAnsi="Arial" w:cs="Arial"/>
          <w:noProof/>
          <w:sz w:val="36"/>
        </w:rPr>
        <w:drawing>
          <wp:anchor distT="0" distB="0" distL="114300" distR="114300" simplePos="0" relativeHeight="251658240" behindDoc="1" locked="0" layoutInCell="1" allowOverlap="1" wp14:anchorId="3E4E93F4" wp14:editId="678ECCAF">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
      <w:r w:rsidR="00F7081A">
        <w:rPr>
          <w:rStyle w:val="CommentReference"/>
        </w:rPr>
        <w:commentReference w:id="1"/>
      </w:r>
      <w:r w:rsidR="00655899">
        <w:br w:type="page"/>
      </w:r>
    </w:p>
    <w:bookmarkEnd w:id="0"/>
    <w:p w14:paraId="6C62D628" w14:textId="77777777" w:rsidR="00BC609C" w:rsidRPr="00BE6137" w:rsidRDefault="00BC609C" w:rsidP="003A0C00">
      <w:pPr>
        <w:spacing w:after="120" w:line="240" w:lineRule="auto"/>
        <w:jc w:val="both"/>
        <w:rPr>
          <w:rStyle w:val="Strong"/>
        </w:rPr>
      </w:pPr>
      <w:r w:rsidRPr="00620CA7">
        <w:rPr>
          <w:rStyle w:val="Strong"/>
        </w:rPr>
        <w:lastRenderedPageBreak/>
        <w:t>DISTRIBUTION</w:t>
      </w:r>
      <w:r w:rsidRPr="00BE6137">
        <w:rPr>
          <w:rStyle w:val="Strong"/>
        </w:rPr>
        <w:t xml:space="preserve"> LIST</w:t>
      </w:r>
    </w:p>
    <w:tbl>
      <w:tblPr>
        <w:tblStyle w:val="WHISHWORKS"/>
        <w:tblW w:w="9175" w:type="dxa"/>
        <w:tblLook w:val="0420" w:firstRow="1" w:lastRow="0" w:firstColumn="0" w:lastColumn="0" w:noHBand="0" w:noVBand="1"/>
      </w:tblPr>
      <w:tblGrid>
        <w:gridCol w:w="365"/>
        <w:gridCol w:w="2649"/>
        <w:gridCol w:w="4112"/>
        <w:gridCol w:w="2049"/>
      </w:tblGrid>
      <w:tr w:rsidR="00BC609C" w:rsidRPr="00375B8C" w14:paraId="286CA13D" w14:textId="77777777" w:rsidTr="00F4575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26BEA8A8" w14:textId="77777777" w:rsidR="00BC609C" w:rsidRPr="00375B8C" w:rsidRDefault="004E26DC" w:rsidP="003A0C00">
            <w:pPr>
              <w:pStyle w:val="TOCHeading"/>
              <w:jc w:val="both"/>
              <w:rPr>
                <w:b/>
                <w:color w:val="FFFFFF" w:themeColor="background1"/>
                <w:sz w:val="24"/>
                <w:lang w:val="en-GB"/>
              </w:rPr>
            </w:pPr>
            <w:r>
              <w:rPr>
                <w:b/>
                <w:color w:val="FFFFFF" w:themeColor="background1"/>
                <w:sz w:val="24"/>
                <w:lang w:val="en-GB"/>
              </w:rPr>
              <w:t>#</w:t>
            </w:r>
          </w:p>
        </w:tc>
        <w:tc>
          <w:tcPr>
            <w:tcW w:w="2734" w:type="dxa"/>
          </w:tcPr>
          <w:p w14:paraId="7B58ECB3"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Name</w:t>
            </w:r>
          </w:p>
        </w:tc>
        <w:tc>
          <w:tcPr>
            <w:tcW w:w="3976" w:type="dxa"/>
          </w:tcPr>
          <w:p w14:paraId="1D7D8DA9"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Contact Details</w:t>
            </w:r>
          </w:p>
        </w:tc>
        <w:tc>
          <w:tcPr>
            <w:tcW w:w="2100" w:type="dxa"/>
          </w:tcPr>
          <w:p w14:paraId="74B03EF8" w14:textId="77777777" w:rsidR="00BC609C" w:rsidRPr="00375B8C" w:rsidRDefault="00BC609C" w:rsidP="003A0C00">
            <w:pPr>
              <w:pStyle w:val="TOCHeading"/>
              <w:jc w:val="both"/>
              <w:rPr>
                <w:b/>
                <w:color w:val="FFFFFF" w:themeColor="background1"/>
                <w:sz w:val="24"/>
                <w:lang w:val="en-GB"/>
              </w:rPr>
            </w:pPr>
            <w:r w:rsidRPr="00375B8C">
              <w:rPr>
                <w:b/>
                <w:color w:val="FFFFFF" w:themeColor="background1"/>
                <w:sz w:val="24"/>
                <w:lang w:val="en-GB"/>
              </w:rPr>
              <w:t>Purpose</w:t>
            </w:r>
          </w:p>
        </w:tc>
      </w:tr>
      <w:tr w:rsidR="00BC609C" w:rsidRPr="00F8500D" w14:paraId="701221E8"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A725F6C" w14:textId="29B98FD7" w:rsidR="00BC609C" w:rsidRPr="00D23F9C" w:rsidRDefault="00F45758" w:rsidP="003A0C00">
            <w:pPr>
              <w:jc w:val="both"/>
              <w:rPr>
                <w:rFonts w:eastAsia="Times New Roman" w:cs="Arial"/>
                <w:bCs/>
                <w:color w:val="auto"/>
                <w:lang w:val="en-GB"/>
              </w:rPr>
            </w:pPr>
            <w:r>
              <w:rPr>
                <w:rFonts w:eastAsia="Times New Roman" w:cs="Arial"/>
                <w:bCs/>
                <w:color w:val="auto"/>
                <w:lang w:val="en-GB"/>
              </w:rPr>
              <w:t>1</w:t>
            </w:r>
          </w:p>
        </w:tc>
        <w:tc>
          <w:tcPr>
            <w:tcW w:w="2734" w:type="dxa"/>
          </w:tcPr>
          <w:p w14:paraId="40C3B044" w14:textId="030F940E" w:rsidR="00BC609C" w:rsidRPr="00D23F9C" w:rsidRDefault="000D5CEB" w:rsidP="000D5CEB">
            <w:pPr>
              <w:jc w:val="both"/>
              <w:rPr>
                <w:rFonts w:eastAsia="Times New Roman" w:cs="Arial"/>
                <w:bCs/>
                <w:color w:val="auto"/>
                <w:lang w:val="en-GB"/>
              </w:rPr>
            </w:pPr>
            <w:r>
              <w:rPr>
                <w:rFonts w:eastAsia="Times New Roman" w:cs="Arial"/>
                <w:bCs/>
                <w:color w:val="auto"/>
                <w:lang w:val="en-GB"/>
              </w:rPr>
              <w:t>Karthiraj</w:t>
            </w:r>
            <w:r w:rsidR="00F45758">
              <w:rPr>
                <w:rFonts w:eastAsia="Times New Roman" w:cs="Arial"/>
                <w:bCs/>
                <w:color w:val="auto"/>
                <w:lang w:val="en-GB"/>
              </w:rPr>
              <w:t xml:space="preserve"> </w:t>
            </w:r>
            <w:r>
              <w:rPr>
                <w:rFonts w:eastAsia="Times New Roman" w:cs="Arial"/>
                <w:bCs/>
                <w:color w:val="auto"/>
                <w:lang w:val="en-GB"/>
              </w:rPr>
              <w:t>Mani</w:t>
            </w:r>
          </w:p>
        </w:tc>
        <w:tc>
          <w:tcPr>
            <w:tcW w:w="3976" w:type="dxa"/>
          </w:tcPr>
          <w:p w14:paraId="2E4DE81C" w14:textId="3A9D3360" w:rsidR="00BC609C" w:rsidRPr="00D23F9C" w:rsidRDefault="00F870EA" w:rsidP="003A0C00">
            <w:pPr>
              <w:jc w:val="both"/>
              <w:rPr>
                <w:rFonts w:eastAsia="Times New Roman" w:cs="Arial"/>
                <w:bCs/>
                <w:color w:val="auto"/>
                <w:lang w:val="en-GB"/>
              </w:rPr>
            </w:pPr>
            <w:hyperlink r:id="rId13" w:history="1">
              <w:r w:rsidR="00B00827" w:rsidRPr="006A0A2C">
                <w:rPr>
                  <w:rStyle w:val="Hyperlink"/>
                </w:rPr>
                <w:t>karthiraj.mani@whishworks.com</w:t>
              </w:r>
            </w:hyperlink>
          </w:p>
        </w:tc>
        <w:tc>
          <w:tcPr>
            <w:tcW w:w="2100" w:type="dxa"/>
          </w:tcPr>
          <w:p w14:paraId="7DCE57FB" w14:textId="5FA5B816"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r w:rsidR="00BC609C" w:rsidRPr="00F8500D" w14:paraId="2B761498" w14:textId="77777777" w:rsidTr="00F4575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02ABA683" w14:textId="22244219" w:rsidR="00BC609C" w:rsidRPr="00D23F9C" w:rsidRDefault="00F45758" w:rsidP="003A0C00">
            <w:pPr>
              <w:jc w:val="both"/>
              <w:rPr>
                <w:rFonts w:eastAsia="Times New Roman" w:cs="Arial"/>
                <w:bCs/>
                <w:color w:val="auto"/>
                <w:lang w:val="en-GB"/>
              </w:rPr>
            </w:pPr>
            <w:r>
              <w:rPr>
                <w:rFonts w:eastAsia="Times New Roman" w:cs="Arial"/>
                <w:bCs/>
                <w:color w:val="auto"/>
                <w:lang w:val="en-GB"/>
              </w:rPr>
              <w:t>2</w:t>
            </w:r>
          </w:p>
        </w:tc>
        <w:tc>
          <w:tcPr>
            <w:tcW w:w="2734" w:type="dxa"/>
          </w:tcPr>
          <w:p w14:paraId="0E1FB25B" w14:textId="4FA3B8E7" w:rsidR="00BC609C" w:rsidRPr="00D23F9C" w:rsidRDefault="00F45758" w:rsidP="003A0C00">
            <w:pPr>
              <w:jc w:val="both"/>
              <w:rPr>
                <w:rFonts w:eastAsia="Times New Roman" w:cs="Arial"/>
                <w:bCs/>
                <w:color w:val="auto"/>
                <w:lang w:val="en-GB"/>
              </w:rPr>
            </w:pPr>
            <w:proofErr w:type="spellStart"/>
            <w:r>
              <w:rPr>
                <w:rFonts w:eastAsia="Times New Roman" w:cs="Arial"/>
                <w:bCs/>
                <w:color w:val="auto"/>
                <w:lang w:val="en-GB"/>
              </w:rPr>
              <w:t>Sougandh</w:t>
            </w:r>
            <w:proofErr w:type="spellEnd"/>
            <w:r>
              <w:rPr>
                <w:rFonts w:eastAsia="Times New Roman" w:cs="Arial"/>
                <w:bCs/>
                <w:color w:val="auto"/>
                <w:lang w:val="en-GB"/>
              </w:rPr>
              <w:t xml:space="preserve"> </w:t>
            </w:r>
            <w:proofErr w:type="spellStart"/>
            <w:r>
              <w:rPr>
                <w:rFonts w:eastAsia="Times New Roman" w:cs="Arial"/>
                <w:bCs/>
                <w:color w:val="auto"/>
                <w:lang w:val="en-GB"/>
              </w:rPr>
              <w:t>Golla</w:t>
            </w:r>
            <w:proofErr w:type="spellEnd"/>
          </w:p>
        </w:tc>
        <w:tc>
          <w:tcPr>
            <w:tcW w:w="3976" w:type="dxa"/>
          </w:tcPr>
          <w:p w14:paraId="7109FA77" w14:textId="20511AB3" w:rsidR="00BC609C" w:rsidRPr="00D23F9C" w:rsidRDefault="00F870EA" w:rsidP="003A0C00">
            <w:pPr>
              <w:jc w:val="both"/>
              <w:rPr>
                <w:rFonts w:eastAsia="Times New Roman" w:cs="Arial"/>
                <w:bCs/>
                <w:color w:val="auto"/>
                <w:lang w:val="en-GB"/>
              </w:rPr>
            </w:pPr>
            <w:hyperlink r:id="rId14" w:history="1">
              <w:r w:rsidR="00F45758" w:rsidRPr="006D7527">
                <w:rPr>
                  <w:rStyle w:val="Hyperlink"/>
                  <w:rFonts w:eastAsia="Times New Roman" w:cs="Arial"/>
                  <w:lang w:val="en-GB"/>
                </w:rPr>
                <w:t>Sougandh.golla@whishworks.com</w:t>
              </w:r>
            </w:hyperlink>
          </w:p>
        </w:tc>
        <w:tc>
          <w:tcPr>
            <w:tcW w:w="2100" w:type="dxa"/>
          </w:tcPr>
          <w:p w14:paraId="26DA9AEC" w14:textId="1D438CB4"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r w:rsidR="00BC609C" w:rsidRPr="00F8500D" w14:paraId="33A2820E" w14:textId="77777777" w:rsidTr="00F4575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6C00E248" w14:textId="20096583" w:rsidR="00BC609C" w:rsidRPr="00D23F9C" w:rsidRDefault="00F45758" w:rsidP="003A0C00">
            <w:pPr>
              <w:jc w:val="both"/>
              <w:rPr>
                <w:rFonts w:eastAsia="Times New Roman" w:cs="Arial"/>
                <w:bCs/>
                <w:color w:val="auto"/>
                <w:lang w:val="en-GB"/>
              </w:rPr>
            </w:pPr>
            <w:r>
              <w:rPr>
                <w:rFonts w:eastAsia="Times New Roman" w:cs="Arial"/>
                <w:bCs/>
                <w:color w:val="auto"/>
                <w:lang w:val="en-GB"/>
              </w:rPr>
              <w:t>3</w:t>
            </w:r>
          </w:p>
        </w:tc>
        <w:tc>
          <w:tcPr>
            <w:tcW w:w="2734" w:type="dxa"/>
          </w:tcPr>
          <w:p w14:paraId="78F5E6E7" w14:textId="1C7CA3BC" w:rsidR="00BC609C" w:rsidRPr="00D23F9C" w:rsidRDefault="00F45758" w:rsidP="003A0C00">
            <w:pPr>
              <w:jc w:val="both"/>
              <w:rPr>
                <w:rFonts w:eastAsia="Times New Roman" w:cs="Arial"/>
                <w:bCs/>
                <w:color w:val="auto"/>
                <w:lang w:val="en-GB"/>
              </w:rPr>
            </w:pPr>
            <w:r>
              <w:rPr>
                <w:rFonts w:eastAsia="Times New Roman" w:cs="Arial"/>
                <w:bCs/>
                <w:color w:val="auto"/>
                <w:lang w:val="en-GB"/>
              </w:rPr>
              <w:t>API Support Team</w:t>
            </w:r>
          </w:p>
        </w:tc>
        <w:tc>
          <w:tcPr>
            <w:tcW w:w="3976" w:type="dxa"/>
          </w:tcPr>
          <w:p w14:paraId="0CA82AC6" w14:textId="3556DCBC" w:rsidR="005C481B" w:rsidRPr="005C481B" w:rsidRDefault="00F870EA" w:rsidP="003A0C00">
            <w:pPr>
              <w:jc w:val="both"/>
            </w:pPr>
            <w:hyperlink r:id="rId15" w:history="1">
              <w:r w:rsidR="005C481B" w:rsidRPr="006A0A2C">
                <w:rPr>
                  <w:rStyle w:val="Hyperlink"/>
                </w:rPr>
                <w:t>fatface.supportteam@whishworks.com</w:t>
              </w:r>
            </w:hyperlink>
          </w:p>
        </w:tc>
        <w:tc>
          <w:tcPr>
            <w:tcW w:w="2100" w:type="dxa"/>
          </w:tcPr>
          <w:p w14:paraId="2A7DB557" w14:textId="7B249675" w:rsidR="00BC609C" w:rsidRPr="00D23F9C" w:rsidRDefault="00F45758" w:rsidP="003A0C00">
            <w:pPr>
              <w:jc w:val="both"/>
              <w:rPr>
                <w:rFonts w:eastAsia="Times New Roman" w:cs="Arial"/>
                <w:bCs/>
                <w:color w:val="auto"/>
                <w:lang w:val="en-GB"/>
              </w:rPr>
            </w:pPr>
            <w:r>
              <w:rPr>
                <w:rFonts w:eastAsia="Times New Roman" w:cs="Arial"/>
                <w:bCs/>
                <w:color w:val="auto"/>
                <w:lang w:val="en-GB"/>
              </w:rPr>
              <w:t>Handover to Support from DEV team</w:t>
            </w:r>
          </w:p>
        </w:tc>
      </w:tr>
    </w:tbl>
    <w:p w14:paraId="7BEFD0E3" w14:textId="77777777" w:rsidR="00BC609C" w:rsidRPr="00404AC5" w:rsidRDefault="00BC609C" w:rsidP="003A0C00">
      <w:pPr>
        <w:spacing w:after="0" w:line="240" w:lineRule="auto"/>
        <w:jc w:val="both"/>
        <w:rPr>
          <w:rFonts w:ascii="Arial" w:hAnsi="Arial" w:cs="Arial"/>
          <w:b/>
          <w:bCs/>
        </w:rPr>
      </w:pPr>
    </w:p>
    <w:p w14:paraId="3A2D7BCB" w14:textId="77777777" w:rsidR="00BC609C" w:rsidRPr="000462AE" w:rsidRDefault="00BC609C" w:rsidP="003A0C00">
      <w:pPr>
        <w:spacing w:after="120" w:line="240" w:lineRule="auto"/>
        <w:jc w:val="both"/>
        <w:rPr>
          <w:rStyle w:val="Strong"/>
        </w:rPr>
      </w:pPr>
      <w:r w:rsidRPr="000462AE">
        <w:rPr>
          <w:rStyle w:val="Strong"/>
        </w:rPr>
        <w:t>DOCUMENT CONTROL</w:t>
      </w:r>
    </w:p>
    <w:tbl>
      <w:tblPr>
        <w:tblStyle w:val="WHISHWORKS"/>
        <w:tblW w:w="9175" w:type="dxa"/>
        <w:tblLook w:val="0420" w:firstRow="1" w:lastRow="0" w:firstColumn="0" w:lastColumn="0" w:noHBand="0" w:noVBand="1"/>
      </w:tblPr>
      <w:tblGrid>
        <w:gridCol w:w="2608"/>
        <w:gridCol w:w="2608"/>
        <w:gridCol w:w="2609"/>
        <w:gridCol w:w="1350"/>
      </w:tblGrid>
      <w:tr w:rsidR="00BC609C" w:rsidRPr="00620CA7" w14:paraId="28851187" w14:textId="77777777" w:rsidTr="00E22314">
        <w:trPr>
          <w:cnfStyle w:val="100000000000" w:firstRow="1" w:lastRow="0" w:firstColumn="0" w:lastColumn="0" w:oddVBand="0" w:evenVBand="0" w:oddHBand="0" w:evenHBand="0" w:firstRowFirstColumn="0" w:firstRowLastColumn="0" w:lastRowFirstColumn="0" w:lastRowLastColumn="0"/>
          <w:trHeight w:hRule="exact" w:val="595"/>
        </w:trPr>
        <w:tc>
          <w:tcPr>
            <w:tcW w:w="2608" w:type="dxa"/>
          </w:tcPr>
          <w:p w14:paraId="7DF2E0CD"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Prepared By</w:t>
            </w:r>
          </w:p>
        </w:tc>
        <w:tc>
          <w:tcPr>
            <w:tcW w:w="2608" w:type="dxa"/>
          </w:tcPr>
          <w:p w14:paraId="69A7124E"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Reviewed By</w:t>
            </w:r>
          </w:p>
        </w:tc>
        <w:tc>
          <w:tcPr>
            <w:tcW w:w="2609" w:type="dxa"/>
          </w:tcPr>
          <w:p w14:paraId="497621A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Approved By</w:t>
            </w:r>
          </w:p>
        </w:tc>
        <w:tc>
          <w:tcPr>
            <w:tcW w:w="1350" w:type="dxa"/>
          </w:tcPr>
          <w:p w14:paraId="53F63CBD" w14:textId="77777777" w:rsidR="00BC609C" w:rsidRPr="00620CA7" w:rsidRDefault="00E22314" w:rsidP="003A0C00">
            <w:pPr>
              <w:pStyle w:val="TOCHeading"/>
              <w:jc w:val="both"/>
              <w:rPr>
                <w:b/>
                <w:color w:val="FFFFFF" w:themeColor="background1"/>
                <w:sz w:val="24"/>
                <w:lang w:val="en-GB"/>
              </w:rPr>
            </w:pPr>
            <w:r>
              <w:rPr>
                <w:b/>
                <w:color w:val="FFFFFF" w:themeColor="background1"/>
                <w:sz w:val="24"/>
                <w:lang w:val="en-GB"/>
              </w:rPr>
              <w:t>Approved Version</w:t>
            </w:r>
          </w:p>
        </w:tc>
      </w:tr>
      <w:tr w:rsidR="00BC609C" w:rsidRPr="00F8500D" w14:paraId="635F4E41"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13FE2CFB" w14:textId="7A22CDB4"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c>
          <w:tcPr>
            <w:tcW w:w="2608" w:type="dxa"/>
          </w:tcPr>
          <w:p w14:paraId="191050DC" w14:textId="243A7A2A" w:rsidR="00BC609C" w:rsidRPr="00D23F9C" w:rsidRDefault="00BC609C" w:rsidP="003A0C00">
            <w:pPr>
              <w:jc w:val="both"/>
              <w:rPr>
                <w:rFonts w:eastAsia="Times New Roman" w:cs="Arial"/>
                <w:bCs/>
                <w:color w:val="auto"/>
                <w:lang w:val="en-GB"/>
              </w:rPr>
            </w:pPr>
          </w:p>
        </w:tc>
        <w:tc>
          <w:tcPr>
            <w:tcW w:w="2609" w:type="dxa"/>
          </w:tcPr>
          <w:p w14:paraId="21FAB9D4" w14:textId="726D55D3" w:rsidR="00BC609C" w:rsidRPr="00D23F9C" w:rsidRDefault="00BC609C" w:rsidP="003A0C00">
            <w:pPr>
              <w:jc w:val="both"/>
              <w:rPr>
                <w:rFonts w:eastAsia="Times New Roman" w:cs="Arial"/>
                <w:bCs/>
                <w:color w:val="auto"/>
                <w:lang w:val="en-GB"/>
              </w:rPr>
            </w:pPr>
          </w:p>
        </w:tc>
        <w:tc>
          <w:tcPr>
            <w:tcW w:w="1350" w:type="dxa"/>
          </w:tcPr>
          <w:p w14:paraId="2AB7AC72" w14:textId="77777777" w:rsidR="00BC609C" w:rsidRPr="00D23F9C" w:rsidRDefault="00BC609C" w:rsidP="003A0C00">
            <w:pPr>
              <w:jc w:val="both"/>
              <w:rPr>
                <w:rFonts w:eastAsia="Times New Roman" w:cs="Arial"/>
                <w:bCs/>
                <w:color w:val="auto"/>
                <w:lang w:val="en-GB"/>
              </w:rPr>
            </w:pPr>
          </w:p>
        </w:tc>
      </w:tr>
      <w:tr w:rsidR="00BC609C" w:rsidRPr="00F8500D" w14:paraId="640CD763"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5A4A0055" w14:textId="77777777" w:rsidR="00BC609C" w:rsidRPr="00D23F9C" w:rsidRDefault="00BC609C" w:rsidP="003A0C00">
            <w:pPr>
              <w:jc w:val="both"/>
              <w:rPr>
                <w:rFonts w:eastAsia="Times New Roman" w:cs="Arial"/>
                <w:bCs/>
                <w:color w:val="auto"/>
                <w:lang w:val="en-GB"/>
              </w:rPr>
            </w:pPr>
          </w:p>
        </w:tc>
        <w:tc>
          <w:tcPr>
            <w:tcW w:w="2608" w:type="dxa"/>
          </w:tcPr>
          <w:p w14:paraId="63FBAC38" w14:textId="77777777" w:rsidR="00BC609C" w:rsidRPr="00D23F9C" w:rsidRDefault="00BC609C" w:rsidP="003A0C00">
            <w:pPr>
              <w:jc w:val="both"/>
              <w:rPr>
                <w:rFonts w:eastAsia="Times New Roman" w:cs="Arial"/>
                <w:bCs/>
                <w:color w:val="auto"/>
                <w:lang w:val="en-GB"/>
              </w:rPr>
            </w:pPr>
          </w:p>
        </w:tc>
        <w:tc>
          <w:tcPr>
            <w:tcW w:w="2609" w:type="dxa"/>
          </w:tcPr>
          <w:p w14:paraId="490ADD66" w14:textId="77777777" w:rsidR="00BC609C" w:rsidRPr="00D23F9C" w:rsidRDefault="00BC609C" w:rsidP="003A0C00">
            <w:pPr>
              <w:jc w:val="both"/>
              <w:rPr>
                <w:rFonts w:eastAsia="Times New Roman" w:cs="Arial"/>
                <w:bCs/>
                <w:color w:val="auto"/>
                <w:lang w:val="en-GB"/>
              </w:rPr>
            </w:pPr>
          </w:p>
        </w:tc>
        <w:tc>
          <w:tcPr>
            <w:tcW w:w="1350" w:type="dxa"/>
          </w:tcPr>
          <w:p w14:paraId="40DC71F7" w14:textId="77777777" w:rsidR="00BC609C" w:rsidRPr="00D23F9C" w:rsidRDefault="00BC609C" w:rsidP="003A0C00">
            <w:pPr>
              <w:jc w:val="both"/>
              <w:rPr>
                <w:rFonts w:eastAsia="Times New Roman" w:cs="Arial"/>
                <w:bCs/>
                <w:color w:val="auto"/>
                <w:lang w:val="en-GB"/>
              </w:rPr>
            </w:pPr>
          </w:p>
        </w:tc>
      </w:tr>
      <w:tr w:rsidR="00BC609C" w:rsidRPr="00F8500D" w14:paraId="148D6E1F" w14:textId="77777777" w:rsidTr="00E22314">
        <w:trPr>
          <w:cnfStyle w:val="000000100000" w:firstRow="0" w:lastRow="0" w:firstColumn="0" w:lastColumn="0" w:oddVBand="0" w:evenVBand="0" w:oddHBand="1" w:evenHBand="0" w:firstRowFirstColumn="0" w:firstRowLastColumn="0" w:lastRowFirstColumn="0" w:lastRowLastColumn="0"/>
          <w:trHeight w:val="60"/>
        </w:trPr>
        <w:tc>
          <w:tcPr>
            <w:tcW w:w="2608" w:type="dxa"/>
          </w:tcPr>
          <w:p w14:paraId="5BAFD5D1" w14:textId="77777777" w:rsidR="00BC609C" w:rsidRPr="00D23F9C" w:rsidRDefault="00BC609C" w:rsidP="003A0C00">
            <w:pPr>
              <w:jc w:val="both"/>
              <w:rPr>
                <w:rFonts w:eastAsia="Times New Roman" w:cs="Arial"/>
                <w:bCs/>
                <w:color w:val="auto"/>
                <w:lang w:val="en-GB"/>
              </w:rPr>
            </w:pPr>
          </w:p>
        </w:tc>
        <w:tc>
          <w:tcPr>
            <w:tcW w:w="2608" w:type="dxa"/>
          </w:tcPr>
          <w:p w14:paraId="03AA9F80" w14:textId="77777777" w:rsidR="00BC609C" w:rsidRPr="00D23F9C" w:rsidRDefault="00BC609C" w:rsidP="003A0C00">
            <w:pPr>
              <w:jc w:val="both"/>
              <w:rPr>
                <w:rFonts w:eastAsia="Times New Roman" w:cs="Arial"/>
                <w:bCs/>
                <w:color w:val="auto"/>
                <w:lang w:val="en-GB"/>
              </w:rPr>
            </w:pPr>
          </w:p>
        </w:tc>
        <w:tc>
          <w:tcPr>
            <w:tcW w:w="2609" w:type="dxa"/>
          </w:tcPr>
          <w:p w14:paraId="43B5AC8B" w14:textId="77777777" w:rsidR="00BC609C" w:rsidRPr="00D23F9C" w:rsidRDefault="00BC609C" w:rsidP="003A0C00">
            <w:pPr>
              <w:jc w:val="both"/>
              <w:rPr>
                <w:rFonts w:eastAsia="Times New Roman" w:cs="Arial"/>
                <w:bCs/>
                <w:color w:val="auto"/>
                <w:lang w:val="en-GB"/>
              </w:rPr>
            </w:pPr>
          </w:p>
        </w:tc>
        <w:tc>
          <w:tcPr>
            <w:tcW w:w="1350" w:type="dxa"/>
          </w:tcPr>
          <w:p w14:paraId="2BA92F6F" w14:textId="77777777" w:rsidR="00BC609C" w:rsidRPr="00D23F9C" w:rsidRDefault="00BC609C" w:rsidP="003A0C00">
            <w:pPr>
              <w:jc w:val="both"/>
              <w:rPr>
                <w:rFonts w:eastAsia="Times New Roman" w:cs="Arial"/>
                <w:bCs/>
                <w:color w:val="auto"/>
                <w:lang w:val="en-GB"/>
              </w:rPr>
            </w:pPr>
          </w:p>
        </w:tc>
      </w:tr>
      <w:tr w:rsidR="00BC609C" w:rsidRPr="00F8500D" w14:paraId="19EF1526" w14:textId="77777777" w:rsidTr="00E22314">
        <w:trPr>
          <w:cnfStyle w:val="000000010000" w:firstRow="0" w:lastRow="0" w:firstColumn="0" w:lastColumn="0" w:oddVBand="0" w:evenVBand="0" w:oddHBand="0" w:evenHBand="1" w:firstRowFirstColumn="0" w:firstRowLastColumn="0" w:lastRowFirstColumn="0" w:lastRowLastColumn="0"/>
          <w:trHeight w:val="60"/>
        </w:trPr>
        <w:tc>
          <w:tcPr>
            <w:tcW w:w="2608" w:type="dxa"/>
          </w:tcPr>
          <w:p w14:paraId="10C668F7" w14:textId="77777777" w:rsidR="00BC609C" w:rsidRPr="00D23F9C" w:rsidRDefault="00BC609C" w:rsidP="003A0C00">
            <w:pPr>
              <w:jc w:val="both"/>
              <w:rPr>
                <w:rFonts w:eastAsia="Times New Roman" w:cs="Arial"/>
                <w:bCs/>
                <w:color w:val="auto"/>
                <w:lang w:val="en-GB"/>
              </w:rPr>
            </w:pPr>
          </w:p>
        </w:tc>
        <w:tc>
          <w:tcPr>
            <w:tcW w:w="2608" w:type="dxa"/>
          </w:tcPr>
          <w:p w14:paraId="26B58D12" w14:textId="77777777" w:rsidR="00BC609C" w:rsidRPr="00D23F9C" w:rsidRDefault="00BC609C" w:rsidP="003A0C00">
            <w:pPr>
              <w:jc w:val="both"/>
              <w:rPr>
                <w:rFonts w:eastAsia="Times New Roman" w:cs="Arial"/>
                <w:bCs/>
                <w:color w:val="auto"/>
                <w:lang w:val="en-GB"/>
              </w:rPr>
            </w:pPr>
          </w:p>
        </w:tc>
        <w:tc>
          <w:tcPr>
            <w:tcW w:w="2609" w:type="dxa"/>
          </w:tcPr>
          <w:p w14:paraId="1DF1AE01" w14:textId="77777777" w:rsidR="00BC609C" w:rsidRPr="00D23F9C" w:rsidRDefault="00BC609C" w:rsidP="003A0C00">
            <w:pPr>
              <w:jc w:val="both"/>
              <w:rPr>
                <w:rFonts w:eastAsia="Times New Roman" w:cs="Arial"/>
                <w:bCs/>
                <w:color w:val="auto"/>
                <w:lang w:val="en-GB"/>
              </w:rPr>
            </w:pPr>
          </w:p>
        </w:tc>
        <w:tc>
          <w:tcPr>
            <w:tcW w:w="1350" w:type="dxa"/>
          </w:tcPr>
          <w:p w14:paraId="5BAD1442" w14:textId="77777777" w:rsidR="00BC609C" w:rsidRPr="00D23F9C" w:rsidRDefault="00BC609C" w:rsidP="003A0C00">
            <w:pPr>
              <w:jc w:val="both"/>
              <w:rPr>
                <w:rFonts w:eastAsia="Times New Roman" w:cs="Arial"/>
                <w:bCs/>
                <w:color w:val="auto"/>
                <w:lang w:val="en-GB"/>
              </w:rPr>
            </w:pPr>
          </w:p>
        </w:tc>
      </w:tr>
    </w:tbl>
    <w:p w14:paraId="040B1F3C" w14:textId="77777777" w:rsidR="00BC609C" w:rsidRPr="00404AC5" w:rsidRDefault="00BC609C" w:rsidP="003A0C00">
      <w:pPr>
        <w:spacing w:after="0" w:line="240" w:lineRule="auto"/>
        <w:jc w:val="both"/>
        <w:rPr>
          <w:rFonts w:ascii="Arial" w:hAnsi="Arial" w:cs="Arial"/>
          <w:b/>
          <w:bCs/>
        </w:rPr>
      </w:pPr>
    </w:p>
    <w:p w14:paraId="39B9FEC3" w14:textId="77777777" w:rsidR="00BC609C" w:rsidRPr="000462AE" w:rsidRDefault="00BC609C" w:rsidP="003A0C00">
      <w:pPr>
        <w:spacing w:after="120" w:line="240" w:lineRule="auto"/>
        <w:jc w:val="both"/>
        <w:rPr>
          <w:rStyle w:val="Strong"/>
        </w:rPr>
      </w:pPr>
      <w:r w:rsidRPr="000462AE">
        <w:rPr>
          <w:rStyle w:val="Strong"/>
        </w:rPr>
        <w:t>VERSION HISTORY</w:t>
      </w:r>
    </w:p>
    <w:tbl>
      <w:tblPr>
        <w:tblStyle w:val="WHISHWORKS"/>
        <w:tblW w:w="9175" w:type="dxa"/>
        <w:tblLook w:val="0420" w:firstRow="1" w:lastRow="0" w:firstColumn="0" w:lastColumn="0" w:noHBand="0" w:noVBand="1"/>
      </w:tblPr>
      <w:tblGrid>
        <w:gridCol w:w="1658"/>
        <w:gridCol w:w="1134"/>
        <w:gridCol w:w="3863"/>
        <w:gridCol w:w="2520"/>
      </w:tblGrid>
      <w:tr w:rsidR="00BC609C" w:rsidRPr="00620CA7" w14:paraId="436718B6"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1658" w:type="dxa"/>
          </w:tcPr>
          <w:p w14:paraId="2F6F60F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c>
          <w:tcPr>
            <w:tcW w:w="1134" w:type="dxa"/>
          </w:tcPr>
          <w:p w14:paraId="5EE8EE87"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3863" w:type="dxa"/>
          </w:tcPr>
          <w:p w14:paraId="29138D5B"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Description</w:t>
            </w:r>
          </w:p>
        </w:tc>
        <w:tc>
          <w:tcPr>
            <w:tcW w:w="2520" w:type="dxa"/>
          </w:tcPr>
          <w:p w14:paraId="6E22AD81"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Author</w:t>
            </w:r>
          </w:p>
        </w:tc>
      </w:tr>
      <w:tr w:rsidR="00BC609C" w:rsidRPr="00F8500D" w14:paraId="1DAD4926"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1658" w:type="dxa"/>
          </w:tcPr>
          <w:p w14:paraId="652BD8DA" w14:textId="651E9517" w:rsidR="00BC609C" w:rsidRPr="00D23F9C" w:rsidRDefault="00A376F7" w:rsidP="003A0C00">
            <w:pPr>
              <w:jc w:val="both"/>
              <w:rPr>
                <w:rFonts w:eastAsia="Times New Roman" w:cs="Arial"/>
                <w:bCs/>
                <w:color w:val="auto"/>
                <w:lang w:val="en-GB"/>
              </w:rPr>
            </w:pPr>
            <w:r>
              <w:rPr>
                <w:rFonts w:eastAsia="Times New Roman" w:cs="Arial"/>
                <w:bCs/>
                <w:color w:val="auto"/>
                <w:lang w:val="en-GB"/>
              </w:rPr>
              <w:t>28</w:t>
            </w:r>
            <w:r w:rsidR="00F45758">
              <w:rPr>
                <w:rFonts w:eastAsia="Times New Roman" w:cs="Arial"/>
                <w:bCs/>
                <w:color w:val="auto"/>
                <w:lang w:val="en-GB"/>
              </w:rPr>
              <w:t>-</w:t>
            </w:r>
            <w:r>
              <w:rPr>
                <w:rFonts w:eastAsia="Times New Roman" w:cs="Arial"/>
                <w:bCs/>
                <w:color w:val="auto"/>
                <w:lang w:val="en-GB"/>
              </w:rPr>
              <w:t>Nov</w:t>
            </w:r>
            <w:r w:rsidR="00F45758">
              <w:rPr>
                <w:rFonts w:eastAsia="Times New Roman" w:cs="Arial"/>
                <w:bCs/>
                <w:color w:val="auto"/>
                <w:lang w:val="en-GB"/>
              </w:rPr>
              <w:t>-2017</w:t>
            </w:r>
          </w:p>
        </w:tc>
        <w:tc>
          <w:tcPr>
            <w:tcW w:w="1134" w:type="dxa"/>
          </w:tcPr>
          <w:p w14:paraId="5E2B221F" w14:textId="0BF5DCAA" w:rsidR="00BC609C" w:rsidRPr="00D23F9C" w:rsidRDefault="00F45758" w:rsidP="003A0C00">
            <w:pPr>
              <w:jc w:val="both"/>
              <w:rPr>
                <w:rFonts w:eastAsia="Times New Roman" w:cs="Arial"/>
                <w:bCs/>
                <w:color w:val="auto"/>
                <w:lang w:val="en-GB"/>
              </w:rPr>
            </w:pPr>
            <w:r>
              <w:rPr>
                <w:rFonts w:eastAsia="Times New Roman" w:cs="Arial"/>
                <w:bCs/>
                <w:color w:val="auto"/>
                <w:lang w:val="en-GB"/>
              </w:rPr>
              <w:t>1.0</w:t>
            </w:r>
          </w:p>
        </w:tc>
        <w:tc>
          <w:tcPr>
            <w:tcW w:w="3863" w:type="dxa"/>
          </w:tcPr>
          <w:p w14:paraId="37C8F3ED" w14:textId="3D2A3969" w:rsidR="00BC609C" w:rsidRPr="00D23F9C" w:rsidRDefault="00F45758" w:rsidP="003A0C00">
            <w:pPr>
              <w:jc w:val="both"/>
              <w:rPr>
                <w:rFonts w:eastAsia="Times New Roman" w:cs="Arial"/>
                <w:bCs/>
                <w:color w:val="auto"/>
                <w:lang w:val="en-GB"/>
              </w:rPr>
            </w:pPr>
            <w:r>
              <w:rPr>
                <w:rFonts w:eastAsia="Times New Roman" w:cs="Arial"/>
                <w:bCs/>
                <w:color w:val="auto"/>
                <w:lang w:val="en-GB"/>
              </w:rPr>
              <w:t>Initial version</w:t>
            </w:r>
          </w:p>
        </w:tc>
        <w:tc>
          <w:tcPr>
            <w:tcW w:w="2520" w:type="dxa"/>
          </w:tcPr>
          <w:p w14:paraId="33429DD2" w14:textId="3BD4E50E" w:rsidR="00BC609C" w:rsidRPr="00D23F9C" w:rsidRDefault="00A376F7" w:rsidP="003A0C00">
            <w:pPr>
              <w:jc w:val="both"/>
              <w:rPr>
                <w:rFonts w:eastAsia="Times New Roman" w:cs="Arial"/>
                <w:bCs/>
                <w:color w:val="auto"/>
                <w:lang w:val="en-GB"/>
              </w:rPr>
            </w:pPr>
            <w:r w:rsidRPr="00A376F7">
              <w:rPr>
                <w:rFonts w:eastAsia="Times New Roman" w:cs="Arial"/>
                <w:bCs/>
                <w:color w:val="auto"/>
                <w:lang w:val="en-GB"/>
              </w:rPr>
              <w:t>Rupesh Sinha</w:t>
            </w:r>
          </w:p>
        </w:tc>
      </w:tr>
      <w:tr w:rsidR="00BC609C" w:rsidRPr="00F8500D" w14:paraId="1754D503"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1658" w:type="dxa"/>
          </w:tcPr>
          <w:p w14:paraId="1BDBF1B3" w14:textId="356FE05C" w:rsidR="00BC609C" w:rsidRPr="00D23F9C" w:rsidRDefault="00781055" w:rsidP="003A0C00">
            <w:pPr>
              <w:jc w:val="both"/>
              <w:rPr>
                <w:rFonts w:eastAsia="Times New Roman" w:cs="Arial"/>
                <w:bCs/>
                <w:color w:val="auto"/>
                <w:lang w:val="en-GB"/>
              </w:rPr>
            </w:pPr>
            <w:r>
              <w:rPr>
                <w:rFonts w:eastAsia="Times New Roman" w:cs="Arial"/>
                <w:bCs/>
                <w:color w:val="auto"/>
                <w:lang w:val="en-GB"/>
              </w:rPr>
              <w:t>04-Dec-2017</w:t>
            </w:r>
          </w:p>
        </w:tc>
        <w:tc>
          <w:tcPr>
            <w:tcW w:w="1134" w:type="dxa"/>
          </w:tcPr>
          <w:p w14:paraId="5FD43106" w14:textId="1FFEF5A0" w:rsidR="00BC609C" w:rsidRPr="00D23F9C" w:rsidRDefault="00781055" w:rsidP="003A0C00">
            <w:pPr>
              <w:jc w:val="both"/>
              <w:rPr>
                <w:rFonts w:eastAsia="Times New Roman" w:cs="Arial"/>
                <w:bCs/>
                <w:color w:val="auto"/>
                <w:lang w:val="en-GB"/>
              </w:rPr>
            </w:pPr>
            <w:r>
              <w:rPr>
                <w:rFonts w:eastAsia="Times New Roman" w:cs="Arial"/>
                <w:bCs/>
                <w:color w:val="auto"/>
                <w:lang w:val="en-GB"/>
              </w:rPr>
              <w:t>1.1</w:t>
            </w:r>
          </w:p>
        </w:tc>
        <w:tc>
          <w:tcPr>
            <w:tcW w:w="3863" w:type="dxa"/>
          </w:tcPr>
          <w:p w14:paraId="6A699A94" w14:textId="1321CA8D" w:rsidR="00BC609C" w:rsidRPr="00D23F9C" w:rsidRDefault="00781055" w:rsidP="003A0C00">
            <w:pPr>
              <w:jc w:val="both"/>
              <w:rPr>
                <w:rFonts w:eastAsia="Times New Roman" w:cs="Arial"/>
                <w:bCs/>
                <w:color w:val="auto"/>
                <w:lang w:val="en-GB"/>
              </w:rPr>
            </w:pPr>
            <w:r>
              <w:rPr>
                <w:rFonts w:eastAsia="Times New Roman" w:cs="Arial"/>
                <w:bCs/>
                <w:color w:val="auto"/>
                <w:lang w:val="en-GB"/>
              </w:rPr>
              <w:t>Updated all external links</w:t>
            </w:r>
          </w:p>
        </w:tc>
        <w:tc>
          <w:tcPr>
            <w:tcW w:w="2520" w:type="dxa"/>
          </w:tcPr>
          <w:p w14:paraId="705C1314" w14:textId="755CD03D" w:rsidR="00BC609C" w:rsidRPr="00D23F9C" w:rsidRDefault="00781055" w:rsidP="003A0C00">
            <w:pPr>
              <w:jc w:val="both"/>
              <w:rPr>
                <w:rFonts w:eastAsia="Times New Roman" w:cs="Arial"/>
                <w:bCs/>
                <w:color w:val="auto"/>
                <w:lang w:val="en-GB"/>
              </w:rPr>
            </w:pPr>
            <w:r w:rsidRPr="00781055">
              <w:rPr>
                <w:rFonts w:eastAsia="Times New Roman" w:cs="Arial"/>
                <w:bCs/>
                <w:color w:val="auto"/>
                <w:lang w:val="en-GB"/>
              </w:rPr>
              <w:t>Rupesh Sinha</w:t>
            </w:r>
          </w:p>
        </w:tc>
      </w:tr>
    </w:tbl>
    <w:p w14:paraId="35A0F9C9" w14:textId="77777777" w:rsidR="00BC609C" w:rsidRPr="00404AC5" w:rsidRDefault="00BC609C" w:rsidP="003A0C00">
      <w:pPr>
        <w:spacing w:after="0" w:line="240" w:lineRule="auto"/>
        <w:jc w:val="both"/>
        <w:rPr>
          <w:rFonts w:ascii="Arial" w:hAnsi="Arial" w:cs="Arial"/>
          <w:b/>
          <w:bCs/>
        </w:rPr>
      </w:pPr>
    </w:p>
    <w:p w14:paraId="7B9B7174" w14:textId="77777777" w:rsidR="00BC609C" w:rsidRPr="000462AE" w:rsidRDefault="00BC609C" w:rsidP="003A0C00">
      <w:pPr>
        <w:spacing w:after="120" w:line="240" w:lineRule="auto"/>
        <w:jc w:val="both"/>
        <w:rPr>
          <w:rStyle w:val="Strong"/>
        </w:rPr>
      </w:pPr>
      <w:r w:rsidRPr="000462AE">
        <w:rPr>
          <w:rStyle w:val="Strong"/>
        </w:rPr>
        <w:t>REFERENCES</w:t>
      </w:r>
    </w:p>
    <w:tbl>
      <w:tblPr>
        <w:tblStyle w:val="WHISHWORKS"/>
        <w:tblW w:w="9175" w:type="dxa"/>
        <w:tblLook w:val="0420" w:firstRow="1" w:lastRow="0" w:firstColumn="0" w:lastColumn="0" w:noHBand="0" w:noVBand="1"/>
      </w:tblPr>
      <w:tblGrid>
        <w:gridCol w:w="365"/>
        <w:gridCol w:w="4580"/>
        <w:gridCol w:w="1710"/>
        <w:gridCol w:w="2520"/>
      </w:tblGrid>
      <w:tr w:rsidR="00BC609C" w:rsidRPr="00620CA7" w14:paraId="123B6598"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155C5C64"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4580" w:type="dxa"/>
          </w:tcPr>
          <w:p w14:paraId="13511583"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Document/Artefact</w:t>
            </w:r>
          </w:p>
        </w:tc>
        <w:tc>
          <w:tcPr>
            <w:tcW w:w="1710" w:type="dxa"/>
          </w:tcPr>
          <w:p w14:paraId="28B30A5F"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Version</w:t>
            </w:r>
          </w:p>
        </w:tc>
        <w:tc>
          <w:tcPr>
            <w:tcW w:w="2520" w:type="dxa"/>
          </w:tcPr>
          <w:p w14:paraId="77A1B8CC"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Date</w:t>
            </w:r>
          </w:p>
        </w:tc>
      </w:tr>
      <w:tr w:rsidR="00BC609C" w:rsidRPr="00F8500D" w14:paraId="21A5A9F7" w14:textId="77777777" w:rsidTr="00B331D8">
        <w:trPr>
          <w:cnfStyle w:val="000000100000" w:firstRow="0" w:lastRow="0" w:firstColumn="0" w:lastColumn="0" w:oddVBand="0" w:evenVBand="0" w:oddHBand="1" w:evenHBand="0" w:firstRowFirstColumn="0" w:firstRowLastColumn="0" w:lastRowFirstColumn="0" w:lastRowLastColumn="0"/>
          <w:trHeight w:val="154"/>
        </w:trPr>
        <w:tc>
          <w:tcPr>
            <w:tcW w:w="365" w:type="dxa"/>
          </w:tcPr>
          <w:p w14:paraId="0BB538E3" w14:textId="77777777" w:rsidR="00BC609C" w:rsidRPr="00D23F9C" w:rsidRDefault="00BC609C" w:rsidP="003A0C00">
            <w:pPr>
              <w:jc w:val="both"/>
              <w:rPr>
                <w:rFonts w:eastAsia="Times New Roman" w:cs="Arial"/>
                <w:bCs/>
                <w:color w:val="auto"/>
                <w:lang w:val="en-GB"/>
              </w:rPr>
            </w:pPr>
          </w:p>
        </w:tc>
        <w:tc>
          <w:tcPr>
            <w:tcW w:w="4580" w:type="dxa"/>
          </w:tcPr>
          <w:p w14:paraId="42540693" w14:textId="1C94005A" w:rsidR="00BC609C" w:rsidRPr="00D23F9C" w:rsidRDefault="006A2E83" w:rsidP="003A0C00">
            <w:pPr>
              <w:jc w:val="both"/>
              <w:rPr>
                <w:rFonts w:eastAsia="Times New Roman" w:cs="Arial"/>
                <w:bCs/>
                <w:color w:val="auto"/>
                <w:lang w:val="en-GB"/>
              </w:rPr>
            </w:pPr>
            <w:r>
              <w:rPr>
                <w:rFonts w:eastAsia="Times New Roman" w:cs="Arial"/>
                <w:bCs/>
                <w:color w:val="auto"/>
                <w:lang w:val="en-GB"/>
              </w:rPr>
              <w:t>None</w:t>
            </w:r>
          </w:p>
        </w:tc>
        <w:tc>
          <w:tcPr>
            <w:tcW w:w="1710" w:type="dxa"/>
          </w:tcPr>
          <w:p w14:paraId="2C8D1264" w14:textId="77777777" w:rsidR="00BC609C" w:rsidRPr="00D23F9C" w:rsidRDefault="00BC609C" w:rsidP="003A0C00">
            <w:pPr>
              <w:jc w:val="both"/>
              <w:rPr>
                <w:rFonts w:eastAsia="Times New Roman" w:cs="Arial"/>
                <w:bCs/>
                <w:color w:val="auto"/>
                <w:lang w:val="en-GB"/>
              </w:rPr>
            </w:pPr>
          </w:p>
        </w:tc>
        <w:tc>
          <w:tcPr>
            <w:tcW w:w="2520" w:type="dxa"/>
          </w:tcPr>
          <w:p w14:paraId="3B0749C4" w14:textId="77777777" w:rsidR="00BC609C" w:rsidRPr="00D23F9C" w:rsidRDefault="00BC609C" w:rsidP="003A0C00">
            <w:pPr>
              <w:jc w:val="both"/>
              <w:rPr>
                <w:rFonts w:eastAsia="Times New Roman" w:cs="Arial"/>
                <w:bCs/>
                <w:color w:val="auto"/>
                <w:lang w:val="en-GB"/>
              </w:rPr>
            </w:pPr>
          </w:p>
        </w:tc>
      </w:tr>
      <w:tr w:rsidR="00BC609C" w:rsidRPr="00F8500D" w14:paraId="550F582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6B762053" w14:textId="77777777" w:rsidR="00BC609C" w:rsidRPr="00D23F9C" w:rsidRDefault="00BC609C" w:rsidP="003A0C00">
            <w:pPr>
              <w:jc w:val="both"/>
              <w:rPr>
                <w:rFonts w:eastAsia="Times New Roman" w:cs="Arial"/>
                <w:bCs/>
                <w:color w:val="auto"/>
                <w:lang w:val="en-GB"/>
              </w:rPr>
            </w:pPr>
          </w:p>
        </w:tc>
        <w:tc>
          <w:tcPr>
            <w:tcW w:w="4580" w:type="dxa"/>
          </w:tcPr>
          <w:p w14:paraId="2DC307D0" w14:textId="77777777" w:rsidR="00BC609C" w:rsidRPr="00D23F9C" w:rsidRDefault="00BC609C" w:rsidP="003A0C00">
            <w:pPr>
              <w:jc w:val="both"/>
              <w:rPr>
                <w:rFonts w:eastAsia="Times New Roman" w:cs="Arial"/>
                <w:bCs/>
                <w:color w:val="auto"/>
                <w:lang w:val="en-GB"/>
              </w:rPr>
            </w:pPr>
          </w:p>
        </w:tc>
        <w:tc>
          <w:tcPr>
            <w:tcW w:w="1710" w:type="dxa"/>
          </w:tcPr>
          <w:p w14:paraId="2E0F938D" w14:textId="77777777" w:rsidR="00BC609C" w:rsidRPr="00D23F9C" w:rsidRDefault="00BC609C" w:rsidP="003A0C00">
            <w:pPr>
              <w:jc w:val="both"/>
              <w:rPr>
                <w:rFonts w:eastAsia="Times New Roman" w:cs="Arial"/>
                <w:bCs/>
                <w:color w:val="auto"/>
                <w:lang w:val="en-GB"/>
              </w:rPr>
            </w:pPr>
          </w:p>
        </w:tc>
        <w:tc>
          <w:tcPr>
            <w:tcW w:w="2520" w:type="dxa"/>
          </w:tcPr>
          <w:p w14:paraId="269C4BA9" w14:textId="77777777" w:rsidR="00BC609C" w:rsidRPr="00D23F9C" w:rsidRDefault="00BC609C" w:rsidP="003A0C00">
            <w:pPr>
              <w:jc w:val="both"/>
              <w:rPr>
                <w:rFonts w:eastAsia="Times New Roman" w:cs="Arial"/>
                <w:bCs/>
                <w:color w:val="auto"/>
                <w:lang w:val="en-GB"/>
              </w:rPr>
            </w:pPr>
          </w:p>
        </w:tc>
      </w:tr>
      <w:tr w:rsidR="00BC609C" w:rsidRPr="00F8500D" w14:paraId="71D92D9F"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48B5AE21" w14:textId="77777777" w:rsidR="00BC609C" w:rsidRPr="00D23F9C" w:rsidRDefault="00BC609C" w:rsidP="003A0C00">
            <w:pPr>
              <w:jc w:val="both"/>
              <w:rPr>
                <w:rFonts w:eastAsia="Times New Roman" w:cs="Arial"/>
                <w:bCs/>
                <w:color w:val="auto"/>
                <w:lang w:val="en-GB"/>
              </w:rPr>
            </w:pPr>
          </w:p>
        </w:tc>
        <w:tc>
          <w:tcPr>
            <w:tcW w:w="4580" w:type="dxa"/>
          </w:tcPr>
          <w:p w14:paraId="7CE5F948" w14:textId="77777777" w:rsidR="00BC609C" w:rsidRPr="00D23F9C" w:rsidRDefault="00BC609C" w:rsidP="003A0C00">
            <w:pPr>
              <w:jc w:val="both"/>
              <w:rPr>
                <w:rFonts w:eastAsia="Times New Roman" w:cs="Arial"/>
                <w:bCs/>
                <w:color w:val="auto"/>
                <w:lang w:val="en-GB"/>
              </w:rPr>
            </w:pPr>
          </w:p>
        </w:tc>
        <w:tc>
          <w:tcPr>
            <w:tcW w:w="1710" w:type="dxa"/>
          </w:tcPr>
          <w:p w14:paraId="1D99426F" w14:textId="77777777" w:rsidR="00BC609C" w:rsidRPr="00D23F9C" w:rsidRDefault="00BC609C" w:rsidP="003A0C00">
            <w:pPr>
              <w:jc w:val="both"/>
              <w:rPr>
                <w:rFonts w:eastAsia="Times New Roman" w:cs="Arial"/>
                <w:bCs/>
                <w:color w:val="auto"/>
                <w:lang w:val="en-GB"/>
              </w:rPr>
            </w:pPr>
          </w:p>
        </w:tc>
        <w:tc>
          <w:tcPr>
            <w:tcW w:w="2520" w:type="dxa"/>
          </w:tcPr>
          <w:p w14:paraId="1B9658CB" w14:textId="77777777" w:rsidR="00BC609C" w:rsidRPr="00D23F9C" w:rsidRDefault="00BC609C" w:rsidP="003A0C00">
            <w:pPr>
              <w:jc w:val="both"/>
              <w:rPr>
                <w:rFonts w:eastAsia="Times New Roman" w:cs="Arial"/>
                <w:bCs/>
                <w:color w:val="auto"/>
                <w:lang w:val="en-GB"/>
              </w:rPr>
            </w:pPr>
          </w:p>
        </w:tc>
      </w:tr>
      <w:tr w:rsidR="00BC609C" w:rsidRPr="00F8500D" w14:paraId="04DEC602"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33B830B6" w14:textId="77777777" w:rsidR="00BC609C" w:rsidRPr="00D23F9C" w:rsidRDefault="00BC609C" w:rsidP="003A0C00">
            <w:pPr>
              <w:jc w:val="both"/>
              <w:rPr>
                <w:rFonts w:eastAsia="Times New Roman" w:cs="Arial"/>
                <w:bCs/>
                <w:color w:val="auto"/>
                <w:lang w:val="en-GB"/>
              </w:rPr>
            </w:pPr>
          </w:p>
        </w:tc>
        <w:tc>
          <w:tcPr>
            <w:tcW w:w="4580" w:type="dxa"/>
          </w:tcPr>
          <w:p w14:paraId="3C318B03" w14:textId="77777777" w:rsidR="00BC609C" w:rsidRPr="00D23F9C" w:rsidRDefault="00BC609C" w:rsidP="003A0C00">
            <w:pPr>
              <w:jc w:val="both"/>
              <w:rPr>
                <w:rFonts w:eastAsia="Times New Roman" w:cs="Arial"/>
                <w:bCs/>
                <w:color w:val="auto"/>
                <w:lang w:val="en-GB"/>
              </w:rPr>
            </w:pPr>
          </w:p>
        </w:tc>
        <w:tc>
          <w:tcPr>
            <w:tcW w:w="1710" w:type="dxa"/>
          </w:tcPr>
          <w:p w14:paraId="53AEC436" w14:textId="77777777" w:rsidR="00BC609C" w:rsidRPr="00D23F9C" w:rsidRDefault="00BC609C" w:rsidP="003A0C00">
            <w:pPr>
              <w:jc w:val="both"/>
              <w:rPr>
                <w:rFonts w:eastAsia="Times New Roman" w:cs="Arial"/>
                <w:bCs/>
                <w:color w:val="auto"/>
                <w:lang w:val="en-GB"/>
              </w:rPr>
            </w:pPr>
          </w:p>
        </w:tc>
        <w:tc>
          <w:tcPr>
            <w:tcW w:w="2520" w:type="dxa"/>
          </w:tcPr>
          <w:p w14:paraId="72AA2873" w14:textId="77777777" w:rsidR="00BC609C" w:rsidRPr="00D23F9C" w:rsidRDefault="00BC609C" w:rsidP="003A0C00">
            <w:pPr>
              <w:jc w:val="both"/>
              <w:rPr>
                <w:rFonts w:eastAsia="Times New Roman" w:cs="Arial"/>
                <w:bCs/>
                <w:color w:val="auto"/>
                <w:lang w:val="en-GB"/>
              </w:rPr>
            </w:pPr>
          </w:p>
        </w:tc>
      </w:tr>
    </w:tbl>
    <w:p w14:paraId="715EE283" w14:textId="77777777" w:rsidR="00BC609C" w:rsidRPr="00404AC5" w:rsidRDefault="00BC609C" w:rsidP="003A0C00">
      <w:pPr>
        <w:spacing w:after="0" w:line="240" w:lineRule="auto"/>
        <w:ind w:right="-180"/>
        <w:jc w:val="both"/>
        <w:rPr>
          <w:rFonts w:ascii="Arial" w:hAnsi="Arial" w:cs="Arial"/>
          <w:b/>
          <w:bCs/>
        </w:rPr>
      </w:pPr>
    </w:p>
    <w:p w14:paraId="6024A6BC" w14:textId="77777777" w:rsidR="00BC609C" w:rsidRPr="000462AE" w:rsidRDefault="00BC609C" w:rsidP="003A0C00">
      <w:pPr>
        <w:pStyle w:val="Stong"/>
        <w:jc w:val="both"/>
        <w:rPr>
          <w:rStyle w:val="Strong"/>
        </w:rPr>
      </w:pPr>
      <w:r w:rsidRPr="000462AE">
        <w:rPr>
          <w:rStyle w:val="Strong"/>
        </w:rPr>
        <w:t>DEFINITIONS &amp; ACRONYMS</w:t>
      </w:r>
    </w:p>
    <w:tbl>
      <w:tblPr>
        <w:tblStyle w:val="WHISHWORKS"/>
        <w:tblW w:w="9175" w:type="dxa"/>
        <w:tblLook w:val="0420" w:firstRow="1" w:lastRow="0" w:firstColumn="0" w:lastColumn="0" w:noHBand="0" w:noVBand="1"/>
      </w:tblPr>
      <w:tblGrid>
        <w:gridCol w:w="471"/>
        <w:gridCol w:w="1338"/>
        <w:gridCol w:w="7366"/>
      </w:tblGrid>
      <w:tr w:rsidR="00BC609C" w:rsidRPr="00620CA7" w14:paraId="0CD245F7" w14:textId="77777777" w:rsidTr="00B331D8">
        <w:trPr>
          <w:cnfStyle w:val="100000000000" w:firstRow="1" w:lastRow="0" w:firstColumn="0" w:lastColumn="0" w:oddVBand="0" w:evenVBand="0" w:oddHBand="0" w:evenHBand="0" w:firstRowFirstColumn="0" w:firstRowLastColumn="0" w:lastRowFirstColumn="0" w:lastRowLastColumn="0"/>
          <w:trHeight w:val="70"/>
        </w:trPr>
        <w:tc>
          <w:tcPr>
            <w:tcW w:w="365" w:type="dxa"/>
          </w:tcPr>
          <w:p w14:paraId="791D70E8" w14:textId="77777777" w:rsidR="00BC609C" w:rsidRPr="00620CA7" w:rsidRDefault="004E26DC" w:rsidP="003A0C00">
            <w:pPr>
              <w:pStyle w:val="TOCHeading"/>
              <w:jc w:val="both"/>
              <w:rPr>
                <w:b/>
                <w:color w:val="FFFFFF" w:themeColor="background1"/>
                <w:sz w:val="24"/>
                <w:lang w:val="en-GB"/>
              </w:rPr>
            </w:pPr>
            <w:r>
              <w:rPr>
                <w:b/>
                <w:color w:val="FFFFFF" w:themeColor="background1"/>
                <w:sz w:val="24"/>
                <w:lang w:val="en-GB"/>
              </w:rPr>
              <w:t>#</w:t>
            </w:r>
          </w:p>
        </w:tc>
        <w:tc>
          <w:tcPr>
            <w:tcW w:w="1340" w:type="dxa"/>
          </w:tcPr>
          <w:p w14:paraId="798162B9"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Acronym</w:t>
            </w:r>
          </w:p>
        </w:tc>
        <w:tc>
          <w:tcPr>
            <w:tcW w:w="7470" w:type="dxa"/>
          </w:tcPr>
          <w:p w14:paraId="73B54984" w14:textId="77777777" w:rsidR="00BC609C" w:rsidRPr="00620CA7" w:rsidRDefault="00BC609C" w:rsidP="003A0C00">
            <w:pPr>
              <w:pStyle w:val="TOCHeading"/>
              <w:jc w:val="both"/>
              <w:rPr>
                <w:b/>
                <w:color w:val="FFFFFF" w:themeColor="background1"/>
                <w:sz w:val="24"/>
                <w:lang w:val="en-GB"/>
              </w:rPr>
            </w:pPr>
            <w:r w:rsidRPr="00620CA7">
              <w:rPr>
                <w:b/>
                <w:color w:val="FFFFFF" w:themeColor="background1"/>
                <w:sz w:val="24"/>
                <w:lang w:val="en-GB"/>
              </w:rPr>
              <w:t>Expanded Form</w:t>
            </w:r>
          </w:p>
        </w:tc>
      </w:tr>
      <w:tr w:rsidR="00017BAF" w:rsidRPr="00F8500D" w14:paraId="3511B0E0" w14:textId="77777777" w:rsidTr="00B331D8">
        <w:trPr>
          <w:cnfStyle w:val="000000100000" w:firstRow="0" w:lastRow="0" w:firstColumn="0" w:lastColumn="0" w:oddVBand="0" w:evenVBand="0" w:oddHBand="1" w:evenHBand="0" w:firstRowFirstColumn="0" w:firstRowLastColumn="0" w:lastRowFirstColumn="0" w:lastRowLastColumn="0"/>
          <w:trHeight w:val="35"/>
        </w:trPr>
        <w:tc>
          <w:tcPr>
            <w:tcW w:w="365" w:type="dxa"/>
          </w:tcPr>
          <w:p w14:paraId="79D2D5B1" w14:textId="4706018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w:t>
            </w:r>
          </w:p>
        </w:tc>
        <w:tc>
          <w:tcPr>
            <w:tcW w:w="1340" w:type="dxa"/>
          </w:tcPr>
          <w:p w14:paraId="285CD3A6" w14:textId="4C753291"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TBC</w:t>
            </w:r>
          </w:p>
        </w:tc>
        <w:tc>
          <w:tcPr>
            <w:tcW w:w="7470" w:type="dxa"/>
          </w:tcPr>
          <w:p w14:paraId="0C3053F6" w14:textId="4721CA0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considered</w:t>
            </w:r>
          </w:p>
        </w:tc>
      </w:tr>
      <w:tr w:rsidR="00017BAF" w:rsidRPr="00F8500D" w14:paraId="535527BA" w14:textId="77777777" w:rsidTr="00B331D8">
        <w:trPr>
          <w:cnfStyle w:val="000000010000" w:firstRow="0" w:lastRow="0" w:firstColumn="0" w:lastColumn="0" w:oddVBand="0" w:evenVBand="0" w:oddHBand="0" w:evenHBand="1" w:firstRowFirstColumn="0" w:firstRowLastColumn="0" w:lastRowFirstColumn="0" w:lastRowLastColumn="0"/>
          <w:trHeight w:val="146"/>
        </w:trPr>
        <w:tc>
          <w:tcPr>
            <w:tcW w:w="365" w:type="dxa"/>
          </w:tcPr>
          <w:p w14:paraId="02BB572C" w14:textId="27D249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2</w:t>
            </w:r>
          </w:p>
        </w:tc>
        <w:tc>
          <w:tcPr>
            <w:tcW w:w="1340" w:type="dxa"/>
          </w:tcPr>
          <w:p w14:paraId="680BE5A2" w14:textId="496153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 xml:space="preserve">SOA </w:t>
            </w:r>
          </w:p>
        </w:tc>
        <w:tc>
          <w:tcPr>
            <w:tcW w:w="7470" w:type="dxa"/>
          </w:tcPr>
          <w:p w14:paraId="2B756FF7" w14:textId="35CC632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Service Oriented Architecture</w:t>
            </w:r>
          </w:p>
        </w:tc>
      </w:tr>
      <w:tr w:rsidR="00017BAF" w:rsidRPr="00F8500D" w14:paraId="6C886E80"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04E1F1FA" w14:textId="4145CB2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3</w:t>
            </w:r>
          </w:p>
        </w:tc>
        <w:tc>
          <w:tcPr>
            <w:tcW w:w="1340" w:type="dxa"/>
          </w:tcPr>
          <w:p w14:paraId="6B0CAA68" w14:textId="2D8E67C3"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HLD</w:t>
            </w:r>
          </w:p>
        </w:tc>
        <w:tc>
          <w:tcPr>
            <w:tcW w:w="7470" w:type="dxa"/>
          </w:tcPr>
          <w:p w14:paraId="5FF24686" w14:textId="4B2F753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High Level Design</w:t>
            </w:r>
          </w:p>
        </w:tc>
      </w:tr>
      <w:tr w:rsidR="00017BAF" w:rsidRPr="00F8500D" w14:paraId="7758169E"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49040CF3" w14:textId="76B07C7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4</w:t>
            </w:r>
          </w:p>
        </w:tc>
        <w:tc>
          <w:tcPr>
            <w:tcW w:w="1340" w:type="dxa"/>
          </w:tcPr>
          <w:p w14:paraId="3B71A836" w14:textId="6BA4F2D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POS</w:t>
            </w:r>
          </w:p>
        </w:tc>
        <w:tc>
          <w:tcPr>
            <w:tcW w:w="7470" w:type="dxa"/>
          </w:tcPr>
          <w:p w14:paraId="124EE29B" w14:textId="3205391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Point of Sale</w:t>
            </w:r>
          </w:p>
        </w:tc>
      </w:tr>
      <w:tr w:rsidR="00017BAF" w:rsidRPr="00F8500D" w14:paraId="33EB7CD6" w14:textId="77777777" w:rsidTr="00B331D8">
        <w:trPr>
          <w:cnfStyle w:val="000000100000" w:firstRow="0" w:lastRow="0" w:firstColumn="0" w:lastColumn="0" w:oddVBand="0" w:evenVBand="0" w:oddHBand="1" w:evenHBand="0" w:firstRowFirstColumn="0" w:firstRowLastColumn="0" w:lastRowFirstColumn="0" w:lastRowLastColumn="0"/>
          <w:trHeight w:val="60"/>
        </w:trPr>
        <w:tc>
          <w:tcPr>
            <w:tcW w:w="365" w:type="dxa"/>
          </w:tcPr>
          <w:p w14:paraId="338C8B83" w14:textId="0D6BDB22"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5</w:t>
            </w:r>
          </w:p>
        </w:tc>
        <w:tc>
          <w:tcPr>
            <w:tcW w:w="1340" w:type="dxa"/>
          </w:tcPr>
          <w:p w14:paraId="31D0FC14" w14:textId="7DC26E88"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TBD</w:t>
            </w:r>
          </w:p>
        </w:tc>
        <w:tc>
          <w:tcPr>
            <w:tcW w:w="7470" w:type="dxa"/>
          </w:tcPr>
          <w:p w14:paraId="39635CCA" w14:textId="271746A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To be determined</w:t>
            </w:r>
          </w:p>
        </w:tc>
      </w:tr>
      <w:tr w:rsidR="00017BAF" w:rsidRPr="00F8500D" w14:paraId="44985637" w14:textId="77777777" w:rsidTr="00B331D8">
        <w:trPr>
          <w:cnfStyle w:val="000000010000" w:firstRow="0" w:lastRow="0" w:firstColumn="0" w:lastColumn="0" w:oddVBand="0" w:evenVBand="0" w:oddHBand="0" w:evenHBand="1" w:firstRowFirstColumn="0" w:firstRowLastColumn="0" w:lastRowFirstColumn="0" w:lastRowLastColumn="0"/>
          <w:trHeight w:val="60"/>
        </w:trPr>
        <w:tc>
          <w:tcPr>
            <w:tcW w:w="365" w:type="dxa"/>
          </w:tcPr>
          <w:p w14:paraId="2BA64042" w14:textId="42FF2AA5"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6</w:t>
            </w:r>
          </w:p>
        </w:tc>
        <w:tc>
          <w:tcPr>
            <w:tcW w:w="1340" w:type="dxa"/>
          </w:tcPr>
          <w:p w14:paraId="23FBF0A1" w14:textId="5213E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w:t>
            </w:r>
          </w:p>
        </w:tc>
        <w:tc>
          <w:tcPr>
            <w:tcW w:w="7470" w:type="dxa"/>
          </w:tcPr>
          <w:p w14:paraId="134B235D" w14:textId="608F6DB6"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E-commerce</w:t>
            </w:r>
          </w:p>
        </w:tc>
      </w:tr>
      <w:tr w:rsidR="00017BAF" w:rsidRPr="00F8500D" w14:paraId="057BC80F"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38F98679" w14:textId="7970C7D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7</w:t>
            </w:r>
          </w:p>
        </w:tc>
        <w:tc>
          <w:tcPr>
            <w:tcW w:w="1340" w:type="dxa"/>
          </w:tcPr>
          <w:p w14:paraId="57A89C15" w14:textId="76B066F0"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EPOS</w:t>
            </w:r>
          </w:p>
        </w:tc>
        <w:tc>
          <w:tcPr>
            <w:tcW w:w="7470" w:type="dxa"/>
          </w:tcPr>
          <w:p w14:paraId="7A78C072" w14:textId="6869F68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Electronic Point of Sale</w:t>
            </w:r>
          </w:p>
        </w:tc>
      </w:tr>
      <w:tr w:rsidR="00017BAF" w:rsidRPr="00F8500D" w14:paraId="125A6156" w14:textId="77777777" w:rsidTr="00017BAF">
        <w:trPr>
          <w:cnfStyle w:val="000000010000" w:firstRow="0" w:lastRow="0" w:firstColumn="0" w:lastColumn="0" w:oddVBand="0" w:evenVBand="0" w:oddHBand="0" w:evenHBand="1" w:firstRowFirstColumn="0" w:firstRowLastColumn="0" w:lastRowFirstColumn="0" w:lastRowLastColumn="0"/>
          <w:trHeight w:val="215"/>
        </w:trPr>
        <w:tc>
          <w:tcPr>
            <w:tcW w:w="365" w:type="dxa"/>
          </w:tcPr>
          <w:p w14:paraId="1706610D" w14:textId="442478AE"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8</w:t>
            </w:r>
          </w:p>
        </w:tc>
        <w:tc>
          <w:tcPr>
            <w:tcW w:w="1340" w:type="dxa"/>
          </w:tcPr>
          <w:p w14:paraId="6AC5F4BB" w14:textId="463695E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VPC</w:t>
            </w:r>
          </w:p>
        </w:tc>
        <w:tc>
          <w:tcPr>
            <w:tcW w:w="7470" w:type="dxa"/>
          </w:tcPr>
          <w:p w14:paraId="474A8EF0" w14:textId="3721D84C"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Cloud</w:t>
            </w:r>
          </w:p>
        </w:tc>
      </w:tr>
      <w:tr w:rsidR="00017BAF" w:rsidRPr="00F8500D" w14:paraId="1AFE73D4" w14:textId="77777777" w:rsidTr="00017BAF">
        <w:trPr>
          <w:cnfStyle w:val="000000100000" w:firstRow="0" w:lastRow="0" w:firstColumn="0" w:lastColumn="0" w:oddVBand="0" w:evenVBand="0" w:oddHBand="1" w:evenHBand="0" w:firstRowFirstColumn="0" w:firstRowLastColumn="0" w:lastRowFirstColumn="0" w:lastRowLastColumn="0"/>
          <w:trHeight w:val="215"/>
        </w:trPr>
        <w:tc>
          <w:tcPr>
            <w:tcW w:w="365" w:type="dxa"/>
          </w:tcPr>
          <w:p w14:paraId="10364C5F" w14:textId="2873AE7B"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9</w:t>
            </w:r>
          </w:p>
        </w:tc>
        <w:tc>
          <w:tcPr>
            <w:tcW w:w="1340" w:type="dxa"/>
          </w:tcPr>
          <w:p w14:paraId="0E1C9D99" w14:textId="78F97A79"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VPN</w:t>
            </w:r>
          </w:p>
        </w:tc>
        <w:tc>
          <w:tcPr>
            <w:tcW w:w="7470" w:type="dxa"/>
          </w:tcPr>
          <w:p w14:paraId="7AD6BC30" w14:textId="15DC7357"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Virtual Private Network</w:t>
            </w:r>
          </w:p>
        </w:tc>
      </w:tr>
      <w:tr w:rsidR="00017BAF" w:rsidRPr="00F8500D" w14:paraId="49DCEB23"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0D7A854" w14:textId="45417BFD"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10</w:t>
            </w:r>
          </w:p>
        </w:tc>
        <w:tc>
          <w:tcPr>
            <w:tcW w:w="1340" w:type="dxa"/>
          </w:tcPr>
          <w:p w14:paraId="3C6158F6" w14:textId="7C3E7944" w:rsidR="00017BAF" w:rsidRPr="00D23F9C" w:rsidRDefault="00017BAF" w:rsidP="003A0C00">
            <w:pPr>
              <w:jc w:val="both"/>
              <w:rPr>
                <w:rFonts w:eastAsia="Times New Roman" w:cs="Arial"/>
                <w:bCs/>
                <w:color w:val="auto"/>
                <w:lang w:val="en-GB"/>
              </w:rPr>
            </w:pPr>
            <w:r w:rsidRPr="00577125">
              <w:rPr>
                <w:rFonts w:eastAsia="Times New Roman" w:cs="Arial"/>
                <w:bCs/>
                <w:szCs w:val="20"/>
                <w:lang w:val="en-GB"/>
              </w:rPr>
              <w:t>DW</w:t>
            </w:r>
          </w:p>
        </w:tc>
        <w:tc>
          <w:tcPr>
            <w:tcW w:w="7470" w:type="dxa"/>
          </w:tcPr>
          <w:p w14:paraId="7D9EA2EA" w14:textId="54C2622F" w:rsidR="00017BAF" w:rsidRPr="00D23F9C" w:rsidRDefault="00017BAF" w:rsidP="003A0C00">
            <w:pPr>
              <w:tabs>
                <w:tab w:val="left" w:pos="2966"/>
              </w:tabs>
              <w:jc w:val="both"/>
              <w:rPr>
                <w:rFonts w:eastAsia="Times New Roman" w:cs="Arial"/>
                <w:bCs/>
                <w:color w:val="auto"/>
                <w:lang w:val="en-GB"/>
              </w:rPr>
            </w:pPr>
            <w:r>
              <w:rPr>
                <w:rFonts w:eastAsia="Times New Roman" w:cs="Arial"/>
                <w:bCs/>
                <w:szCs w:val="20"/>
                <w:lang w:val="en-GB"/>
              </w:rPr>
              <w:t>Demandware</w:t>
            </w:r>
          </w:p>
        </w:tc>
      </w:tr>
      <w:tr w:rsidR="00017BAF" w:rsidRPr="00F8500D" w14:paraId="15F8B570" w14:textId="77777777" w:rsidTr="00720367">
        <w:trPr>
          <w:cnfStyle w:val="000000100000" w:firstRow="0" w:lastRow="0" w:firstColumn="0" w:lastColumn="0" w:oddVBand="0" w:evenVBand="0" w:oddHBand="1" w:evenHBand="0" w:firstRowFirstColumn="0" w:firstRowLastColumn="0" w:lastRowFirstColumn="0" w:lastRowLastColumn="0"/>
          <w:trHeight w:val="278"/>
        </w:trPr>
        <w:tc>
          <w:tcPr>
            <w:tcW w:w="365" w:type="dxa"/>
          </w:tcPr>
          <w:p w14:paraId="552CC9D4" w14:textId="403D9ADD" w:rsidR="00017BAF" w:rsidRPr="00D23F9C" w:rsidRDefault="00017BAF" w:rsidP="003A0C00">
            <w:pPr>
              <w:jc w:val="both"/>
              <w:rPr>
                <w:rFonts w:eastAsia="Times New Roman" w:cs="Arial"/>
                <w:bCs/>
                <w:color w:val="auto"/>
                <w:lang w:val="en-GB"/>
              </w:rPr>
            </w:pPr>
            <w:r>
              <w:rPr>
                <w:rFonts w:eastAsia="Times New Roman" w:cs="Arial"/>
                <w:bCs/>
                <w:szCs w:val="20"/>
                <w:lang w:val="en-GB"/>
              </w:rPr>
              <w:t>11</w:t>
            </w:r>
          </w:p>
        </w:tc>
        <w:tc>
          <w:tcPr>
            <w:tcW w:w="1340" w:type="dxa"/>
          </w:tcPr>
          <w:p w14:paraId="3247A62E" w14:textId="166AD872" w:rsidR="00017BAF" w:rsidRPr="00D23F9C" w:rsidRDefault="00017BAF" w:rsidP="003A0C00">
            <w:pPr>
              <w:jc w:val="both"/>
              <w:rPr>
                <w:rFonts w:eastAsia="Times New Roman" w:cs="Arial"/>
                <w:bCs/>
                <w:color w:val="auto"/>
                <w:lang w:val="en-GB"/>
              </w:rPr>
            </w:pPr>
            <w:r>
              <w:rPr>
                <w:rFonts w:eastAsia="Times New Roman" w:cs="Arial"/>
                <w:bCs/>
                <w:szCs w:val="20"/>
                <w:lang w:val="en-GB"/>
              </w:rPr>
              <w:t>JMS</w:t>
            </w:r>
          </w:p>
        </w:tc>
        <w:tc>
          <w:tcPr>
            <w:tcW w:w="7470" w:type="dxa"/>
          </w:tcPr>
          <w:p w14:paraId="01BEF63A" w14:textId="1BFE3DD2" w:rsidR="00017BAF" w:rsidRDefault="00017BAF" w:rsidP="003A0C00">
            <w:pPr>
              <w:tabs>
                <w:tab w:val="left" w:pos="2966"/>
              </w:tabs>
              <w:jc w:val="both"/>
              <w:rPr>
                <w:rFonts w:eastAsia="Times New Roman" w:cs="Arial"/>
                <w:bCs/>
                <w:color w:val="auto"/>
                <w:lang w:val="en-GB"/>
              </w:rPr>
            </w:pPr>
            <w:r>
              <w:rPr>
                <w:rFonts w:eastAsia="Times New Roman" w:cs="Arial"/>
                <w:bCs/>
                <w:szCs w:val="20"/>
                <w:lang w:val="en-GB"/>
              </w:rPr>
              <w:t>Java Messaging Service</w:t>
            </w:r>
          </w:p>
        </w:tc>
      </w:tr>
      <w:tr w:rsidR="00017BAF" w:rsidRPr="00F8500D" w14:paraId="18E84CA7" w14:textId="77777777" w:rsidTr="00017BAF">
        <w:trPr>
          <w:cnfStyle w:val="000000010000" w:firstRow="0" w:lastRow="0" w:firstColumn="0" w:lastColumn="0" w:oddVBand="0" w:evenVBand="0" w:oddHBand="0" w:evenHBand="1" w:firstRowFirstColumn="0" w:firstRowLastColumn="0" w:lastRowFirstColumn="0" w:lastRowLastColumn="0"/>
          <w:trHeight w:val="224"/>
        </w:trPr>
        <w:tc>
          <w:tcPr>
            <w:tcW w:w="365" w:type="dxa"/>
          </w:tcPr>
          <w:p w14:paraId="14AF4552" w14:textId="039661CE" w:rsidR="00017BAF" w:rsidRPr="00D23F9C" w:rsidRDefault="00017BAF" w:rsidP="003A0C00">
            <w:pPr>
              <w:jc w:val="both"/>
              <w:rPr>
                <w:rFonts w:eastAsia="Times New Roman" w:cs="Arial"/>
                <w:bCs/>
                <w:color w:val="auto"/>
                <w:lang w:val="en-GB"/>
              </w:rPr>
            </w:pPr>
            <w:r>
              <w:rPr>
                <w:rFonts w:eastAsia="Times New Roman" w:cs="Arial"/>
                <w:bCs/>
                <w:szCs w:val="20"/>
                <w:lang w:val="en-GB"/>
              </w:rPr>
              <w:t>12</w:t>
            </w:r>
          </w:p>
        </w:tc>
        <w:tc>
          <w:tcPr>
            <w:tcW w:w="1340" w:type="dxa"/>
          </w:tcPr>
          <w:p w14:paraId="23031E74" w14:textId="6EB1692D" w:rsidR="00017BAF" w:rsidRPr="00D23F9C" w:rsidRDefault="00720367" w:rsidP="003A0C00">
            <w:pPr>
              <w:jc w:val="both"/>
              <w:rPr>
                <w:rFonts w:eastAsia="Times New Roman" w:cs="Arial"/>
                <w:bCs/>
                <w:color w:val="auto"/>
                <w:lang w:val="en-GB"/>
              </w:rPr>
            </w:pPr>
            <w:r>
              <w:rPr>
                <w:rFonts w:eastAsia="Times New Roman" w:cs="Arial"/>
                <w:bCs/>
                <w:szCs w:val="20"/>
                <w:lang w:val="en-GB"/>
              </w:rPr>
              <w:t>SQS</w:t>
            </w:r>
          </w:p>
        </w:tc>
        <w:tc>
          <w:tcPr>
            <w:tcW w:w="7470" w:type="dxa"/>
          </w:tcPr>
          <w:p w14:paraId="49B3FC71" w14:textId="1A9A46AA" w:rsidR="00017BAF" w:rsidRDefault="00720367" w:rsidP="003A0C00">
            <w:pPr>
              <w:tabs>
                <w:tab w:val="left" w:pos="2966"/>
              </w:tabs>
              <w:jc w:val="both"/>
              <w:rPr>
                <w:rFonts w:eastAsia="Times New Roman" w:cs="Arial"/>
                <w:bCs/>
                <w:color w:val="auto"/>
                <w:lang w:val="en-GB"/>
              </w:rPr>
            </w:pPr>
            <w:r>
              <w:rPr>
                <w:rFonts w:eastAsia="Times New Roman" w:cs="Arial"/>
                <w:bCs/>
                <w:szCs w:val="20"/>
                <w:lang w:val="en-GB"/>
              </w:rPr>
              <w:t>Amazon Simple Queue Service</w:t>
            </w:r>
          </w:p>
        </w:tc>
      </w:tr>
      <w:tr w:rsidR="00B91A18" w:rsidRPr="00F8500D" w14:paraId="007D2007" w14:textId="77777777" w:rsidTr="00017BAF">
        <w:trPr>
          <w:cnfStyle w:val="000000100000" w:firstRow="0" w:lastRow="0" w:firstColumn="0" w:lastColumn="0" w:oddVBand="0" w:evenVBand="0" w:oddHBand="1" w:evenHBand="0" w:firstRowFirstColumn="0" w:firstRowLastColumn="0" w:lastRowFirstColumn="0" w:lastRowLastColumn="0"/>
          <w:trHeight w:val="224"/>
        </w:trPr>
        <w:tc>
          <w:tcPr>
            <w:tcW w:w="365" w:type="dxa"/>
          </w:tcPr>
          <w:p w14:paraId="250E24B3" w14:textId="5B424AAA" w:rsidR="00B91A18" w:rsidRDefault="00B91A18" w:rsidP="003A0C00">
            <w:pPr>
              <w:jc w:val="both"/>
              <w:rPr>
                <w:rFonts w:eastAsia="Times New Roman" w:cs="Arial"/>
                <w:bCs/>
                <w:szCs w:val="20"/>
                <w:lang w:val="en-GB"/>
              </w:rPr>
            </w:pPr>
            <w:r>
              <w:rPr>
                <w:rFonts w:eastAsia="Times New Roman" w:cs="Arial"/>
                <w:bCs/>
                <w:szCs w:val="20"/>
                <w:lang w:val="en-GB"/>
              </w:rPr>
              <w:t>13</w:t>
            </w:r>
          </w:p>
        </w:tc>
        <w:tc>
          <w:tcPr>
            <w:tcW w:w="1340" w:type="dxa"/>
          </w:tcPr>
          <w:p w14:paraId="2AA2BEEB" w14:textId="1937365A" w:rsidR="00B91A18" w:rsidRDefault="00B91A18" w:rsidP="003A0C00">
            <w:pPr>
              <w:jc w:val="both"/>
              <w:rPr>
                <w:rFonts w:eastAsia="Times New Roman" w:cs="Arial"/>
                <w:bCs/>
                <w:szCs w:val="20"/>
                <w:lang w:val="en-GB"/>
              </w:rPr>
            </w:pPr>
            <w:r>
              <w:rPr>
                <w:rFonts w:eastAsia="Times New Roman" w:cs="Arial"/>
                <w:bCs/>
                <w:szCs w:val="20"/>
                <w:lang w:val="en-GB"/>
              </w:rPr>
              <w:t>AWS</w:t>
            </w:r>
          </w:p>
        </w:tc>
        <w:tc>
          <w:tcPr>
            <w:tcW w:w="7470" w:type="dxa"/>
          </w:tcPr>
          <w:p w14:paraId="408319AF" w14:textId="762CCA6C" w:rsidR="00B91A18" w:rsidRDefault="00B91A18" w:rsidP="003A0C00">
            <w:pPr>
              <w:tabs>
                <w:tab w:val="left" w:pos="2966"/>
              </w:tabs>
              <w:jc w:val="both"/>
              <w:rPr>
                <w:rFonts w:eastAsia="Times New Roman" w:cs="Arial"/>
                <w:bCs/>
                <w:szCs w:val="20"/>
                <w:lang w:val="en-GB"/>
              </w:rPr>
            </w:pPr>
            <w:r>
              <w:rPr>
                <w:rFonts w:eastAsia="Times New Roman" w:cs="Arial"/>
                <w:bCs/>
                <w:szCs w:val="20"/>
                <w:lang w:val="en-GB"/>
              </w:rPr>
              <w:t>Amazon Web Service</w:t>
            </w:r>
          </w:p>
        </w:tc>
      </w:tr>
    </w:tbl>
    <w:p w14:paraId="0968A217" w14:textId="77777777" w:rsidR="00BC609C" w:rsidRDefault="00BC609C" w:rsidP="003A0C00">
      <w:pPr>
        <w:spacing w:after="0" w:line="240" w:lineRule="auto"/>
        <w:jc w:val="both"/>
        <w:rPr>
          <w:rFonts w:ascii="Arial" w:hAnsi="Arial" w:cs="Arial"/>
        </w:rPr>
      </w:pPr>
    </w:p>
    <w:p w14:paraId="0E1EF50B" w14:textId="77777777" w:rsidR="00BC609C" w:rsidRPr="00404AC5" w:rsidRDefault="00BC609C" w:rsidP="003A0C00">
      <w:pPr>
        <w:spacing w:after="0" w:line="240" w:lineRule="auto"/>
        <w:jc w:val="both"/>
        <w:rPr>
          <w:rFonts w:ascii="Arial" w:hAnsi="Arial" w:cs="Arial"/>
        </w:rPr>
      </w:pPr>
      <w:r w:rsidRPr="00404AC5">
        <w:rPr>
          <w:rFonts w:ascii="Arial" w:hAnsi="Arial" w:cs="Arial"/>
        </w:rPr>
        <w:br w:type="page"/>
      </w:r>
    </w:p>
    <w:sdt>
      <w:sdtPr>
        <w:rPr>
          <w:rFonts w:ascii="Verdana" w:eastAsiaTheme="minorEastAsia" w:hAnsi="Verdana" w:cstheme="minorBidi"/>
          <w:b w:val="0"/>
          <w:bCs w:val="0"/>
          <w:color w:val="auto"/>
          <w:sz w:val="20"/>
          <w:szCs w:val="22"/>
        </w:rPr>
        <w:id w:val="-1834595494"/>
        <w:docPartObj>
          <w:docPartGallery w:val="Table of Contents"/>
          <w:docPartUnique/>
        </w:docPartObj>
      </w:sdtPr>
      <w:sdtEndPr>
        <w:rPr>
          <w:rFonts w:ascii="Arial" w:hAnsi="Arial" w:cs="Arial"/>
          <w:noProof/>
          <w:color w:val="000000" w:themeColor="text1"/>
          <w:szCs w:val="36"/>
        </w:rPr>
      </w:sdtEndPr>
      <w:sdtContent>
        <w:p w14:paraId="54AB72AC" w14:textId="77777777" w:rsidR="002326B3" w:rsidRPr="000462AE" w:rsidRDefault="002326B3" w:rsidP="003A0C00">
          <w:pPr>
            <w:pStyle w:val="TableofContent"/>
            <w:jc w:val="both"/>
          </w:pPr>
          <w:r w:rsidRPr="000462AE">
            <w:t>Table of Contents</w:t>
          </w:r>
        </w:p>
        <w:p w14:paraId="62C22DCA" w14:textId="77777777" w:rsidR="009A6B7F" w:rsidRDefault="002326B3">
          <w:pPr>
            <w:pStyle w:val="TOC1"/>
            <w:tabs>
              <w:tab w:val="left" w:pos="720"/>
              <w:tab w:val="right" w:leader="hyphen" w:pos="9170"/>
            </w:tabs>
            <w:rPr>
              <w:rFonts w:asciiTheme="minorHAnsi" w:hAnsiTheme="minorHAnsi" w:cstheme="minorBidi"/>
              <w:noProof/>
              <w:color w:val="auto"/>
              <w:sz w:val="24"/>
              <w:szCs w:val="24"/>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500179743" w:history="1">
            <w:r w:rsidR="009A6B7F" w:rsidRPr="008213B1">
              <w:rPr>
                <w:rStyle w:val="Hyperlink"/>
                <w:noProof/>
                <w14:scene3d>
                  <w14:camera w14:prst="orthographicFront"/>
                  <w14:lightRig w14:rig="threePt" w14:dir="t">
                    <w14:rot w14:lat="0" w14:lon="0" w14:rev="0"/>
                  </w14:lightRig>
                </w14:scene3d>
              </w:rPr>
              <w:t>1.</w:t>
            </w:r>
            <w:r w:rsidR="009A6B7F">
              <w:rPr>
                <w:rFonts w:asciiTheme="minorHAnsi" w:hAnsiTheme="minorHAnsi" w:cstheme="minorBidi"/>
                <w:noProof/>
                <w:color w:val="auto"/>
                <w:sz w:val="24"/>
                <w:szCs w:val="24"/>
              </w:rPr>
              <w:tab/>
            </w:r>
            <w:r w:rsidR="009A6B7F" w:rsidRPr="008213B1">
              <w:rPr>
                <w:rStyle w:val="Hyperlink"/>
                <w:noProof/>
              </w:rPr>
              <w:t>Introduction</w:t>
            </w:r>
            <w:r w:rsidR="009A6B7F">
              <w:rPr>
                <w:noProof/>
                <w:webHidden/>
              </w:rPr>
              <w:tab/>
            </w:r>
            <w:r w:rsidR="009A6B7F">
              <w:rPr>
                <w:noProof/>
                <w:webHidden/>
              </w:rPr>
              <w:fldChar w:fldCharType="begin"/>
            </w:r>
            <w:r w:rsidR="009A6B7F">
              <w:rPr>
                <w:noProof/>
                <w:webHidden/>
              </w:rPr>
              <w:instrText xml:space="preserve"> PAGEREF _Toc500179743 \h </w:instrText>
            </w:r>
            <w:r w:rsidR="009A6B7F">
              <w:rPr>
                <w:noProof/>
                <w:webHidden/>
              </w:rPr>
            </w:r>
            <w:r w:rsidR="009A6B7F">
              <w:rPr>
                <w:noProof/>
                <w:webHidden/>
              </w:rPr>
              <w:fldChar w:fldCharType="separate"/>
            </w:r>
            <w:r w:rsidR="009A6B7F">
              <w:rPr>
                <w:noProof/>
                <w:webHidden/>
              </w:rPr>
              <w:t>5</w:t>
            </w:r>
            <w:r w:rsidR="009A6B7F">
              <w:rPr>
                <w:noProof/>
                <w:webHidden/>
              </w:rPr>
              <w:fldChar w:fldCharType="end"/>
            </w:r>
          </w:hyperlink>
        </w:p>
        <w:p w14:paraId="4E638BC7"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44" w:history="1">
            <w:r w:rsidR="009A6B7F" w:rsidRPr="008213B1">
              <w:rPr>
                <w:rStyle w:val="Hyperlink"/>
                <w:noProof/>
              </w:rPr>
              <w:t>1.1</w:t>
            </w:r>
            <w:r w:rsidR="009A6B7F">
              <w:rPr>
                <w:rFonts w:asciiTheme="minorHAnsi" w:hAnsiTheme="minorHAnsi" w:cstheme="minorBidi"/>
                <w:noProof/>
                <w:color w:val="auto"/>
                <w:sz w:val="24"/>
                <w:szCs w:val="24"/>
              </w:rPr>
              <w:tab/>
            </w:r>
            <w:r w:rsidR="009A6B7F" w:rsidRPr="008213B1">
              <w:rPr>
                <w:rStyle w:val="Hyperlink"/>
                <w:noProof/>
              </w:rPr>
              <w:t>Purpose</w:t>
            </w:r>
            <w:r w:rsidR="009A6B7F">
              <w:rPr>
                <w:noProof/>
                <w:webHidden/>
              </w:rPr>
              <w:tab/>
            </w:r>
            <w:r w:rsidR="009A6B7F">
              <w:rPr>
                <w:noProof/>
                <w:webHidden/>
              </w:rPr>
              <w:fldChar w:fldCharType="begin"/>
            </w:r>
            <w:r w:rsidR="009A6B7F">
              <w:rPr>
                <w:noProof/>
                <w:webHidden/>
              </w:rPr>
              <w:instrText xml:space="preserve"> PAGEREF _Toc500179744 \h </w:instrText>
            </w:r>
            <w:r w:rsidR="009A6B7F">
              <w:rPr>
                <w:noProof/>
                <w:webHidden/>
              </w:rPr>
            </w:r>
            <w:r w:rsidR="009A6B7F">
              <w:rPr>
                <w:noProof/>
                <w:webHidden/>
              </w:rPr>
              <w:fldChar w:fldCharType="separate"/>
            </w:r>
            <w:r w:rsidR="009A6B7F">
              <w:rPr>
                <w:noProof/>
                <w:webHidden/>
              </w:rPr>
              <w:t>5</w:t>
            </w:r>
            <w:r w:rsidR="009A6B7F">
              <w:rPr>
                <w:noProof/>
                <w:webHidden/>
              </w:rPr>
              <w:fldChar w:fldCharType="end"/>
            </w:r>
          </w:hyperlink>
        </w:p>
        <w:p w14:paraId="5BF632A0"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45" w:history="1">
            <w:r w:rsidR="009A6B7F" w:rsidRPr="008213B1">
              <w:rPr>
                <w:rStyle w:val="Hyperlink"/>
                <w:noProof/>
              </w:rPr>
              <w:t>1.2</w:t>
            </w:r>
            <w:r w:rsidR="009A6B7F">
              <w:rPr>
                <w:rFonts w:asciiTheme="minorHAnsi" w:hAnsiTheme="minorHAnsi" w:cstheme="minorBidi"/>
                <w:noProof/>
                <w:color w:val="auto"/>
                <w:sz w:val="24"/>
                <w:szCs w:val="24"/>
              </w:rPr>
              <w:tab/>
            </w:r>
            <w:r w:rsidR="009A6B7F" w:rsidRPr="008213B1">
              <w:rPr>
                <w:rStyle w:val="Hyperlink"/>
                <w:noProof/>
              </w:rPr>
              <w:t>Business Overview</w:t>
            </w:r>
            <w:r w:rsidR="009A6B7F">
              <w:rPr>
                <w:noProof/>
                <w:webHidden/>
              </w:rPr>
              <w:tab/>
            </w:r>
            <w:r w:rsidR="009A6B7F">
              <w:rPr>
                <w:noProof/>
                <w:webHidden/>
              </w:rPr>
              <w:fldChar w:fldCharType="begin"/>
            </w:r>
            <w:r w:rsidR="009A6B7F">
              <w:rPr>
                <w:noProof/>
                <w:webHidden/>
              </w:rPr>
              <w:instrText xml:space="preserve"> PAGEREF _Toc500179745 \h </w:instrText>
            </w:r>
            <w:r w:rsidR="009A6B7F">
              <w:rPr>
                <w:noProof/>
                <w:webHidden/>
              </w:rPr>
            </w:r>
            <w:r w:rsidR="009A6B7F">
              <w:rPr>
                <w:noProof/>
                <w:webHidden/>
              </w:rPr>
              <w:fldChar w:fldCharType="separate"/>
            </w:r>
            <w:r w:rsidR="009A6B7F">
              <w:rPr>
                <w:noProof/>
                <w:webHidden/>
              </w:rPr>
              <w:t>5</w:t>
            </w:r>
            <w:r w:rsidR="009A6B7F">
              <w:rPr>
                <w:noProof/>
                <w:webHidden/>
              </w:rPr>
              <w:fldChar w:fldCharType="end"/>
            </w:r>
          </w:hyperlink>
        </w:p>
        <w:p w14:paraId="0F00FC18"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46" w:history="1">
            <w:r w:rsidR="009A6B7F" w:rsidRPr="008213B1">
              <w:rPr>
                <w:rStyle w:val="Hyperlink"/>
                <w:noProof/>
              </w:rPr>
              <w:t>1.3</w:t>
            </w:r>
            <w:r w:rsidR="009A6B7F">
              <w:rPr>
                <w:rFonts w:asciiTheme="minorHAnsi" w:hAnsiTheme="minorHAnsi" w:cstheme="minorBidi"/>
                <w:noProof/>
                <w:color w:val="auto"/>
                <w:sz w:val="24"/>
                <w:szCs w:val="24"/>
              </w:rPr>
              <w:tab/>
            </w:r>
            <w:r w:rsidR="009A6B7F" w:rsidRPr="008213B1">
              <w:rPr>
                <w:rStyle w:val="Hyperlink"/>
                <w:noProof/>
              </w:rPr>
              <w:t>References</w:t>
            </w:r>
            <w:r w:rsidR="009A6B7F">
              <w:rPr>
                <w:noProof/>
                <w:webHidden/>
              </w:rPr>
              <w:tab/>
            </w:r>
            <w:r w:rsidR="009A6B7F">
              <w:rPr>
                <w:noProof/>
                <w:webHidden/>
              </w:rPr>
              <w:fldChar w:fldCharType="begin"/>
            </w:r>
            <w:r w:rsidR="009A6B7F">
              <w:rPr>
                <w:noProof/>
                <w:webHidden/>
              </w:rPr>
              <w:instrText xml:space="preserve"> PAGEREF _Toc500179746 \h </w:instrText>
            </w:r>
            <w:r w:rsidR="009A6B7F">
              <w:rPr>
                <w:noProof/>
                <w:webHidden/>
              </w:rPr>
            </w:r>
            <w:r w:rsidR="009A6B7F">
              <w:rPr>
                <w:noProof/>
                <w:webHidden/>
              </w:rPr>
              <w:fldChar w:fldCharType="separate"/>
            </w:r>
            <w:r w:rsidR="009A6B7F">
              <w:rPr>
                <w:noProof/>
                <w:webHidden/>
              </w:rPr>
              <w:t>5</w:t>
            </w:r>
            <w:r w:rsidR="009A6B7F">
              <w:rPr>
                <w:noProof/>
                <w:webHidden/>
              </w:rPr>
              <w:fldChar w:fldCharType="end"/>
            </w:r>
          </w:hyperlink>
        </w:p>
        <w:p w14:paraId="33D3E1A3"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48" w:history="1">
            <w:r w:rsidR="009A6B7F" w:rsidRPr="008213B1">
              <w:rPr>
                <w:rStyle w:val="Hyperlink"/>
                <w:noProof/>
                <w:lang w:val="en-GB" w:eastAsia="en-GB"/>
                <w14:scene3d>
                  <w14:camera w14:prst="orthographicFront"/>
                  <w14:lightRig w14:rig="threePt" w14:dir="t">
                    <w14:rot w14:lat="0" w14:lon="0" w14:rev="0"/>
                  </w14:lightRig>
                </w14:scene3d>
              </w:rPr>
              <w:t>2.</w:t>
            </w:r>
            <w:r w:rsidR="009A6B7F">
              <w:rPr>
                <w:rFonts w:asciiTheme="minorHAnsi" w:hAnsiTheme="minorHAnsi" w:cstheme="minorBidi"/>
                <w:noProof/>
                <w:color w:val="auto"/>
                <w:sz w:val="24"/>
                <w:szCs w:val="24"/>
              </w:rPr>
              <w:tab/>
            </w:r>
            <w:r w:rsidR="009A6B7F" w:rsidRPr="008213B1">
              <w:rPr>
                <w:rStyle w:val="Hyperlink"/>
                <w:noProof/>
                <w:lang w:val="en-GB" w:eastAsia="en-GB"/>
              </w:rPr>
              <w:t>Pre-</w:t>
            </w:r>
            <w:r w:rsidR="009A6B7F" w:rsidRPr="008213B1">
              <w:rPr>
                <w:rStyle w:val="Hyperlink"/>
                <w:noProof/>
              </w:rPr>
              <w:t>requisites</w:t>
            </w:r>
            <w:r w:rsidR="009A6B7F">
              <w:rPr>
                <w:noProof/>
                <w:webHidden/>
              </w:rPr>
              <w:tab/>
            </w:r>
            <w:r w:rsidR="009A6B7F">
              <w:rPr>
                <w:noProof/>
                <w:webHidden/>
              </w:rPr>
              <w:fldChar w:fldCharType="begin"/>
            </w:r>
            <w:r w:rsidR="009A6B7F">
              <w:rPr>
                <w:noProof/>
                <w:webHidden/>
              </w:rPr>
              <w:instrText xml:space="preserve"> PAGEREF _Toc500179748 \h </w:instrText>
            </w:r>
            <w:r w:rsidR="009A6B7F">
              <w:rPr>
                <w:noProof/>
                <w:webHidden/>
              </w:rPr>
            </w:r>
            <w:r w:rsidR="009A6B7F">
              <w:rPr>
                <w:noProof/>
                <w:webHidden/>
              </w:rPr>
              <w:fldChar w:fldCharType="separate"/>
            </w:r>
            <w:r w:rsidR="009A6B7F">
              <w:rPr>
                <w:noProof/>
                <w:webHidden/>
              </w:rPr>
              <w:t>6</w:t>
            </w:r>
            <w:r w:rsidR="009A6B7F">
              <w:rPr>
                <w:noProof/>
                <w:webHidden/>
              </w:rPr>
              <w:fldChar w:fldCharType="end"/>
            </w:r>
          </w:hyperlink>
        </w:p>
        <w:p w14:paraId="6283F78A"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49" w:history="1">
            <w:r w:rsidR="009A6B7F" w:rsidRPr="008213B1">
              <w:rPr>
                <w:rStyle w:val="Hyperlink"/>
                <w:noProof/>
              </w:rPr>
              <w:t>2.1</w:t>
            </w:r>
            <w:r w:rsidR="009A6B7F">
              <w:rPr>
                <w:rFonts w:asciiTheme="minorHAnsi" w:hAnsiTheme="minorHAnsi" w:cstheme="minorBidi"/>
                <w:noProof/>
                <w:color w:val="auto"/>
                <w:sz w:val="24"/>
                <w:szCs w:val="24"/>
              </w:rPr>
              <w:tab/>
            </w:r>
            <w:r w:rsidR="009A6B7F" w:rsidRPr="008213B1">
              <w:rPr>
                <w:rStyle w:val="Hyperlink"/>
                <w:noProof/>
              </w:rPr>
              <w:t>Software</w:t>
            </w:r>
            <w:r w:rsidR="009A6B7F">
              <w:rPr>
                <w:noProof/>
                <w:webHidden/>
              </w:rPr>
              <w:tab/>
            </w:r>
            <w:r w:rsidR="009A6B7F">
              <w:rPr>
                <w:noProof/>
                <w:webHidden/>
              </w:rPr>
              <w:fldChar w:fldCharType="begin"/>
            </w:r>
            <w:r w:rsidR="009A6B7F">
              <w:rPr>
                <w:noProof/>
                <w:webHidden/>
              </w:rPr>
              <w:instrText xml:space="preserve"> PAGEREF _Toc500179749 \h </w:instrText>
            </w:r>
            <w:r w:rsidR="009A6B7F">
              <w:rPr>
                <w:noProof/>
                <w:webHidden/>
              </w:rPr>
            </w:r>
            <w:r w:rsidR="009A6B7F">
              <w:rPr>
                <w:noProof/>
                <w:webHidden/>
              </w:rPr>
              <w:fldChar w:fldCharType="separate"/>
            </w:r>
            <w:r w:rsidR="009A6B7F">
              <w:rPr>
                <w:noProof/>
                <w:webHidden/>
              </w:rPr>
              <w:t>6</w:t>
            </w:r>
            <w:r w:rsidR="009A6B7F">
              <w:rPr>
                <w:noProof/>
                <w:webHidden/>
              </w:rPr>
              <w:fldChar w:fldCharType="end"/>
            </w:r>
          </w:hyperlink>
        </w:p>
        <w:p w14:paraId="7BBC545A"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50" w:history="1">
            <w:r w:rsidR="009A6B7F" w:rsidRPr="008213B1">
              <w:rPr>
                <w:rStyle w:val="Hyperlink"/>
                <w:noProof/>
              </w:rPr>
              <w:t>2.2</w:t>
            </w:r>
            <w:r w:rsidR="009A6B7F">
              <w:rPr>
                <w:rFonts w:asciiTheme="minorHAnsi" w:hAnsiTheme="minorHAnsi" w:cstheme="minorBidi"/>
                <w:noProof/>
                <w:color w:val="auto"/>
                <w:sz w:val="24"/>
                <w:szCs w:val="24"/>
              </w:rPr>
              <w:tab/>
            </w:r>
            <w:r w:rsidR="009A6B7F" w:rsidRPr="008213B1">
              <w:rPr>
                <w:rStyle w:val="Hyperlink"/>
                <w:noProof/>
              </w:rPr>
              <w:t>Firewall Configuration</w:t>
            </w:r>
            <w:r w:rsidR="009A6B7F">
              <w:rPr>
                <w:noProof/>
                <w:webHidden/>
              </w:rPr>
              <w:tab/>
            </w:r>
            <w:r w:rsidR="009A6B7F">
              <w:rPr>
                <w:noProof/>
                <w:webHidden/>
              </w:rPr>
              <w:fldChar w:fldCharType="begin"/>
            </w:r>
            <w:r w:rsidR="009A6B7F">
              <w:rPr>
                <w:noProof/>
                <w:webHidden/>
              </w:rPr>
              <w:instrText xml:space="preserve"> PAGEREF _Toc500179750 \h </w:instrText>
            </w:r>
            <w:r w:rsidR="009A6B7F">
              <w:rPr>
                <w:noProof/>
                <w:webHidden/>
              </w:rPr>
            </w:r>
            <w:r w:rsidR="009A6B7F">
              <w:rPr>
                <w:noProof/>
                <w:webHidden/>
              </w:rPr>
              <w:fldChar w:fldCharType="separate"/>
            </w:r>
            <w:r w:rsidR="009A6B7F">
              <w:rPr>
                <w:noProof/>
                <w:webHidden/>
              </w:rPr>
              <w:t>6</w:t>
            </w:r>
            <w:r w:rsidR="009A6B7F">
              <w:rPr>
                <w:noProof/>
                <w:webHidden/>
              </w:rPr>
              <w:fldChar w:fldCharType="end"/>
            </w:r>
          </w:hyperlink>
        </w:p>
        <w:p w14:paraId="02FCFE21"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51" w:history="1">
            <w:r w:rsidR="009A6B7F" w:rsidRPr="008213B1">
              <w:rPr>
                <w:rStyle w:val="Hyperlink"/>
                <w:noProof/>
              </w:rPr>
              <w:t>2.3</w:t>
            </w:r>
            <w:r w:rsidR="009A6B7F">
              <w:rPr>
                <w:rFonts w:asciiTheme="minorHAnsi" w:hAnsiTheme="minorHAnsi" w:cstheme="minorBidi"/>
                <w:noProof/>
                <w:color w:val="auto"/>
                <w:sz w:val="24"/>
                <w:szCs w:val="24"/>
              </w:rPr>
              <w:tab/>
            </w:r>
            <w:r w:rsidR="009A6B7F" w:rsidRPr="008213B1">
              <w:rPr>
                <w:rStyle w:val="Hyperlink"/>
                <w:noProof/>
              </w:rPr>
              <w:t>Environment</w:t>
            </w:r>
            <w:r w:rsidR="009A6B7F">
              <w:rPr>
                <w:noProof/>
                <w:webHidden/>
              </w:rPr>
              <w:tab/>
            </w:r>
            <w:r w:rsidR="009A6B7F">
              <w:rPr>
                <w:noProof/>
                <w:webHidden/>
              </w:rPr>
              <w:fldChar w:fldCharType="begin"/>
            </w:r>
            <w:r w:rsidR="009A6B7F">
              <w:rPr>
                <w:noProof/>
                <w:webHidden/>
              </w:rPr>
              <w:instrText xml:space="preserve"> PAGEREF _Toc500179751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3EADEE29"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52" w:history="1">
            <w:r w:rsidR="009A6B7F" w:rsidRPr="008213B1">
              <w:rPr>
                <w:rStyle w:val="Hyperlink"/>
                <w:noProof/>
              </w:rPr>
              <w:t>2.3.1</w:t>
            </w:r>
            <w:r w:rsidR="009A6B7F">
              <w:rPr>
                <w:rFonts w:asciiTheme="minorHAnsi" w:hAnsiTheme="minorHAnsi" w:cstheme="minorBidi"/>
                <w:noProof/>
                <w:color w:val="auto"/>
                <w:sz w:val="24"/>
                <w:szCs w:val="24"/>
              </w:rPr>
              <w:tab/>
            </w:r>
            <w:r w:rsidR="009A6B7F" w:rsidRPr="008213B1">
              <w:rPr>
                <w:rStyle w:val="Hyperlink"/>
                <w:noProof/>
              </w:rPr>
              <w:t>MuleSoft Server Configuration</w:t>
            </w:r>
            <w:r w:rsidR="009A6B7F">
              <w:rPr>
                <w:noProof/>
                <w:webHidden/>
              </w:rPr>
              <w:tab/>
            </w:r>
            <w:r w:rsidR="009A6B7F">
              <w:rPr>
                <w:noProof/>
                <w:webHidden/>
              </w:rPr>
              <w:fldChar w:fldCharType="begin"/>
            </w:r>
            <w:r w:rsidR="009A6B7F">
              <w:rPr>
                <w:noProof/>
                <w:webHidden/>
              </w:rPr>
              <w:instrText xml:space="preserve"> PAGEREF _Toc500179752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31968140"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53" w:history="1">
            <w:r w:rsidR="009A6B7F" w:rsidRPr="008213B1">
              <w:rPr>
                <w:rStyle w:val="Hyperlink"/>
                <w:noProof/>
              </w:rPr>
              <w:t>2.3.2</w:t>
            </w:r>
            <w:r w:rsidR="009A6B7F">
              <w:rPr>
                <w:rFonts w:asciiTheme="minorHAnsi" w:hAnsiTheme="minorHAnsi" w:cstheme="minorBidi"/>
                <w:noProof/>
                <w:color w:val="auto"/>
                <w:sz w:val="24"/>
                <w:szCs w:val="24"/>
              </w:rPr>
              <w:tab/>
            </w:r>
            <w:r w:rsidR="009A6B7F" w:rsidRPr="008213B1">
              <w:rPr>
                <w:rStyle w:val="Hyperlink"/>
                <w:noProof/>
              </w:rPr>
              <w:t>Database Server Configuration</w:t>
            </w:r>
            <w:r w:rsidR="009A6B7F">
              <w:rPr>
                <w:noProof/>
                <w:webHidden/>
              </w:rPr>
              <w:tab/>
            </w:r>
            <w:r w:rsidR="009A6B7F">
              <w:rPr>
                <w:noProof/>
                <w:webHidden/>
              </w:rPr>
              <w:fldChar w:fldCharType="begin"/>
            </w:r>
            <w:r w:rsidR="009A6B7F">
              <w:rPr>
                <w:noProof/>
                <w:webHidden/>
              </w:rPr>
              <w:instrText xml:space="preserve"> PAGEREF _Toc500179753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75E9435F"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54" w:history="1">
            <w:r w:rsidR="009A6B7F" w:rsidRPr="008213B1">
              <w:rPr>
                <w:rStyle w:val="Hyperlink"/>
                <w:noProof/>
              </w:rPr>
              <w:t>2.3.3</w:t>
            </w:r>
            <w:r w:rsidR="009A6B7F">
              <w:rPr>
                <w:rFonts w:asciiTheme="minorHAnsi" w:hAnsiTheme="minorHAnsi" w:cstheme="minorBidi"/>
                <w:noProof/>
                <w:color w:val="auto"/>
                <w:sz w:val="24"/>
                <w:szCs w:val="24"/>
              </w:rPr>
              <w:tab/>
            </w:r>
            <w:r w:rsidR="009A6B7F" w:rsidRPr="008213B1">
              <w:rPr>
                <w:rStyle w:val="Hyperlink"/>
                <w:noProof/>
              </w:rPr>
              <w:t>Dependent Application Configurations</w:t>
            </w:r>
            <w:r w:rsidR="009A6B7F">
              <w:rPr>
                <w:noProof/>
                <w:webHidden/>
              </w:rPr>
              <w:tab/>
            </w:r>
            <w:r w:rsidR="009A6B7F">
              <w:rPr>
                <w:noProof/>
                <w:webHidden/>
              </w:rPr>
              <w:fldChar w:fldCharType="begin"/>
            </w:r>
            <w:r w:rsidR="009A6B7F">
              <w:rPr>
                <w:noProof/>
                <w:webHidden/>
              </w:rPr>
              <w:instrText xml:space="preserve"> PAGEREF _Toc500179754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10CA8C86"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55" w:history="1">
            <w:r w:rsidR="009A6B7F" w:rsidRPr="008213B1">
              <w:rPr>
                <w:rStyle w:val="Hyperlink"/>
                <w:noProof/>
                <w:lang w:val="en-GB" w:eastAsia="en-GB"/>
                <w14:scene3d>
                  <w14:camera w14:prst="orthographicFront"/>
                  <w14:lightRig w14:rig="threePt" w14:dir="t">
                    <w14:rot w14:lat="0" w14:lon="0" w14:rev="0"/>
                  </w14:lightRig>
                </w14:scene3d>
              </w:rPr>
              <w:t>3.</w:t>
            </w:r>
            <w:r w:rsidR="009A6B7F">
              <w:rPr>
                <w:rFonts w:asciiTheme="minorHAnsi" w:hAnsiTheme="minorHAnsi" w:cstheme="minorBidi"/>
                <w:noProof/>
                <w:color w:val="auto"/>
                <w:sz w:val="24"/>
                <w:szCs w:val="24"/>
              </w:rPr>
              <w:tab/>
            </w:r>
            <w:r w:rsidR="009A6B7F" w:rsidRPr="008213B1">
              <w:rPr>
                <w:rStyle w:val="Hyperlink"/>
                <w:noProof/>
                <w:lang w:val="en-GB" w:eastAsia="en-GB"/>
              </w:rPr>
              <w:t>Dependencies</w:t>
            </w:r>
            <w:r w:rsidR="009A6B7F">
              <w:rPr>
                <w:noProof/>
                <w:webHidden/>
              </w:rPr>
              <w:tab/>
            </w:r>
            <w:r w:rsidR="009A6B7F">
              <w:rPr>
                <w:noProof/>
                <w:webHidden/>
              </w:rPr>
              <w:fldChar w:fldCharType="begin"/>
            </w:r>
            <w:r w:rsidR="009A6B7F">
              <w:rPr>
                <w:noProof/>
                <w:webHidden/>
              </w:rPr>
              <w:instrText xml:space="preserve"> PAGEREF _Toc500179755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457DB1A4"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56" w:history="1">
            <w:r w:rsidR="009A6B7F" w:rsidRPr="008213B1">
              <w:rPr>
                <w:rStyle w:val="Hyperlink"/>
                <w:noProof/>
                <w:lang w:val="en-GB" w:eastAsia="en-GB"/>
              </w:rPr>
              <w:t>3.1</w:t>
            </w:r>
            <w:r w:rsidR="009A6B7F">
              <w:rPr>
                <w:rFonts w:asciiTheme="minorHAnsi" w:hAnsiTheme="minorHAnsi" w:cstheme="minorBidi"/>
                <w:noProof/>
                <w:color w:val="auto"/>
                <w:sz w:val="24"/>
                <w:szCs w:val="24"/>
              </w:rPr>
              <w:tab/>
            </w:r>
            <w:r w:rsidR="009A6B7F" w:rsidRPr="008213B1">
              <w:rPr>
                <w:rStyle w:val="Hyperlink"/>
                <w:noProof/>
              </w:rPr>
              <w:t>Dependent</w:t>
            </w:r>
            <w:r w:rsidR="009A6B7F" w:rsidRPr="008213B1">
              <w:rPr>
                <w:rStyle w:val="Hyperlink"/>
                <w:noProof/>
                <w:lang w:val="en-GB" w:eastAsia="en-GB"/>
              </w:rPr>
              <w:t xml:space="preserve"> Applications</w:t>
            </w:r>
            <w:r w:rsidR="009A6B7F">
              <w:rPr>
                <w:noProof/>
                <w:webHidden/>
              </w:rPr>
              <w:tab/>
            </w:r>
            <w:r w:rsidR="009A6B7F">
              <w:rPr>
                <w:noProof/>
                <w:webHidden/>
              </w:rPr>
              <w:fldChar w:fldCharType="begin"/>
            </w:r>
            <w:r w:rsidR="009A6B7F">
              <w:rPr>
                <w:noProof/>
                <w:webHidden/>
              </w:rPr>
              <w:instrText xml:space="preserve"> PAGEREF _Toc500179756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0214CCEE"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57" w:history="1">
            <w:r w:rsidR="009A6B7F" w:rsidRPr="008213B1">
              <w:rPr>
                <w:rStyle w:val="Hyperlink"/>
                <w:noProof/>
                <w:lang w:val="en-GB" w:eastAsia="en-GB"/>
              </w:rPr>
              <w:t>3.2</w:t>
            </w:r>
            <w:r w:rsidR="009A6B7F">
              <w:rPr>
                <w:rFonts w:asciiTheme="minorHAnsi" w:hAnsiTheme="minorHAnsi" w:cstheme="minorBidi"/>
                <w:noProof/>
                <w:color w:val="auto"/>
                <w:sz w:val="24"/>
                <w:szCs w:val="24"/>
              </w:rPr>
              <w:tab/>
            </w:r>
            <w:r w:rsidR="009A6B7F" w:rsidRPr="008213B1">
              <w:rPr>
                <w:rStyle w:val="Hyperlink"/>
                <w:noProof/>
              </w:rPr>
              <w:t>Dependent</w:t>
            </w:r>
            <w:r w:rsidR="009A6B7F" w:rsidRPr="008213B1">
              <w:rPr>
                <w:rStyle w:val="Hyperlink"/>
                <w:noProof/>
                <w:lang w:val="en-GB" w:eastAsia="en-GB"/>
              </w:rPr>
              <w:t xml:space="preserve"> Services</w:t>
            </w:r>
            <w:r w:rsidR="009A6B7F">
              <w:rPr>
                <w:noProof/>
                <w:webHidden/>
              </w:rPr>
              <w:tab/>
            </w:r>
            <w:r w:rsidR="009A6B7F">
              <w:rPr>
                <w:noProof/>
                <w:webHidden/>
              </w:rPr>
              <w:fldChar w:fldCharType="begin"/>
            </w:r>
            <w:r w:rsidR="009A6B7F">
              <w:rPr>
                <w:noProof/>
                <w:webHidden/>
              </w:rPr>
              <w:instrText xml:space="preserve"> PAGEREF _Toc500179757 \h </w:instrText>
            </w:r>
            <w:r w:rsidR="009A6B7F">
              <w:rPr>
                <w:noProof/>
                <w:webHidden/>
              </w:rPr>
            </w:r>
            <w:r w:rsidR="009A6B7F">
              <w:rPr>
                <w:noProof/>
                <w:webHidden/>
              </w:rPr>
              <w:fldChar w:fldCharType="separate"/>
            </w:r>
            <w:r w:rsidR="009A6B7F">
              <w:rPr>
                <w:noProof/>
                <w:webHidden/>
              </w:rPr>
              <w:t>8</w:t>
            </w:r>
            <w:r w:rsidR="009A6B7F">
              <w:rPr>
                <w:noProof/>
                <w:webHidden/>
              </w:rPr>
              <w:fldChar w:fldCharType="end"/>
            </w:r>
          </w:hyperlink>
        </w:p>
        <w:p w14:paraId="73066C99"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58" w:history="1">
            <w:r w:rsidR="009A6B7F" w:rsidRPr="008213B1">
              <w:rPr>
                <w:rStyle w:val="Hyperlink"/>
                <w:noProof/>
                <w:lang w:val="en-GB" w:eastAsia="en-GB"/>
                <w14:scene3d>
                  <w14:camera w14:prst="orthographicFront"/>
                  <w14:lightRig w14:rig="threePt" w14:dir="t">
                    <w14:rot w14:lat="0" w14:lon="0" w14:rev="0"/>
                  </w14:lightRig>
                </w14:scene3d>
              </w:rPr>
              <w:t>4.</w:t>
            </w:r>
            <w:r w:rsidR="009A6B7F">
              <w:rPr>
                <w:rFonts w:asciiTheme="minorHAnsi" w:hAnsiTheme="minorHAnsi" w:cstheme="minorBidi"/>
                <w:noProof/>
                <w:color w:val="auto"/>
                <w:sz w:val="24"/>
                <w:szCs w:val="24"/>
              </w:rPr>
              <w:tab/>
            </w:r>
            <w:r w:rsidR="009A6B7F" w:rsidRPr="008213B1">
              <w:rPr>
                <w:rStyle w:val="Hyperlink"/>
                <w:noProof/>
                <w:lang w:val="en-GB" w:eastAsia="en-GB"/>
              </w:rPr>
              <w:t>Scheduled Jobs</w:t>
            </w:r>
            <w:r w:rsidR="009A6B7F">
              <w:rPr>
                <w:noProof/>
                <w:webHidden/>
              </w:rPr>
              <w:tab/>
            </w:r>
            <w:r w:rsidR="009A6B7F">
              <w:rPr>
                <w:noProof/>
                <w:webHidden/>
              </w:rPr>
              <w:fldChar w:fldCharType="begin"/>
            </w:r>
            <w:r w:rsidR="009A6B7F">
              <w:rPr>
                <w:noProof/>
                <w:webHidden/>
              </w:rPr>
              <w:instrText xml:space="preserve"> PAGEREF _Toc500179758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588114E1"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59" w:history="1">
            <w:r w:rsidR="009A6B7F" w:rsidRPr="008213B1">
              <w:rPr>
                <w:rStyle w:val="Hyperlink"/>
                <w:noProof/>
                <w:lang w:val="en-GB" w:eastAsia="en-GB"/>
                <w14:scene3d>
                  <w14:camera w14:prst="orthographicFront"/>
                  <w14:lightRig w14:rig="threePt" w14:dir="t">
                    <w14:rot w14:lat="0" w14:lon="0" w14:rev="0"/>
                  </w14:lightRig>
                </w14:scene3d>
              </w:rPr>
              <w:t>5.</w:t>
            </w:r>
            <w:r w:rsidR="009A6B7F">
              <w:rPr>
                <w:rFonts w:asciiTheme="minorHAnsi" w:hAnsiTheme="minorHAnsi" w:cstheme="minorBidi"/>
                <w:noProof/>
                <w:color w:val="auto"/>
                <w:sz w:val="24"/>
                <w:szCs w:val="24"/>
              </w:rPr>
              <w:tab/>
            </w:r>
            <w:r w:rsidR="009A6B7F" w:rsidRPr="008213B1">
              <w:rPr>
                <w:rStyle w:val="Hyperlink"/>
                <w:noProof/>
                <w:lang w:val="en-GB" w:eastAsia="en-GB"/>
              </w:rPr>
              <w:t>Data Clean-up</w:t>
            </w:r>
            <w:r w:rsidR="009A6B7F">
              <w:rPr>
                <w:noProof/>
                <w:webHidden/>
              </w:rPr>
              <w:tab/>
            </w:r>
            <w:r w:rsidR="009A6B7F">
              <w:rPr>
                <w:noProof/>
                <w:webHidden/>
              </w:rPr>
              <w:fldChar w:fldCharType="begin"/>
            </w:r>
            <w:r w:rsidR="009A6B7F">
              <w:rPr>
                <w:noProof/>
                <w:webHidden/>
              </w:rPr>
              <w:instrText xml:space="preserve"> PAGEREF _Toc500179759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6B0AF0D9"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0" w:history="1">
            <w:r w:rsidR="009A6B7F" w:rsidRPr="008213B1">
              <w:rPr>
                <w:rStyle w:val="Hyperlink"/>
                <w:noProof/>
                <w:lang w:val="en-GB" w:eastAsia="en-GB"/>
              </w:rPr>
              <w:t>5.1</w:t>
            </w:r>
            <w:r w:rsidR="009A6B7F">
              <w:rPr>
                <w:rFonts w:asciiTheme="minorHAnsi" w:hAnsiTheme="minorHAnsi" w:cstheme="minorBidi"/>
                <w:noProof/>
                <w:color w:val="auto"/>
                <w:sz w:val="24"/>
                <w:szCs w:val="24"/>
              </w:rPr>
              <w:tab/>
            </w:r>
            <w:r w:rsidR="009A6B7F" w:rsidRPr="008213B1">
              <w:rPr>
                <w:rStyle w:val="Hyperlink"/>
                <w:noProof/>
              </w:rPr>
              <w:t>Database</w:t>
            </w:r>
            <w:r w:rsidR="009A6B7F" w:rsidRPr="008213B1">
              <w:rPr>
                <w:rStyle w:val="Hyperlink"/>
                <w:noProof/>
                <w:lang w:val="en-GB" w:eastAsia="en-GB"/>
              </w:rPr>
              <w:t xml:space="preserve"> Clean-up</w:t>
            </w:r>
            <w:r w:rsidR="009A6B7F">
              <w:rPr>
                <w:noProof/>
                <w:webHidden/>
              </w:rPr>
              <w:tab/>
            </w:r>
            <w:r w:rsidR="009A6B7F">
              <w:rPr>
                <w:noProof/>
                <w:webHidden/>
              </w:rPr>
              <w:fldChar w:fldCharType="begin"/>
            </w:r>
            <w:r w:rsidR="009A6B7F">
              <w:rPr>
                <w:noProof/>
                <w:webHidden/>
              </w:rPr>
              <w:instrText xml:space="preserve"> PAGEREF _Toc500179760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1DC6B15E"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1" w:history="1">
            <w:r w:rsidR="009A6B7F" w:rsidRPr="008213B1">
              <w:rPr>
                <w:rStyle w:val="Hyperlink"/>
                <w:noProof/>
                <w:lang w:val="en-GB" w:eastAsia="en-GB"/>
              </w:rPr>
              <w:t>5.2</w:t>
            </w:r>
            <w:r w:rsidR="009A6B7F">
              <w:rPr>
                <w:rFonts w:asciiTheme="minorHAnsi" w:hAnsiTheme="minorHAnsi" w:cstheme="minorBidi"/>
                <w:noProof/>
                <w:color w:val="auto"/>
                <w:sz w:val="24"/>
                <w:szCs w:val="24"/>
              </w:rPr>
              <w:tab/>
            </w:r>
            <w:r w:rsidR="009A6B7F" w:rsidRPr="008213B1">
              <w:rPr>
                <w:rStyle w:val="Hyperlink"/>
                <w:noProof/>
                <w:lang w:val="en-GB" w:eastAsia="en-GB"/>
              </w:rPr>
              <w:t xml:space="preserve">File </w:t>
            </w:r>
            <w:r w:rsidR="009A6B7F" w:rsidRPr="008213B1">
              <w:rPr>
                <w:rStyle w:val="Hyperlink"/>
                <w:noProof/>
              </w:rPr>
              <w:t>Repository</w:t>
            </w:r>
            <w:r w:rsidR="009A6B7F" w:rsidRPr="008213B1">
              <w:rPr>
                <w:rStyle w:val="Hyperlink"/>
                <w:noProof/>
                <w:lang w:val="en-GB" w:eastAsia="en-GB"/>
              </w:rPr>
              <w:t xml:space="preserve"> Clean-up</w:t>
            </w:r>
            <w:r w:rsidR="009A6B7F">
              <w:rPr>
                <w:noProof/>
                <w:webHidden/>
              </w:rPr>
              <w:tab/>
            </w:r>
            <w:r w:rsidR="009A6B7F">
              <w:rPr>
                <w:noProof/>
                <w:webHidden/>
              </w:rPr>
              <w:fldChar w:fldCharType="begin"/>
            </w:r>
            <w:r w:rsidR="009A6B7F">
              <w:rPr>
                <w:noProof/>
                <w:webHidden/>
              </w:rPr>
              <w:instrText xml:space="preserve"> PAGEREF _Toc500179761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6A8F126D"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62" w:history="1">
            <w:r w:rsidR="009A6B7F" w:rsidRPr="008213B1">
              <w:rPr>
                <w:rStyle w:val="Hyperlink"/>
                <w:noProof/>
                <w:lang w:val="en-GB" w:eastAsia="en-GB"/>
                <w14:scene3d>
                  <w14:camera w14:prst="orthographicFront"/>
                  <w14:lightRig w14:rig="threePt" w14:dir="t">
                    <w14:rot w14:lat="0" w14:lon="0" w14:rev="0"/>
                  </w14:lightRig>
                </w14:scene3d>
              </w:rPr>
              <w:t>6.</w:t>
            </w:r>
            <w:r w:rsidR="009A6B7F">
              <w:rPr>
                <w:rFonts w:asciiTheme="minorHAnsi" w:hAnsiTheme="minorHAnsi" w:cstheme="minorBidi"/>
                <w:noProof/>
                <w:color w:val="auto"/>
                <w:sz w:val="24"/>
                <w:szCs w:val="24"/>
              </w:rPr>
              <w:tab/>
            </w:r>
            <w:r w:rsidR="009A6B7F" w:rsidRPr="008213B1">
              <w:rPr>
                <w:rStyle w:val="Hyperlink"/>
                <w:noProof/>
                <w:lang w:val="en-GB" w:eastAsia="en-GB"/>
              </w:rPr>
              <w:t>Deployment Process</w:t>
            </w:r>
            <w:r w:rsidR="009A6B7F">
              <w:rPr>
                <w:noProof/>
                <w:webHidden/>
              </w:rPr>
              <w:tab/>
            </w:r>
            <w:r w:rsidR="009A6B7F">
              <w:rPr>
                <w:noProof/>
                <w:webHidden/>
              </w:rPr>
              <w:fldChar w:fldCharType="begin"/>
            </w:r>
            <w:r w:rsidR="009A6B7F">
              <w:rPr>
                <w:noProof/>
                <w:webHidden/>
              </w:rPr>
              <w:instrText xml:space="preserve"> PAGEREF _Toc500179762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0DC2D10B"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3" w:history="1">
            <w:r w:rsidR="009A6B7F" w:rsidRPr="008213B1">
              <w:rPr>
                <w:rStyle w:val="Hyperlink"/>
                <w:noProof/>
                <w:lang w:val="en-GB" w:eastAsia="en-GB"/>
              </w:rPr>
              <w:t>6.1</w:t>
            </w:r>
            <w:r w:rsidR="009A6B7F">
              <w:rPr>
                <w:rFonts w:asciiTheme="minorHAnsi" w:hAnsiTheme="minorHAnsi" w:cstheme="minorBidi"/>
                <w:noProof/>
                <w:color w:val="auto"/>
                <w:sz w:val="24"/>
                <w:szCs w:val="24"/>
              </w:rPr>
              <w:tab/>
            </w:r>
            <w:r w:rsidR="009A6B7F" w:rsidRPr="008213B1">
              <w:rPr>
                <w:rStyle w:val="Hyperlink"/>
                <w:noProof/>
                <w:lang w:val="en-GB" w:eastAsia="en-GB"/>
              </w:rPr>
              <w:t>Source Control &amp; Release Process</w:t>
            </w:r>
            <w:r w:rsidR="009A6B7F">
              <w:rPr>
                <w:noProof/>
                <w:webHidden/>
              </w:rPr>
              <w:tab/>
            </w:r>
            <w:r w:rsidR="009A6B7F">
              <w:rPr>
                <w:noProof/>
                <w:webHidden/>
              </w:rPr>
              <w:fldChar w:fldCharType="begin"/>
            </w:r>
            <w:r w:rsidR="009A6B7F">
              <w:rPr>
                <w:noProof/>
                <w:webHidden/>
              </w:rPr>
              <w:instrText xml:space="preserve"> PAGEREF _Toc500179763 \h </w:instrText>
            </w:r>
            <w:r w:rsidR="009A6B7F">
              <w:rPr>
                <w:noProof/>
                <w:webHidden/>
              </w:rPr>
            </w:r>
            <w:r w:rsidR="009A6B7F">
              <w:rPr>
                <w:noProof/>
                <w:webHidden/>
              </w:rPr>
              <w:fldChar w:fldCharType="separate"/>
            </w:r>
            <w:r w:rsidR="009A6B7F">
              <w:rPr>
                <w:noProof/>
                <w:webHidden/>
              </w:rPr>
              <w:t>9</w:t>
            </w:r>
            <w:r w:rsidR="009A6B7F">
              <w:rPr>
                <w:noProof/>
                <w:webHidden/>
              </w:rPr>
              <w:fldChar w:fldCharType="end"/>
            </w:r>
          </w:hyperlink>
        </w:p>
        <w:p w14:paraId="05DA46A0"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4" w:history="1">
            <w:r w:rsidR="009A6B7F" w:rsidRPr="008213B1">
              <w:rPr>
                <w:rStyle w:val="Hyperlink"/>
                <w:noProof/>
                <w:lang w:val="en-GB" w:eastAsia="en-GB"/>
              </w:rPr>
              <w:t>6.2</w:t>
            </w:r>
            <w:r w:rsidR="009A6B7F">
              <w:rPr>
                <w:rFonts w:asciiTheme="minorHAnsi" w:hAnsiTheme="minorHAnsi" w:cstheme="minorBidi"/>
                <w:noProof/>
                <w:color w:val="auto"/>
                <w:sz w:val="24"/>
                <w:szCs w:val="24"/>
              </w:rPr>
              <w:tab/>
            </w:r>
            <w:r w:rsidR="009A6B7F" w:rsidRPr="008213B1">
              <w:rPr>
                <w:rStyle w:val="Hyperlink"/>
                <w:noProof/>
                <w:lang w:val="en-GB" w:eastAsia="en-GB"/>
              </w:rPr>
              <w:t>Build Automation Process</w:t>
            </w:r>
            <w:r w:rsidR="009A6B7F">
              <w:rPr>
                <w:noProof/>
                <w:webHidden/>
              </w:rPr>
              <w:tab/>
            </w:r>
            <w:r w:rsidR="009A6B7F">
              <w:rPr>
                <w:noProof/>
                <w:webHidden/>
              </w:rPr>
              <w:fldChar w:fldCharType="begin"/>
            </w:r>
            <w:r w:rsidR="009A6B7F">
              <w:rPr>
                <w:noProof/>
                <w:webHidden/>
              </w:rPr>
              <w:instrText xml:space="preserve"> PAGEREF _Toc500179764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21D4215F"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65" w:history="1">
            <w:r w:rsidR="009A6B7F" w:rsidRPr="008213B1">
              <w:rPr>
                <w:rStyle w:val="Hyperlink"/>
                <w:noProof/>
                <w:lang w:val="en-GB" w:eastAsia="en-GB"/>
                <w14:scene3d>
                  <w14:camera w14:prst="orthographicFront"/>
                  <w14:lightRig w14:rig="threePt" w14:dir="t">
                    <w14:rot w14:lat="0" w14:lon="0" w14:rev="0"/>
                  </w14:lightRig>
                </w14:scene3d>
              </w:rPr>
              <w:t>7.</w:t>
            </w:r>
            <w:r w:rsidR="009A6B7F">
              <w:rPr>
                <w:rFonts w:asciiTheme="minorHAnsi" w:hAnsiTheme="minorHAnsi" w:cstheme="minorBidi"/>
                <w:noProof/>
                <w:color w:val="auto"/>
                <w:sz w:val="24"/>
                <w:szCs w:val="24"/>
              </w:rPr>
              <w:tab/>
            </w:r>
            <w:r w:rsidR="009A6B7F" w:rsidRPr="008213B1">
              <w:rPr>
                <w:rStyle w:val="Hyperlink"/>
                <w:noProof/>
                <w:lang w:val="en-GB" w:eastAsia="en-GB"/>
              </w:rPr>
              <w:t>Testing</w:t>
            </w:r>
            <w:r w:rsidR="009A6B7F">
              <w:rPr>
                <w:noProof/>
                <w:webHidden/>
              </w:rPr>
              <w:tab/>
            </w:r>
            <w:r w:rsidR="009A6B7F">
              <w:rPr>
                <w:noProof/>
                <w:webHidden/>
              </w:rPr>
              <w:fldChar w:fldCharType="begin"/>
            </w:r>
            <w:r w:rsidR="009A6B7F">
              <w:rPr>
                <w:noProof/>
                <w:webHidden/>
              </w:rPr>
              <w:instrText xml:space="preserve"> PAGEREF _Toc500179765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62110AA8"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6" w:history="1">
            <w:r w:rsidR="009A6B7F" w:rsidRPr="008213B1">
              <w:rPr>
                <w:rStyle w:val="Hyperlink"/>
                <w:noProof/>
                <w:lang w:val="en-GB" w:eastAsia="en-GB"/>
              </w:rPr>
              <w:t>7.1</w:t>
            </w:r>
            <w:r w:rsidR="009A6B7F">
              <w:rPr>
                <w:rFonts w:asciiTheme="minorHAnsi" w:hAnsiTheme="minorHAnsi" w:cstheme="minorBidi"/>
                <w:noProof/>
                <w:color w:val="auto"/>
                <w:sz w:val="24"/>
                <w:szCs w:val="24"/>
              </w:rPr>
              <w:tab/>
            </w:r>
            <w:r w:rsidR="009A6B7F" w:rsidRPr="008213B1">
              <w:rPr>
                <w:rStyle w:val="Hyperlink"/>
                <w:noProof/>
                <w:lang w:val="en-GB" w:eastAsia="en-GB"/>
              </w:rPr>
              <w:t>Test Suites</w:t>
            </w:r>
            <w:r w:rsidR="009A6B7F">
              <w:rPr>
                <w:noProof/>
                <w:webHidden/>
              </w:rPr>
              <w:tab/>
            </w:r>
            <w:r w:rsidR="009A6B7F">
              <w:rPr>
                <w:noProof/>
                <w:webHidden/>
              </w:rPr>
              <w:fldChar w:fldCharType="begin"/>
            </w:r>
            <w:r w:rsidR="009A6B7F">
              <w:rPr>
                <w:noProof/>
                <w:webHidden/>
              </w:rPr>
              <w:instrText xml:space="preserve"> PAGEREF _Toc500179766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42D2C45E"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67" w:history="1">
            <w:r w:rsidR="009A6B7F" w:rsidRPr="008213B1">
              <w:rPr>
                <w:rStyle w:val="Hyperlink"/>
                <w:noProof/>
                <w:lang w:val="en-GB" w:eastAsia="en-GB"/>
                <w14:scene3d>
                  <w14:camera w14:prst="orthographicFront"/>
                  <w14:lightRig w14:rig="threePt" w14:dir="t">
                    <w14:rot w14:lat="0" w14:lon="0" w14:rev="0"/>
                  </w14:lightRig>
                </w14:scene3d>
              </w:rPr>
              <w:t>8.</w:t>
            </w:r>
            <w:r w:rsidR="009A6B7F">
              <w:rPr>
                <w:rFonts w:asciiTheme="minorHAnsi" w:hAnsiTheme="minorHAnsi" w:cstheme="minorBidi"/>
                <w:noProof/>
                <w:color w:val="auto"/>
                <w:sz w:val="24"/>
                <w:szCs w:val="24"/>
              </w:rPr>
              <w:tab/>
            </w:r>
            <w:r w:rsidR="009A6B7F" w:rsidRPr="008213B1">
              <w:rPr>
                <w:rStyle w:val="Hyperlink"/>
                <w:noProof/>
                <w:lang w:val="en-GB" w:eastAsia="en-GB"/>
              </w:rPr>
              <w:t>Maintenance</w:t>
            </w:r>
            <w:r w:rsidR="009A6B7F">
              <w:rPr>
                <w:noProof/>
                <w:webHidden/>
              </w:rPr>
              <w:tab/>
            </w:r>
            <w:r w:rsidR="009A6B7F">
              <w:rPr>
                <w:noProof/>
                <w:webHidden/>
              </w:rPr>
              <w:fldChar w:fldCharType="begin"/>
            </w:r>
            <w:r w:rsidR="009A6B7F">
              <w:rPr>
                <w:noProof/>
                <w:webHidden/>
              </w:rPr>
              <w:instrText xml:space="preserve"> PAGEREF _Toc500179767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2AC43539"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68" w:history="1">
            <w:r w:rsidR="009A6B7F" w:rsidRPr="008213B1">
              <w:rPr>
                <w:rStyle w:val="Hyperlink"/>
                <w:noProof/>
                <w:lang w:val="en-GB" w:eastAsia="en-GB"/>
              </w:rPr>
              <w:t>8.1</w:t>
            </w:r>
            <w:r w:rsidR="009A6B7F">
              <w:rPr>
                <w:rFonts w:asciiTheme="minorHAnsi" w:hAnsiTheme="minorHAnsi" w:cstheme="minorBidi"/>
                <w:noProof/>
                <w:color w:val="auto"/>
                <w:sz w:val="24"/>
                <w:szCs w:val="24"/>
              </w:rPr>
              <w:tab/>
            </w:r>
            <w:r w:rsidR="009A6B7F" w:rsidRPr="008213B1">
              <w:rPr>
                <w:rStyle w:val="Hyperlink"/>
                <w:noProof/>
                <w:lang w:val="en-GB" w:eastAsia="en-GB"/>
              </w:rPr>
              <w:t>Health Checks</w:t>
            </w:r>
            <w:r w:rsidR="009A6B7F">
              <w:rPr>
                <w:noProof/>
                <w:webHidden/>
              </w:rPr>
              <w:tab/>
            </w:r>
            <w:r w:rsidR="009A6B7F">
              <w:rPr>
                <w:noProof/>
                <w:webHidden/>
              </w:rPr>
              <w:fldChar w:fldCharType="begin"/>
            </w:r>
            <w:r w:rsidR="009A6B7F">
              <w:rPr>
                <w:noProof/>
                <w:webHidden/>
              </w:rPr>
              <w:instrText xml:space="preserve"> PAGEREF _Toc500179768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443A94D6"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69" w:history="1">
            <w:r w:rsidR="009A6B7F" w:rsidRPr="008213B1">
              <w:rPr>
                <w:rStyle w:val="Hyperlink"/>
                <w:noProof/>
              </w:rPr>
              <w:t>8.1.1</w:t>
            </w:r>
            <w:r w:rsidR="009A6B7F">
              <w:rPr>
                <w:rFonts w:asciiTheme="minorHAnsi" w:hAnsiTheme="minorHAnsi" w:cstheme="minorBidi"/>
                <w:noProof/>
                <w:color w:val="auto"/>
                <w:sz w:val="24"/>
                <w:szCs w:val="24"/>
              </w:rPr>
              <w:tab/>
            </w:r>
            <w:r w:rsidR="009A6B7F" w:rsidRPr="008213B1">
              <w:rPr>
                <w:rStyle w:val="Hyperlink"/>
                <w:noProof/>
              </w:rPr>
              <w:t>Functional Checks</w:t>
            </w:r>
            <w:r w:rsidR="009A6B7F">
              <w:rPr>
                <w:noProof/>
                <w:webHidden/>
              </w:rPr>
              <w:tab/>
            </w:r>
            <w:r w:rsidR="009A6B7F">
              <w:rPr>
                <w:noProof/>
                <w:webHidden/>
              </w:rPr>
              <w:fldChar w:fldCharType="begin"/>
            </w:r>
            <w:r w:rsidR="009A6B7F">
              <w:rPr>
                <w:noProof/>
                <w:webHidden/>
              </w:rPr>
              <w:instrText xml:space="preserve"> PAGEREF _Toc500179769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166CBA60"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70" w:history="1">
            <w:r w:rsidR="009A6B7F" w:rsidRPr="008213B1">
              <w:rPr>
                <w:rStyle w:val="Hyperlink"/>
                <w:noProof/>
              </w:rPr>
              <w:t>8.1.2</w:t>
            </w:r>
            <w:r w:rsidR="009A6B7F">
              <w:rPr>
                <w:rFonts w:asciiTheme="minorHAnsi" w:hAnsiTheme="minorHAnsi" w:cstheme="minorBidi"/>
                <w:noProof/>
                <w:color w:val="auto"/>
                <w:sz w:val="24"/>
                <w:szCs w:val="24"/>
              </w:rPr>
              <w:tab/>
            </w:r>
            <w:r w:rsidR="009A6B7F" w:rsidRPr="008213B1">
              <w:rPr>
                <w:rStyle w:val="Hyperlink"/>
                <w:noProof/>
              </w:rPr>
              <w:t>Sanity Checks</w:t>
            </w:r>
            <w:r w:rsidR="009A6B7F">
              <w:rPr>
                <w:noProof/>
                <w:webHidden/>
              </w:rPr>
              <w:tab/>
            </w:r>
            <w:r w:rsidR="009A6B7F">
              <w:rPr>
                <w:noProof/>
                <w:webHidden/>
              </w:rPr>
              <w:fldChar w:fldCharType="begin"/>
            </w:r>
            <w:r w:rsidR="009A6B7F">
              <w:rPr>
                <w:noProof/>
                <w:webHidden/>
              </w:rPr>
              <w:instrText xml:space="preserve"> PAGEREF _Toc500179770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6436A62D"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71" w:history="1">
            <w:r w:rsidR="009A6B7F" w:rsidRPr="008213B1">
              <w:rPr>
                <w:rStyle w:val="Hyperlink"/>
                <w:noProof/>
              </w:rPr>
              <w:t>8.1.3</w:t>
            </w:r>
            <w:r w:rsidR="009A6B7F">
              <w:rPr>
                <w:rFonts w:asciiTheme="minorHAnsi" w:hAnsiTheme="minorHAnsi" w:cstheme="minorBidi"/>
                <w:noProof/>
                <w:color w:val="auto"/>
                <w:sz w:val="24"/>
                <w:szCs w:val="24"/>
              </w:rPr>
              <w:tab/>
            </w:r>
            <w:r w:rsidR="009A6B7F" w:rsidRPr="008213B1">
              <w:rPr>
                <w:rStyle w:val="Hyperlink"/>
                <w:noProof/>
              </w:rPr>
              <w:t>Performance Checks</w:t>
            </w:r>
            <w:r w:rsidR="009A6B7F">
              <w:rPr>
                <w:noProof/>
                <w:webHidden/>
              </w:rPr>
              <w:tab/>
            </w:r>
            <w:r w:rsidR="009A6B7F">
              <w:rPr>
                <w:noProof/>
                <w:webHidden/>
              </w:rPr>
              <w:fldChar w:fldCharType="begin"/>
            </w:r>
            <w:r w:rsidR="009A6B7F">
              <w:rPr>
                <w:noProof/>
                <w:webHidden/>
              </w:rPr>
              <w:instrText xml:space="preserve"> PAGEREF _Toc500179771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1F91FA1F" w14:textId="77777777" w:rsidR="009A6B7F" w:rsidRDefault="00F870EA">
          <w:pPr>
            <w:pStyle w:val="TOC3"/>
            <w:tabs>
              <w:tab w:val="left" w:pos="1200"/>
              <w:tab w:val="right" w:leader="hyphen" w:pos="9170"/>
            </w:tabs>
            <w:rPr>
              <w:rFonts w:asciiTheme="minorHAnsi" w:hAnsiTheme="minorHAnsi" w:cstheme="minorBidi"/>
              <w:noProof/>
              <w:color w:val="auto"/>
              <w:sz w:val="24"/>
              <w:szCs w:val="24"/>
            </w:rPr>
          </w:pPr>
          <w:hyperlink w:anchor="_Toc500179772" w:history="1">
            <w:r w:rsidR="009A6B7F" w:rsidRPr="008213B1">
              <w:rPr>
                <w:rStyle w:val="Hyperlink"/>
                <w:noProof/>
              </w:rPr>
              <w:t>8.1.4</w:t>
            </w:r>
            <w:r w:rsidR="009A6B7F">
              <w:rPr>
                <w:rFonts w:asciiTheme="minorHAnsi" w:hAnsiTheme="minorHAnsi" w:cstheme="minorBidi"/>
                <w:noProof/>
                <w:color w:val="auto"/>
                <w:sz w:val="24"/>
                <w:szCs w:val="24"/>
              </w:rPr>
              <w:tab/>
            </w:r>
            <w:r w:rsidR="009A6B7F" w:rsidRPr="008213B1">
              <w:rPr>
                <w:rStyle w:val="Hyperlink"/>
                <w:noProof/>
              </w:rPr>
              <w:t>Infrastructure Checks</w:t>
            </w:r>
            <w:r w:rsidR="009A6B7F">
              <w:rPr>
                <w:noProof/>
                <w:webHidden/>
              </w:rPr>
              <w:tab/>
            </w:r>
            <w:r w:rsidR="009A6B7F">
              <w:rPr>
                <w:noProof/>
                <w:webHidden/>
              </w:rPr>
              <w:fldChar w:fldCharType="begin"/>
            </w:r>
            <w:r w:rsidR="009A6B7F">
              <w:rPr>
                <w:noProof/>
                <w:webHidden/>
              </w:rPr>
              <w:instrText xml:space="preserve"> PAGEREF _Toc500179772 \h </w:instrText>
            </w:r>
            <w:r w:rsidR="009A6B7F">
              <w:rPr>
                <w:noProof/>
                <w:webHidden/>
              </w:rPr>
            </w:r>
            <w:r w:rsidR="009A6B7F">
              <w:rPr>
                <w:noProof/>
                <w:webHidden/>
              </w:rPr>
              <w:fldChar w:fldCharType="separate"/>
            </w:r>
            <w:r w:rsidR="009A6B7F">
              <w:rPr>
                <w:noProof/>
                <w:webHidden/>
              </w:rPr>
              <w:t>10</w:t>
            </w:r>
            <w:r w:rsidR="009A6B7F">
              <w:rPr>
                <w:noProof/>
                <w:webHidden/>
              </w:rPr>
              <w:fldChar w:fldCharType="end"/>
            </w:r>
          </w:hyperlink>
        </w:p>
        <w:p w14:paraId="3E352EB6"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73" w:history="1">
            <w:r w:rsidR="009A6B7F" w:rsidRPr="008213B1">
              <w:rPr>
                <w:rStyle w:val="Hyperlink"/>
                <w:noProof/>
                <w:lang w:val="en-GB" w:eastAsia="en-GB"/>
              </w:rPr>
              <w:t>8.2</w:t>
            </w:r>
            <w:r w:rsidR="009A6B7F">
              <w:rPr>
                <w:rFonts w:asciiTheme="minorHAnsi" w:hAnsiTheme="minorHAnsi" w:cstheme="minorBidi"/>
                <w:noProof/>
                <w:color w:val="auto"/>
                <w:sz w:val="24"/>
                <w:szCs w:val="24"/>
              </w:rPr>
              <w:tab/>
            </w:r>
            <w:r w:rsidR="009A6B7F" w:rsidRPr="008213B1">
              <w:rPr>
                <w:rStyle w:val="Hyperlink"/>
                <w:noProof/>
                <w:lang w:val="en-GB" w:eastAsia="en-GB"/>
              </w:rPr>
              <w:t>Monitoring Alerts</w:t>
            </w:r>
            <w:r w:rsidR="009A6B7F">
              <w:rPr>
                <w:noProof/>
                <w:webHidden/>
              </w:rPr>
              <w:tab/>
            </w:r>
            <w:r w:rsidR="009A6B7F">
              <w:rPr>
                <w:noProof/>
                <w:webHidden/>
              </w:rPr>
              <w:fldChar w:fldCharType="begin"/>
            </w:r>
            <w:r w:rsidR="009A6B7F">
              <w:rPr>
                <w:noProof/>
                <w:webHidden/>
              </w:rPr>
              <w:instrText xml:space="preserve"> PAGEREF _Toc500179773 \h </w:instrText>
            </w:r>
            <w:r w:rsidR="009A6B7F">
              <w:rPr>
                <w:noProof/>
                <w:webHidden/>
              </w:rPr>
            </w:r>
            <w:r w:rsidR="009A6B7F">
              <w:rPr>
                <w:noProof/>
                <w:webHidden/>
              </w:rPr>
              <w:fldChar w:fldCharType="separate"/>
            </w:r>
            <w:r w:rsidR="009A6B7F">
              <w:rPr>
                <w:noProof/>
                <w:webHidden/>
              </w:rPr>
              <w:t>11</w:t>
            </w:r>
            <w:r w:rsidR="009A6B7F">
              <w:rPr>
                <w:noProof/>
                <w:webHidden/>
              </w:rPr>
              <w:fldChar w:fldCharType="end"/>
            </w:r>
          </w:hyperlink>
        </w:p>
        <w:p w14:paraId="194DBF7B"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74" w:history="1">
            <w:r w:rsidR="009A6B7F" w:rsidRPr="008213B1">
              <w:rPr>
                <w:rStyle w:val="Hyperlink"/>
                <w:noProof/>
                <w:lang w:val="en-GB" w:eastAsia="en-GB"/>
              </w:rPr>
              <w:t>8.3</w:t>
            </w:r>
            <w:r w:rsidR="009A6B7F">
              <w:rPr>
                <w:rFonts w:asciiTheme="minorHAnsi" w:hAnsiTheme="minorHAnsi" w:cstheme="minorBidi"/>
                <w:noProof/>
                <w:color w:val="auto"/>
                <w:sz w:val="24"/>
                <w:szCs w:val="24"/>
              </w:rPr>
              <w:tab/>
            </w:r>
            <w:r w:rsidR="009A6B7F" w:rsidRPr="008213B1">
              <w:rPr>
                <w:rStyle w:val="Hyperlink"/>
                <w:noProof/>
                <w:lang w:val="en-GB" w:eastAsia="en-GB"/>
              </w:rPr>
              <w:t>Server Logs</w:t>
            </w:r>
            <w:r w:rsidR="009A6B7F">
              <w:rPr>
                <w:noProof/>
                <w:webHidden/>
              </w:rPr>
              <w:tab/>
            </w:r>
            <w:r w:rsidR="009A6B7F">
              <w:rPr>
                <w:noProof/>
                <w:webHidden/>
              </w:rPr>
              <w:fldChar w:fldCharType="begin"/>
            </w:r>
            <w:r w:rsidR="009A6B7F">
              <w:rPr>
                <w:noProof/>
                <w:webHidden/>
              </w:rPr>
              <w:instrText xml:space="preserve"> PAGEREF _Toc500179774 \h </w:instrText>
            </w:r>
            <w:r w:rsidR="009A6B7F">
              <w:rPr>
                <w:noProof/>
                <w:webHidden/>
              </w:rPr>
            </w:r>
            <w:r w:rsidR="009A6B7F">
              <w:rPr>
                <w:noProof/>
                <w:webHidden/>
              </w:rPr>
              <w:fldChar w:fldCharType="separate"/>
            </w:r>
            <w:r w:rsidR="009A6B7F">
              <w:rPr>
                <w:noProof/>
                <w:webHidden/>
              </w:rPr>
              <w:t>12</w:t>
            </w:r>
            <w:r w:rsidR="009A6B7F">
              <w:rPr>
                <w:noProof/>
                <w:webHidden/>
              </w:rPr>
              <w:fldChar w:fldCharType="end"/>
            </w:r>
          </w:hyperlink>
        </w:p>
        <w:p w14:paraId="56B79079"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75" w:history="1">
            <w:r w:rsidR="009A6B7F" w:rsidRPr="008213B1">
              <w:rPr>
                <w:rStyle w:val="Hyperlink"/>
                <w:noProof/>
                <w:lang w:val="en-GB" w:eastAsia="en-GB"/>
              </w:rPr>
              <w:t>8.4</w:t>
            </w:r>
            <w:r w:rsidR="009A6B7F">
              <w:rPr>
                <w:rFonts w:asciiTheme="minorHAnsi" w:hAnsiTheme="minorHAnsi" w:cstheme="minorBidi"/>
                <w:noProof/>
                <w:color w:val="auto"/>
                <w:sz w:val="24"/>
                <w:szCs w:val="24"/>
              </w:rPr>
              <w:tab/>
            </w:r>
            <w:r w:rsidR="009A6B7F" w:rsidRPr="008213B1">
              <w:rPr>
                <w:rStyle w:val="Hyperlink"/>
                <w:noProof/>
                <w:lang w:val="en-GB" w:eastAsia="en-GB"/>
              </w:rPr>
              <w:t>Troubleshooting</w:t>
            </w:r>
            <w:r w:rsidR="009A6B7F">
              <w:rPr>
                <w:noProof/>
                <w:webHidden/>
              </w:rPr>
              <w:tab/>
            </w:r>
            <w:r w:rsidR="009A6B7F">
              <w:rPr>
                <w:noProof/>
                <w:webHidden/>
              </w:rPr>
              <w:fldChar w:fldCharType="begin"/>
            </w:r>
            <w:r w:rsidR="009A6B7F">
              <w:rPr>
                <w:noProof/>
                <w:webHidden/>
              </w:rPr>
              <w:instrText xml:space="preserve"> PAGEREF _Toc500179775 \h </w:instrText>
            </w:r>
            <w:r w:rsidR="009A6B7F">
              <w:rPr>
                <w:noProof/>
                <w:webHidden/>
              </w:rPr>
            </w:r>
            <w:r w:rsidR="009A6B7F">
              <w:rPr>
                <w:noProof/>
                <w:webHidden/>
              </w:rPr>
              <w:fldChar w:fldCharType="separate"/>
            </w:r>
            <w:r w:rsidR="009A6B7F">
              <w:rPr>
                <w:noProof/>
                <w:webHidden/>
              </w:rPr>
              <w:t>12</w:t>
            </w:r>
            <w:r w:rsidR="009A6B7F">
              <w:rPr>
                <w:noProof/>
                <w:webHidden/>
              </w:rPr>
              <w:fldChar w:fldCharType="end"/>
            </w:r>
          </w:hyperlink>
        </w:p>
        <w:p w14:paraId="5B2E5409"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76" w:history="1">
            <w:r w:rsidR="009A6B7F" w:rsidRPr="008213B1">
              <w:rPr>
                <w:rStyle w:val="Hyperlink"/>
                <w:noProof/>
                <w:lang w:val="en-GB" w:eastAsia="en-GB"/>
                <w14:scene3d>
                  <w14:camera w14:prst="orthographicFront"/>
                  <w14:lightRig w14:rig="threePt" w14:dir="t">
                    <w14:rot w14:lat="0" w14:lon="0" w14:rev="0"/>
                  </w14:lightRig>
                </w14:scene3d>
              </w:rPr>
              <w:t>9.</w:t>
            </w:r>
            <w:r w:rsidR="009A6B7F">
              <w:rPr>
                <w:rFonts w:asciiTheme="minorHAnsi" w:hAnsiTheme="minorHAnsi" w:cstheme="minorBidi"/>
                <w:noProof/>
                <w:color w:val="auto"/>
                <w:sz w:val="24"/>
                <w:szCs w:val="24"/>
              </w:rPr>
              <w:tab/>
            </w:r>
            <w:r w:rsidR="009A6B7F" w:rsidRPr="008213B1">
              <w:rPr>
                <w:rStyle w:val="Hyperlink"/>
                <w:noProof/>
                <w:lang w:val="en-GB" w:eastAsia="en-GB"/>
              </w:rPr>
              <w:t>Reporting</w:t>
            </w:r>
            <w:r w:rsidR="009A6B7F">
              <w:rPr>
                <w:noProof/>
                <w:webHidden/>
              </w:rPr>
              <w:tab/>
            </w:r>
            <w:r w:rsidR="009A6B7F">
              <w:rPr>
                <w:noProof/>
                <w:webHidden/>
              </w:rPr>
              <w:fldChar w:fldCharType="begin"/>
            </w:r>
            <w:r w:rsidR="009A6B7F">
              <w:rPr>
                <w:noProof/>
                <w:webHidden/>
              </w:rPr>
              <w:instrText xml:space="preserve"> PAGEREF _Toc500179776 \h </w:instrText>
            </w:r>
            <w:r w:rsidR="009A6B7F">
              <w:rPr>
                <w:noProof/>
                <w:webHidden/>
              </w:rPr>
            </w:r>
            <w:r w:rsidR="009A6B7F">
              <w:rPr>
                <w:noProof/>
                <w:webHidden/>
              </w:rPr>
              <w:fldChar w:fldCharType="separate"/>
            </w:r>
            <w:r w:rsidR="009A6B7F">
              <w:rPr>
                <w:noProof/>
                <w:webHidden/>
              </w:rPr>
              <w:t>13</w:t>
            </w:r>
            <w:r w:rsidR="009A6B7F">
              <w:rPr>
                <w:noProof/>
                <w:webHidden/>
              </w:rPr>
              <w:fldChar w:fldCharType="end"/>
            </w:r>
          </w:hyperlink>
        </w:p>
        <w:p w14:paraId="1B5AD48F"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77" w:history="1">
            <w:r w:rsidR="009A6B7F" w:rsidRPr="008213B1">
              <w:rPr>
                <w:rStyle w:val="Hyperlink"/>
                <w:noProof/>
                <w:lang w:val="en-GB" w:eastAsia="en-GB"/>
                <w14:scene3d>
                  <w14:camera w14:prst="orthographicFront"/>
                  <w14:lightRig w14:rig="threePt" w14:dir="t">
                    <w14:rot w14:lat="0" w14:lon="0" w14:rev="0"/>
                  </w14:lightRig>
                </w14:scene3d>
              </w:rPr>
              <w:t>10.</w:t>
            </w:r>
            <w:r w:rsidR="009A6B7F">
              <w:rPr>
                <w:rFonts w:asciiTheme="minorHAnsi" w:hAnsiTheme="minorHAnsi" w:cstheme="minorBidi"/>
                <w:noProof/>
                <w:color w:val="auto"/>
                <w:sz w:val="24"/>
                <w:szCs w:val="24"/>
              </w:rPr>
              <w:tab/>
            </w:r>
            <w:r w:rsidR="009A6B7F" w:rsidRPr="008213B1">
              <w:rPr>
                <w:rStyle w:val="Hyperlink"/>
                <w:noProof/>
                <w:lang w:val="en-GB" w:eastAsia="en-GB"/>
              </w:rPr>
              <w:t>Disaster Recovery Procedure</w:t>
            </w:r>
            <w:r w:rsidR="009A6B7F">
              <w:rPr>
                <w:noProof/>
                <w:webHidden/>
              </w:rPr>
              <w:tab/>
            </w:r>
            <w:r w:rsidR="009A6B7F">
              <w:rPr>
                <w:noProof/>
                <w:webHidden/>
              </w:rPr>
              <w:fldChar w:fldCharType="begin"/>
            </w:r>
            <w:r w:rsidR="009A6B7F">
              <w:rPr>
                <w:noProof/>
                <w:webHidden/>
              </w:rPr>
              <w:instrText xml:space="preserve"> PAGEREF _Toc500179777 \h </w:instrText>
            </w:r>
            <w:r w:rsidR="009A6B7F">
              <w:rPr>
                <w:noProof/>
                <w:webHidden/>
              </w:rPr>
            </w:r>
            <w:r w:rsidR="009A6B7F">
              <w:rPr>
                <w:noProof/>
                <w:webHidden/>
              </w:rPr>
              <w:fldChar w:fldCharType="separate"/>
            </w:r>
            <w:r w:rsidR="009A6B7F">
              <w:rPr>
                <w:noProof/>
                <w:webHidden/>
              </w:rPr>
              <w:t>13</w:t>
            </w:r>
            <w:r w:rsidR="009A6B7F">
              <w:rPr>
                <w:noProof/>
                <w:webHidden/>
              </w:rPr>
              <w:fldChar w:fldCharType="end"/>
            </w:r>
          </w:hyperlink>
        </w:p>
        <w:p w14:paraId="06992C06"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78" w:history="1">
            <w:r w:rsidR="009A6B7F" w:rsidRPr="008213B1">
              <w:rPr>
                <w:rStyle w:val="Hyperlink"/>
                <w:noProof/>
                <w:lang w:val="en-GB" w:eastAsia="en-GB"/>
                <w14:scene3d>
                  <w14:camera w14:prst="orthographicFront"/>
                  <w14:lightRig w14:rig="threePt" w14:dir="t">
                    <w14:rot w14:lat="0" w14:lon="0" w14:rev="0"/>
                  </w14:lightRig>
                </w14:scene3d>
              </w:rPr>
              <w:t>11.</w:t>
            </w:r>
            <w:r w:rsidR="009A6B7F">
              <w:rPr>
                <w:rFonts w:asciiTheme="minorHAnsi" w:hAnsiTheme="minorHAnsi" w:cstheme="minorBidi"/>
                <w:noProof/>
                <w:color w:val="auto"/>
                <w:sz w:val="24"/>
                <w:szCs w:val="24"/>
              </w:rPr>
              <w:tab/>
            </w:r>
            <w:r w:rsidR="009A6B7F" w:rsidRPr="008213B1">
              <w:rPr>
                <w:rStyle w:val="Hyperlink"/>
                <w:noProof/>
                <w:lang w:val="en-GB" w:eastAsia="en-GB"/>
              </w:rPr>
              <w:t>Escalation Procedure</w:t>
            </w:r>
            <w:r w:rsidR="009A6B7F">
              <w:rPr>
                <w:noProof/>
                <w:webHidden/>
              </w:rPr>
              <w:tab/>
            </w:r>
            <w:r w:rsidR="009A6B7F">
              <w:rPr>
                <w:noProof/>
                <w:webHidden/>
              </w:rPr>
              <w:fldChar w:fldCharType="begin"/>
            </w:r>
            <w:r w:rsidR="009A6B7F">
              <w:rPr>
                <w:noProof/>
                <w:webHidden/>
              </w:rPr>
              <w:instrText xml:space="preserve"> PAGEREF _Toc500179778 \h </w:instrText>
            </w:r>
            <w:r w:rsidR="009A6B7F">
              <w:rPr>
                <w:noProof/>
                <w:webHidden/>
              </w:rPr>
            </w:r>
            <w:r w:rsidR="009A6B7F">
              <w:rPr>
                <w:noProof/>
                <w:webHidden/>
              </w:rPr>
              <w:fldChar w:fldCharType="separate"/>
            </w:r>
            <w:r w:rsidR="009A6B7F">
              <w:rPr>
                <w:noProof/>
                <w:webHidden/>
              </w:rPr>
              <w:t>13</w:t>
            </w:r>
            <w:r w:rsidR="009A6B7F">
              <w:rPr>
                <w:noProof/>
                <w:webHidden/>
              </w:rPr>
              <w:fldChar w:fldCharType="end"/>
            </w:r>
          </w:hyperlink>
        </w:p>
        <w:p w14:paraId="3D3A8CE4"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79" w:history="1">
            <w:r w:rsidR="009A6B7F" w:rsidRPr="008213B1">
              <w:rPr>
                <w:rStyle w:val="Hyperlink"/>
                <w:noProof/>
                <w:lang w:val="en-GB" w:eastAsia="en-GB"/>
                <w14:scene3d>
                  <w14:camera w14:prst="orthographicFront"/>
                  <w14:lightRig w14:rig="threePt" w14:dir="t">
                    <w14:rot w14:lat="0" w14:lon="0" w14:rev="0"/>
                  </w14:lightRig>
                </w14:scene3d>
              </w:rPr>
              <w:t>12.</w:t>
            </w:r>
            <w:r w:rsidR="009A6B7F">
              <w:rPr>
                <w:rFonts w:asciiTheme="minorHAnsi" w:hAnsiTheme="minorHAnsi" w:cstheme="minorBidi"/>
                <w:noProof/>
                <w:color w:val="auto"/>
                <w:sz w:val="24"/>
                <w:szCs w:val="24"/>
              </w:rPr>
              <w:tab/>
            </w:r>
            <w:r w:rsidR="009A6B7F" w:rsidRPr="008213B1">
              <w:rPr>
                <w:rStyle w:val="Hyperlink"/>
                <w:noProof/>
                <w:lang w:val="en-GB" w:eastAsia="en-GB"/>
              </w:rPr>
              <w:t>Risks and Assumptions</w:t>
            </w:r>
            <w:r w:rsidR="009A6B7F">
              <w:rPr>
                <w:noProof/>
                <w:webHidden/>
              </w:rPr>
              <w:tab/>
            </w:r>
            <w:r w:rsidR="009A6B7F">
              <w:rPr>
                <w:noProof/>
                <w:webHidden/>
              </w:rPr>
              <w:fldChar w:fldCharType="begin"/>
            </w:r>
            <w:r w:rsidR="009A6B7F">
              <w:rPr>
                <w:noProof/>
                <w:webHidden/>
              </w:rPr>
              <w:instrText xml:space="preserve"> PAGEREF _Toc500179779 \h </w:instrText>
            </w:r>
            <w:r w:rsidR="009A6B7F">
              <w:rPr>
                <w:noProof/>
                <w:webHidden/>
              </w:rPr>
            </w:r>
            <w:r w:rsidR="009A6B7F">
              <w:rPr>
                <w:noProof/>
                <w:webHidden/>
              </w:rPr>
              <w:fldChar w:fldCharType="separate"/>
            </w:r>
            <w:r w:rsidR="009A6B7F">
              <w:rPr>
                <w:noProof/>
                <w:webHidden/>
              </w:rPr>
              <w:t>14</w:t>
            </w:r>
            <w:r w:rsidR="009A6B7F">
              <w:rPr>
                <w:noProof/>
                <w:webHidden/>
              </w:rPr>
              <w:fldChar w:fldCharType="end"/>
            </w:r>
          </w:hyperlink>
        </w:p>
        <w:p w14:paraId="0A3BCED6"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80" w:history="1">
            <w:r w:rsidR="009A6B7F" w:rsidRPr="008213B1">
              <w:rPr>
                <w:rStyle w:val="Hyperlink"/>
                <w:noProof/>
                <w:lang w:val="en-GB" w:eastAsia="en-GB"/>
              </w:rPr>
              <w:t>12.1</w:t>
            </w:r>
            <w:r w:rsidR="009A6B7F">
              <w:rPr>
                <w:rFonts w:asciiTheme="minorHAnsi" w:hAnsiTheme="minorHAnsi" w:cstheme="minorBidi"/>
                <w:noProof/>
                <w:color w:val="auto"/>
                <w:sz w:val="24"/>
                <w:szCs w:val="24"/>
              </w:rPr>
              <w:tab/>
            </w:r>
            <w:r w:rsidR="009A6B7F" w:rsidRPr="008213B1">
              <w:rPr>
                <w:rStyle w:val="Hyperlink"/>
                <w:noProof/>
                <w:lang w:val="en-GB" w:eastAsia="en-GB"/>
              </w:rPr>
              <w:t>Known Issues/Risks</w:t>
            </w:r>
            <w:r w:rsidR="009A6B7F">
              <w:rPr>
                <w:noProof/>
                <w:webHidden/>
              </w:rPr>
              <w:tab/>
            </w:r>
            <w:r w:rsidR="009A6B7F">
              <w:rPr>
                <w:noProof/>
                <w:webHidden/>
              </w:rPr>
              <w:fldChar w:fldCharType="begin"/>
            </w:r>
            <w:r w:rsidR="009A6B7F">
              <w:rPr>
                <w:noProof/>
                <w:webHidden/>
              </w:rPr>
              <w:instrText xml:space="preserve"> PAGEREF _Toc500179780 \h </w:instrText>
            </w:r>
            <w:r w:rsidR="009A6B7F">
              <w:rPr>
                <w:noProof/>
                <w:webHidden/>
              </w:rPr>
            </w:r>
            <w:r w:rsidR="009A6B7F">
              <w:rPr>
                <w:noProof/>
                <w:webHidden/>
              </w:rPr>
              <w:fldChar w:fldCharType="separate"/>
            </w:r>
            <w:r w:rsidR="009A6B7F">
              <w:rPr>
                <w:noProof/>
                <w:webHidden/>
              </w:rPr>
              <w:t>14</w:t>
            </w:r>
            <w:r w:rsidR="009A6B7F">
              <w:rPr>
                <w:noProof/>
                <w:webHidden/>
              </w:rPr>
              <w:fldChar w:fldCharType="end"/>
            </w:r>
          </w:hyperlink>
        </w:p>
        <w:p w14:paraId="337AB093" w14:textId="77777777" w:rsidR="009A6B7F" w:rsidRDefault="00F870EA">
          <w:pPr>
            <w:pStyle w:val="TOC2"/>
            <w:tabs>
              <w:tab w:val="left" w:pos="960"/>
              <w:tab w:val="right" w:leader="hyphen" w:pos="9170"/>
            </w:tabs>
            <w:rPr>
              <w:rFonts w:asciiTheme="minorHAnsi" w:hAnsiTheme="minorHAnsi" w:cstheme="minorBidi"/>
              <w:noProof/>
              <w:color w:val="auto"/>
              <w:sz w:val="24"/>
              <w:szCs w:val="24"/>
            </w:rPr>
          </w:pPr>
          <w:hyperlink w:anchor="_Toc500179781" w:history="1">
            <w:r w:rsidR="009A6B7F" w:rsidRPr="008213B1">
              <w:rPr>
                <w:rStyle w:val="Hyperlink"/>
                <w:noProof/>
                <w:lang w:val="en-GB" w:eastAsia="en-GB"/>
              </w:rPr>
              <w:t>12.2</w:t>
            </w:r>
            <w:r w:rsidR="009A6B7F">
              <w:rPr>
                <w:rFonts w:asciiTheme="minorHAnsi" w:hAnsiTheme="minorHAnsi" w:cstheme="minorBidi"/>
                <w:noProof/>
                <w:color w:val="auto"/>
                <w:sz w:val="24"/>
                <w:szCs w:val="24"/>
              </w:rPr>
              <w:tab/>
            </w:r>
            <w:r w:rsidR="009A6B7F" w:rsidRPr="008213B1">
              <w:rPr>
                <w:rStyle w:val="Hyperlink"/>
                <w:noProof/>
                <w:lang w:val="en-GB" w:eastAsia="en-GB"/>
              </w:rPr>
              <w:t>Assumptions</w:t>
            </w:r>
            <w:r w:rsidR="009A6B7F">
              <w:rPr>
                <w:noProof/>
                <w:webHidden/>
              </w:rPr>
              <w:tab/>
            </w:r>
            <w:r w:rsidR="009A6B7F">
              <w:rPr>
                <w:noProof/>
                <w:webHidden/>
              </w:rPr>
              <w:fldChar w:fldCharType="begin"/>
            </w:r>
            <w:r w:rsidR="009A6B7F">
              <w:rPr>
                <w:noProof/>
                <w:webHidden/>
              </w:rPr>
              <w:instrText xml:space="preserve"> PAGEREF _Toc500179781 \h </w:instrText>
            </w:r>
            <w:r w:rsidR="009A6B7F">
              <w:rPr>
                <w:noProof/>
                <w:webHidden/>
              </w:rPr>
            </w:r>
            <w:r w:rsidR="009A6B7F">
              <w:rPr>
                <w:noProof/>
                <w:webHidden/>
              </w:rPr>
              <w:fldChar w:fldCharType="separate"/>
            </w:r>
            <w:r w:rsidR="009A6B7F">
              <w:rPr>
                <w:noProof/>
                <w:webHidden/>
              </w:rPr>
              <w:t>15</w:t>
            </w:r>
            <w:r w:rsidR="009A6B7F">
              <w:rPr>
                <w:noProof/>
                <w:webHidden/>
              </w:rPr>
              <w:fldChar w:fldCharType="end"/>
            </w:r>
          </w:hyperlink>
        </w:p>
        <w:p w14:paraId="04D4C029" w14:textId="77777777" w:rsidR="009A6B7F" w:rsidRDefault="00F870EA">
          <w:pPr>
            <w:pStyle w:val="TOC1"/>
            <w:tabs>
              <w:tab w:val="left" w:pos="720"/>
              <w:tab w:val="right" w:leader="hyphen" w:pos="9170"/>
            </w:tabs>
            <w:rPr>
              <w:rFonts w:asciiTheme="minorHAnsi" w:hAnsiTheme="minorHAnsi" w:cstheme="minorBidi"/>
              <w:noProof/>
              <w:color w:val="auto"/>
              <w:sz w:val="24"/>
              <w:szCs w:val="24"/>
            </w:rPr>
          </w:pPr>
          <w:hyperlink w:anchor="_Toc500179782" w:history="1">
            <w:r w:rsidR="009A6B7F" w:rsidRPr="008213B1">
              <w:rPr>
                <w:rStyle w:val="Hyperlink"/>
                <w:noProof/>
                <w:lang w:val="en-GB" w:eastAsia="en-GB"/>
                <w14:scene3d>
                  <w14:camera w14:prst="orthographicFront"/>
                  <w14:lightRig w14:rig="threePt" w14:dir="t">
                    <w14:rot w14:lat="0" w14:lon="0" w14:rev="0"/>
                  </w14:lightRig>
                </w14:scene3d>
              </w:rPr>
              <w:t>13.</w:t>
            </w:r>
            <w:r w:rsidR="009A6B7F">
              <w:rPr>
                <w:rFonts w:asciiTheme="minorHAnsi" w:hAnsiTheme="minorHAnsi" w:cstheme="minorBidi"/>
                <w:noProof/>
                <w:color w:val="auto"/>
                <w:sz w:val="24"/>
                <w:szCs w:val="24"/>
              </w:rPr>
              <w:tab/>
            </w:r>
            <w:r w:rsidR="009A6B7F" w:rsidRPr="008213B1">
              <w:rPr>
                <w:rStyle w:val="Hyperlink"/>
                <w:noProof/>
                <w:lang w:val="en-GB" w:eastAsia="en-GB"/>
              </w:rPr>
              <w:t>Appendix</w:t>
            </w:r>
            <w:r w:rsidR="009A6B7F">
              <w:rPr>
                <w:noProof/>
                <w:webHidden/>
              </w:rPr>
              <w:tab/>
            </w:r>
            <w:r w:rsidR="009A6B7F">
              <w:rPr>
                <w:noProof/>
                <w:webHidden/>
              </w:rPr>
              <w:fldChar w:fldCharType="begin"/>
            </w:r>
            <w:r w:rsidR="009A6B7F">
              <w:rPr>
                <w:noProof/>
                <w:webHidden/>
              </w:rPr>
              <w:instrText xml:space="preserve"> PAGEREF _Toc500179782 \h </w:instrText>
            </w:r>
            <w:r w:rsidR="009A6B7F">
              <w:rPr>
                <w:noProof/>
                <w:webHidden/>
              </w:rPr>
            </w:r>
            <w:r w:rsidR="009A6B7F">
              <w:rPr>
                <w:noProof/>
                <w:webHidden/>
              </w:rPr>
              <w:fldChar w:fldCharType="separate"/>
            </w:r>
            <w:r w:rsidR="009A6B7F">
              <w:rPr>
                <w:noProof/>
                <w:webHidden/>
              </w:rPr>
              <w:t>15</w:t>
            </w:r>
            <w:r w:rsidR="009A6B7F">
              <w:rPr>
                <w:noProof/>
                <w:webHidden/>
              </w:rPr>
              <w:fldChar w:fldCharType="end"/>
            </w:r>
          </w:hyperlink>
        </w:p>
        <w:p w14:paraId="6FD3ADEF" w14:textId="442E1739" w:rsidR="002326B3" w:rsidRPr="00404AC5" w:rsidRDefault="002326B3" w:rsidP="003A0C00">
          <w:pPr>
            <w:jc w:val="both"/>
            <w:rPr>
              <w:rFonts w:ascii="Arial" w:eastAsia="Times New Roman" w:hAnsi="Arial" w:cs="Arial"/>
              <w:b/>
              <w:bCs/>
              <w:sz w:val="28"/>
              <w:szCs w:val="28"/>
            </w:rPr>
          </w:pPr>
          <w:r w:rsidRPr="00404AC5">
            <w:rPr>
              <w:rFonts w:ascii="Arial" w:hAnsi="Arial" w:cs="Arial"/>
              <w:i/>
              <w:iCs/>
              <w:caps/>
              <w:szCs w:val="20"/>
            </w:rPr>
            <w:fldChar w:fldCharType="end"/>
          </w:r>
        </w:p>
      </w:sdtContent>
    </w:sdt>
    <w:p w14:paraId="26C49ECA" w14:textId="77777777" w:rsidR="002326B3" w:rsidRDefault="002326B3" w:rsidP="003A0C00">
      <w:pPr>
        <w:jc w:val="both"/>
        <w:rPr>
          <w:rFonts w:ascii="Cambria" w:eastAsiaTheme="majorEastAsia" w:hAnsi="Cambria"/>
          <w:b/>
          <w:bCs/>
          <w:color w:val="743186"/>
          <w:sz w:val="28"/>
        </w:rPr>
      </w:pPr>
      <w:r w:rsidRPr="00AD116F">
        <w:br w:type="page"/>
      </w:r>
    </w:p>
    <w:p w14:paraId="600C73B0" w14:textId="77777777" w:rsidR="009A3DDF" w:rsidRPr="00883883" w:rsidRDefault="009A3DDF" w:rsidP="003A0C00">
      <w:pPr>
        <w:pStyle w:val="Heading1"/>
        <w:numPr>
          <w:ilvl w:val="0"/>
          <w:numId w:val="4"/>
        </w:numPr>
        <w:jc w:val="both"/>
      </w:pPr>
      <w:bookmarkStart w:id="2" w:name="_Toc442040425"/>
      <w:bookmarkStart w:id="3" w:name="_Toc500179743"/>
      <w:bookmarkStart w:id="4" w:name="_Toc354995186"/>
      <w:r>
        <w:lastRenderedPageBreak/>
        <w:t>Introduction</w:t>
      </w:r>
      <w:bookmarkEnd w:id="2"/>
      <w:bookmarkEnd w:id="3"/>
    </w:p>
    <w:p w14:paraId="58BF0BA4" w14:textId="77777777" w:rsidR="009A3DDF" w:rsidRDefault="009A3DDF" w:rsidP="003A0C00">
      <w:pPr>
        <w:pStyle w:val="Heading2"/>
        <w:jc w:val="both"/>
      </w:pPr>
      <w:bookmarkStart w:id="5" w:name="_Toc442040426"/>
      <w:bookmarkStart w:id="6" w:name="_Toc500179744"/>
      <w:r>
        <w:t>Purpose</w:t>
      </w:r>
      <w:bookmarkEnd w:id="5"/>
      <w:bookmarkEnd w:id="6"/>
    </w:p>
    <w:p w14:paraId="27860BF8" w14:textId="08207C80" w:rsidR="009A3DDF" w:rsidRDefault="007B16E5" w:rsidP="003A0C00">
      <w:pPr>
        <w:spacing w:after="0" w:line="240" w:lineRule="auto"/>
        <w:jc w:val="both"/>
        <w:rPr>
          <w:szCs w:val="20"/>
        </w:rPr>
      </w:pPr>
      <w:r>
        <w:rPr>
          <w:szCs w:val="20"/>
        </w:rPr>
        <w:t xml:space="preserve">Purpose of this Support Handover document, is to capture all technical details about the </w:t>
      </w:r>
      <w:r w:rsidR="008B788D">
        <w:rPr>
          <w:szCs w:val="20"/>
        </w:rPr>
        <w:t>FatFace</w:t>
      </w:r>
      <w:r>
        <w:rPr>
          <w:szCs w:val="20"/>
        </w:rPr>
        <w:t xml:space="preserve"> Integration </w:t>
      </w:r>
      <w:r w:rsidR="008B788D">
        <w:rPr>
          <w:szCs w:val="20"/>
        </w:rPr>
        <w:t xml:space="preserve">HUB </w:t>
      </w:r>
      <w:r>
        <w:rPr>
          <w:szCs w:val="20"/>
        </w:rPr>
        <w:t>Project for smoother transition from Development to Support phase of the project.</w:t>
      </w:r>
    </w:p>
    <w:p w14:paraId="5C85E8C8" w14:textId="77777777" w:rsidR="009A3DDF" w:rsidRDefault="009A3DDF" w:rsidP="003A0C00">
      <w:pPr>
        <w:pStyle w:val="Heading2"/>
        <w:jc w:val="both"/>
      </w:pPr>
      <w:bookmarkStart w:id="7" w:name="_Toc442040427"/>
      <w:bookmarkStart w:id="8" w:name="_Toc500179745"/>
      <w:r>
        <w:t>Business Overview</w:t>
      </w:r>
      <w:bookmarkEnd w:id="7"/>
      <w:bookmarkEnd w:id="8"/>
    </w:p>
    <w:p w14:paraId="30F610BC" w14:textId="77777777" w:rsidR="00C71E60" w:rsidRPr="008B1EAD" w:rsidRDefault="00C71E60" w:rsidP="003A0C00">
      <w:pPr>
        <w:spacing w:after="0" w:line="240" w:lineRule="auto"/>
        <w:jc w:val="both"/>
        <w:rPr>
          <w:szCs w:val="20"/>
        </w:rPr>
      </w:pPr>
      <w:r w:rsidRPr="008B1EAD">
        <w:rPr>
          <w:szCs w:val="20"/>
        </w:rPr>
        <w:t>FatFace is a UK based lifestyle clothing brand, with a unique heritage, offering a wide range of high quality and affordable clothing, footwear and accessories.</w:t>
      </w:r>
    </w:p>
    <w:p w14:paraId="6AECB816" w14:textId="77777777" w:rsidR="00C71E60" w:rsidRPr="008B1EAD" w:rsidRDefault="00C71E60" w:rsidP="003A0C00">
      <w:pPr>
        <w:spacing w:after="0" w:line="240" w:lineRule="auto"/>
        <w:jc w:val="both"/>
        <w:rPr>
          <w:szCs w:val="20"/>
        </w:rPr>
      </w:pPr>
    </w:p>
    <w:p w14:paraId="165F2240" w14:textId="77777777" w:rsidR="00C71E60" w:rsidRPr="008B1EAD" w:rsidRDefault="00C71E60" w:rsidP="003A0C00">
      <w:pPr>
        <w:spacing w:after="0" w:line="240" w:lineRule="auto"/>
        <w:jc w:val="both"/>
        <w:rPr>
          <w:szCs w:val="20"/>
        </w:rPr>
      </w:pPr>
      <w:r w:rsidRPr="008B1EAD">
        <w:rPr>
          <w:szCs w:val="20"/>
        </w:rPr>
        <w:t xml:space="preserve">They currently manage e-commerce transactions using a Venda platform, which does not offer multicurrency and multi geography capabilities, preventing the company from expanding globally and achieving its omnichannel retail objectives. In addition, point-to-point integration is used to connect legacy systems, impacting </w:t>
      </w:r>
      <w:proofErr w:type="spellStart"/>
      <w:r w:rsidRPr="008B1EAD">
        <w:rPr>
          <w:szCs w:val="20"/>
        </w:rPr>
        <w:t>FatFace’s</w:t>
      </w:r>
      <w:proofErr w:type="spellEnd"/>
      <w:r w:rsidRPr="008B1EAD">
        <w:rPr>
          <w:szCs w:val="20"/>
        </w:rPr>
        <w:t xml:space="preserve"> ability to deliver on fast growing business demands. </w:t>
      </w:r>
    </w:p>
    <w:p w14:paraId="5AB1A746" w14:textId="77777777" w:rsidR="00C71E60" w:rsidRPr="008B1EAD" w:rsidRDefault="00C71E60" w:rsidP="003A0C00">
      <w:pPr>
        <w:spacing w:after="0" w:line="240" w:lineRule="auto"/>
        <w:jc w:val="both"/>
        <w:rPr>
          <w:szCs w:val="20"/>
        </w:rPr>
      </w:pPr>
    </w:p>
    <w:p w14:paraId="6C6B00D8" w14:textId="77777777" w:rsidR="00C71E60" w:rsidRPr="008B1EAD" w:rsidRDefault="00C71E60" w:rsidP="003A0C00">
      <w:pPr>
        <w:spacing w:after="0" w:line="240" w:lineRule="auto"/>
        <w:jc w:val="both"/>
        <w:rPr>
          <w:szCs w:val="20"/>
        </w:rPr>
      </w:pPr>
      <w:r w:rsidRPr="008B1EAD">
        <w:rPr>
          <w:szCs w:val="20"/>
        </w:rPr>
        <w:t xml:space="preserve">Earlier in 2017, FatFace decided to replace Venda with Salesforce Commerce Cloud (earlier known as Demandware) that would allow their e-commerce to operate in a multicurrency and multi geography environment. </w:t>
      </w:r>
    </w:p>
    <w:p w14:paraId="41140D73" w14:textId="77777777" w:rsidR="008B1EAD" w:rsidRPr="008B1EAD" w:rsidRDefault="008B1EAD" w:rsidP="003A0C00">
      <w:pPr>
        <w:spacing w:after="0" w:line="240" w:lineRule="auto"/>
        <w:jc w:val="both"/>
        <w:rPr>
          <w:szCs w:val="20"/>
        </w:rPr>
      </w:pPr>
    </w:p>
    <w:p w14:paraId="4AEA5A5D" w14:textId="4E1742A8" w:rsidR="00CA387C" w:rsidRDefault="00B02B77" w:rsidP="003A0C00">
      <w:pPr>
        <w:spacing w:after="0" w:line="240" w:lineRule="auto"/>
        <w:jc w:val="both"/>
        <w:rPr>
          <w:szCs w:val="20"/>
        </w:rPr>
      </w:pPr>
      <w:r>
        <w:rPr>
          <w:szCs w:val="20"/>
        </w:rPr>
        <w:t xml:space="preserve">There were several APIs built to power the ecommerce platform and replace their existing point-to-point </w:t>
      </w:r>
      <w:r w:rsidR="00250F74">
        <w:rPr>
          <w:szCs w:val="20"/>
        </w:rPr>
        <w:t>integration</w:t>
      </w:r>
      <w:r w:rsidR="0056511C">
        <w:rPr>
          <w:szCs w:val="20"/>
        </w:rPr>
        <w:t>s</w:t>
      </w:r>
      <w:r w:rsidR="00250F74">
        <w:rPr>
          <w:szCs w:val="20"/>
        </w:rPr>
        <w:t>.</w:t>
      </w:r>
      <w:r w:rsidR="00C20D32">
        <w:rPr>
          <w:szCs w:val="20"/>
        </w:rPr>
        <w:t xml:space="preserve"> The overall integration consists of a mixture of </w:t>
      </w:r>
      <w:r w:rsidR="00F4213E">
        <w:rPr>
          <w:szCs w:val="20"/>
        </w:rPr>
        <w:t>batch and synchronous APIs</w:t>
      </w:r>
      <w:r w:rsidR="00185CEE">
        <w:rPr>
          <w:szCs w:val="20"/>
        </w:rPr>
        <w:t>.</w:t>
      </w:r>
      <w:r w:rsidR="00AB7D9D">
        <w:rPr>
          <w:szCs w:val="20"/>
        </w:rPr>
        <w:t xml:space="preserve"> </w:t>
      </w:r>
      <w:r w:rsidR="0081692A">
        <w:rPr>
          <w:szCs w:val="20"/>
        </w:rPr>
        <w:t>Please see below diagram for the APIs developed for phase 1.</w:t>
      </w:r>
    </w:p>
    <w:p w14:paraId="62CB2881" w14:textId="77777777" w:rsidR="00CA387C" w:rsidRDefault="00CA387C" w:rsidP="003A0C00">
      <w:pPr>
        <w:spacing w:after="0" w:line="240" w:lineRule="auto"/>
        <w:jc w:val="both"/>
        <w:rPr>
          <w:szCs w:val="20"/>
        </w:rPr>
      </w:pPr>
    </w:p>
    <w:p w14:paraId="3475D571" w14:textId="0530EF7F" w:rsidR="009A3DDF" w:rsidRDefault="00AB7D9D" w:rsidP="003A0C00">
      <w:pPr>
        <w:spacing w:after="0" w:line="240" w:lineRule="auto"/>
        <w:jc w:val="both"/>
        <w:rPr>
          <w:szCs w:val="20"/>
        </w:rPr>
      </w:pPr>
      <w:r>
        <w:rPr>
          <w:szCs w:val="20"/>
        </w:rPr>
        <w:t xml:space="preserve"> </w:t>
      </w:r>
      <w:r w:rsidR="00164C66">
        <w:rPr>
          <w:noProof/>
          <w:szCs w:val="20"/>
        </w:rPr>
        <w:drawing>
          <wp:inline distT="0" distB="0" distL="0" distR="0" wp14:anchorId="41608DF0" wp14:editId="7802558D">
            <wp:extent cx="5829300" cy="342646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tFace_Architecture_Demandware.png"/>
                    <pic:cNvPicPr/>
                  </pic:nvPicPr>
                  <pic:blipFill>
                    <a:blip r:embed="rId16">
                      <a:extLst>
                        <a:ext uri="{28A0092B-C50C-407E-A947-70E740481C1C}">
                          <a14:useLocalDpi xmlns:a14="http://schemas.microsoft.com/office/drawing/2010/main" val="0"/>
                        </a:ext>
                      </a:extLst>
                    </a:blip>
                    <a:stretch>
                      <a:fillRect/>
                    </a:stretch>
                  </pic:blipFill>
                  <pic:spPr>
                    <a:xfrm>
                      <a:off x="0" y="0"/>
                      <a:ext cx="5829300" cy="3426460"/>
                    </a:xfrm>
                    <a:prstGeom prst="rect">
                      <a:avLst/>
                    </a:prstGeom>
                  </pic:spPr>
                </pic:pic>
              </a:graphicData>
            </a:graphic>
          </wp:inline>
        </w:drawing>
      </w:r>
    </w:p>
    <w:p w14:paraId="278A27F2" w14:textId="77777777" w:rsidR="009A3DDF" w:rsidRDefault="009A3DDF" w:rsidP="003A0C00">
      <w:pPr>
        <w:pStyle w:val="Heading2"/>
        <w:jc w:val="both"/>
      </w:pPr>
      <w:bookmarkStart w:id="9" w:name="_Toc442040428"/>
      <w:bookmarkStart w:id="10" w:name="_Toc500179746"/>
      <w:r>
        <w:t>References</w:t>
      </w:r>
      <w:bookmarkEnd w:id="9"/>
      <w:bookmarkEnd w:id="10"/>
    </w:p>
    <w:tbl>
      <w:tblPr>
        <w:tblStyle w:val="WHISHWORKS"/>
        <w:tblW w:w="9067" w:type="dxa"/>
        <w:tblInd w:w="108" w:type="dxa"/>
        <w:tblLayout w:type="fixed"/>
        <w:tblLook w:val="0420" w:firstRow="1" w:lastRow="0" w:firstColumn="0" w:lastColumn="0" w:noHBand="0" w:noVBand="1"/>
      </w:tblPr>
      <w:tblGrid>
        <w:gridCol w:w="4680"/>
        <w:gridCol w:w="4387"/>
      </w:tblGrid>
      <w:tr w:rsidR="009A3DDF" w14:paraId="611B0962" w14:textId="77777777" w:rsidTr="00B7695C">
        <w:trPr>
          <w:cnfStyle w:val="100000000000" w:firstRow="1" w:lastRow="0" w:firstColumn="0" w:lastColumn="0" w:oddVBand="0" w:evenVBand="0" w:oddHBand="0" w:evenHBand="0" w:firstRowFirstColumn="0" w:firstRowLastColumn="0" w:lastRowFirstColumn="0" w:lastRowLastColumn="0"/>
        </w:trPr>
        <w:tc>
          <w:tcPr>
            <w:tcW w:w="4680" w:type="dxa"/>
          </w:tcPr>
          <w:p w14:paraId="4104EB71" w14:textId="77777777" w:rsidR="009A3DDF" w:rsidRPr="00B7695C" w:rsidRDefault="009A3DDF" w:rsidP="003A0C00">
            <w:pPr>
              <w:ind w:left="360"/>
              <w:jc w:val="both"/>
              <w:rPr>
                <w:bCs w:val="0"/>
                <w:color w:val="FFFFFF" w:themeColor="background1"/>
                <w:szCs w:val="22"/>
              </w:rPr>
            </w:pPr>
            <w:r w:rsidRPr="00B7695C">
              <w:rPr>
                <w:color w:val="FFFFFF" w:themeColor="background1"/>
                <w:szCs w:val="22"/>
              </w:rPr>
              <w:t>Document Name</w:t>
            </w:r>
          </w:p>
        </w:tc>
        <w:tc>
          <w:tcPr>
            <w:tcW w:w="4387" w:type="dxa"/>
          </w:tcPr>
          <w:p w14:paraId="74C91441" w14:textId="77777777" w:rsidR="009A3DDF" w:rsidRPr="00B7695C" w:rsidRDefault="009A3DDF" w:rsidP="003A0C00">
            <w:pPr>
              <w:ind w:left="360"/>
              <w:jc w:val="both"/>
              <w:rPr>
                <w:color w:val="FFFFFF" w:themeColor="background1"/>
                <w:szCs w:val="22"/>
              </w:rPr>
            </w:pPr>
            <w:r w:rsidRPr="00B7695C">
              <w:rPr>
                <w:color w:val="FFFFFF" w:themeColor="background1"/>
                <w:szCs w:val="22"/>
              </w:rPr>
              <w:t>Document Location</w:t>
            </w:r>
          </w:p>
        </w:tc>
      </w:tr>
      <w:tr w:rsidR="009A3DDF" w14:paraId="6D7E312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6543D389" w14:textId="77777777" w:rsidR="009A3DDF" w:rsidRPr="00043DB3" w:rsidRDefault="009A3DDF" w:rsidP="003A0C00">
            <w:pPr>
              <w:jc w:val="both"/>
              <w:rPr>
                <w:b/>
              </w:rPr>
            </w:pPr>
            <w:r>
              <w:t>Business/User Requirement Specification</w:t>
            </w:r>
          </w:p>
        </w:tc>
        <w:tc>
          <w:tcPr>
            <w:tcW w:w="4387" w:type="dxa"/>
          </w:tcPr>
          <w:p w14:paraId="76170DED" w14:textId="5F0B93AF" w:rsidR="00DE1A65" w:rsidRPr="00043DB3" w:rsidRDefault="00F870EA" w:rsidP="003A0C00">
            <w:pPr>
              <w:jc w:val="both"/>
            </w:pPr>
            <w:hyperlink r:id="rId17" w:history="1">
              <w:r w:rsidR="00DE1A65" w:rsidRPr="006A0A2C">
                <w:rPr>
                  <w:rStyle w:val="Hyperlink"/>
                </w:rPr>
                <w:t>https://fatface.atlassian.net/secure/RapidBoard.jspa?rapidView=21&amp;projectKey=</w:t>
              </w:r>
              <w:r w:rsidR="00DE1A65" w:rsidRPr="006A0A2C">
                <w:rPr>
                  <w:rStyle w:val="Hyperlink"/>
                </w:rPr>
                <w:lastRenderedPageBreak/>
                <w:t>IHUB&amp;view=planning.nodetail&amp;epics=visible</w:t>
              </w:r>
            </w:hyperlink>
          </w:p>
        </w:tc>
      </w:tr>
      <w:tr w:rsidR="009A3DDF" w14:paraId="13FE1F05" w14:textId="77777777" w:rsidTr="00ED2B1C">
        <w:trPr>
          <w:cnfStyle w:val="000000010000" w:firstRow="0" w:lastRow="0" w:firstColumn="0" w:lastColumn="0" w:oddVBand="0" w:evenVBand="0" w:oddHBand="0" w:evenHBand="1" w:firstRowFirstColumn="0" w:firstRowLastColumn="0" w:lastRowFirstColumn="0" w:lastRowLastColumn="0"/>
          <w:trHeight w:val="296"/>
        </w:trPr>
        <w:tc>
          <w:tcPr>
            <w:tcW w:w="4680" w:type="dxa"/>
          </w:tcPr>
          <w:p w14:paraId="1D30D9AC" w14:textId="77777777" w:rsidR="009A3DDF" w:rsidRPr="00043DB3" w:rsidRDefault="009A3DDF" w:rsidP="003A0C00">
            <w:pPr>
              <w:jc w:val="both"/>
              <w:rPr>
                <w:b/>
              </w:rPr>
            </w:pPr>
            <w:r>
              <w:lastRenderedPageBreak/>
              <w:t>Requirement Traceability Matrix</w:t>
            </w:r>
          </w:p>
        </w:tc>
        <w:tc>
          <w:tcPr>
            <w:tcW w:w="4387" w:type="dxa"/>
          </w:tcPr>
          <w:p w14:paraId="761B64FC" w14:textId="673B047C" w:rsidR="009A3DDF" w:rsidRPr="00043DB3" w:rsidRDefault="00ED2B1C" w:rsidP="003A0C00">
            <w:pPr>
              <w:jc w:val="both"/>
            </w:pPr>
            <w:r w:rsidRPr="00ED2B1C">
              <w:rPr>
                <w:highlight w:val="yellow"/>
              </w:rPr>
              <w:t>Shruthi to update</w:t>
            </w:r>
          </w:p>
        </w:tc>
      </w:tr>
      <w:tr w:rsidR="009A3DDF" w14:paraId="0FDC1606"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16F8C5E1" w14:textId="77777777" w:rsidR="009A3DDF" w:rsidRPr="00043DB3" w:rsidRDefault="009A3DDF" w:rsidP="003A0C00">
            <w:pPr>
              <w:jc w:val="both"/>
              <w:rPr>
                <w:b/>
              </w:rPr>
            </w:pPr>
            <w:r>
              <w:t>SOA Service Registry</w:t>
            </w:r>
          </w:p>
        </w:tc>
        <w:tc>
          <w:tcPr>
            <w:tcW w:w="4387" w:type="dxa"/>
          </w:tcPr>
          <w:p w14:paraId="60CC1204" w14:textId="442A7CAD" w:rsidR="009A3DDF" w:rsidRPr="00043DB3" w:rsidRDefault="008E7CD8" w:rsidP="003A0C00">
            <w:pPr>
              <w:jc w:val="both"/>
            </w:pPr>
            <w:r>
              <w:t>NA</w:t>
            </w:r>
          </w:p>
        </w:tc>
      </w:tr>
      <w:tr w:rsidR="009A3DDF" w14:paraId="0C8C28FB"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09458D3E" w14:textId="15DD9809" w:rsidR="009A3DDF" w:rsidRDefault="009A3DDF" w:rsidP="003A0C00">
            <w:pPr>
              <w:jc w:val="both"/>
              <w:rPr>
                <w:b/>
              </w:rPr>
            </w:pPr>
            <w:r>
              <w:t>Source Code</w:t>
            </w:r>
          </w:p>
        </w:tc>
        <w:tc>
          <w:tcPr>
            <w:tcW w:w="4387" w:type="dxa"/>
          </w:tcPr>
          <w:p w14:paraId="4C484BAE" w14:textId="133B0533" w:rsidR="004F5499" w:rsidRDefault="00F870EA" w:rsidP="003A0C00">
            <w:pPr>
              <w:jc w:val="both"/>
            </w:pPr>
            <w:hyperlink r:id="rId18" w:history="1">
              <w:r w:rsidR="004F5499" w:rsidRPr="006A0A2C">
                <w:rPr>
                  <w:rStyle w:val="Hyperlink"/>
                </w:rPr>
                <w:t>https://github.com/FatFace/IntegrationHub</w:t>
              </w:r>
            </w:hyperlink>
          </w:p>
        </w:tc>
      </w:tr>
      <w:tr w:rsidR="009A3DDF" w14:paraId="74DB022E"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780CE5B2" w14:textId="77777777" w:rsidR="009A3DDF" w:rsidRPr="00E2365B" w:rsidRDefault="009A3DDF" w:rsidP="003A0C00">
            <w:pPr>
              <w:jc w:val="both"/>
              <w:rPr>
                <w:b/>
              </w:rPr>
            </w:pPr>
            <w:r w:rsidRPr="00E2365B">
              <w:t>Configuration files (Prod</w:t>
            </w:r>
            <w:r>
              <w:t>uction</w:t>
            </w:r>
          </w:p>
          <w:p w14:paraId="21D4C691" w14:textId="77777777" w:rsidR="009A3DDF" w:rsidRDefault="009A3DDF" w:rsidP="003A0C00">
            <w:pPr>
              <w:jc w:val="both"/>
              <w:rPr>
                <w:b/>
              </w:rPr>
            </w:pPr>
            <w:r w:rsidRPr="00E2365B">
              <w:t>&amp; Lower environments)</w:t>
            </w:r>
          </w:p>
        </w:tc>
        <w:tc>
          <w:tcPr>
            <w:tcW w:w="4387" w:type="dxa"/>
          </w:tcPr>
          <w:p w14:paraId="54AD9158" w14:textId="77777777" w:rsidR="009A3DDF" w:rsidRDefault="004F5499" w:rsidP="003A0C00">
            <w:pPr>
              <w:jc w:val="both"/>
            </w:pPr>
            <w:r>
              <w:t>All config files are part of the code repository</w:t>
            </w:r>
            <w:r w:rsidR="007B3F6C">
              <w:t>. The encryption key used for the production is as follows:</w:t>
            </w:r>
          </w:p>
          <w:p w14:paraId="380CD351" w14:textId="19188085" w:rsidR="007B3F6C" w:rsidRDefault="00D9505B" w:rsidP="003A0C00">
            <w:pPr>
              <w:pStyle w:val="ListParagraph"/>
              <w:numPr>
                <w:ilvl w:val="0"/>
                <w:numId w:val="36"/>
              </w:numPr>
              <w:jc w:val="both"/>
            </w:pPr>
            <w:proofErr w:type="spellStart"/>
            <w:r>
              <w:t>Sanbox</w:t>
            </w:r>
            <w:proofErr w:type="spellEnd"/>
            <w:r>
              <w:t xml:space="preserve">: </w:t>
            </w:r>
            <w:r w:rsidR="00E52EF2" w:rsidRPr="00E52EF2">
              <w:t>jabdlgue34btiu2s</w:t>
            </w:r>
          </w:p>
          <w:p w14:paraId="27B63201" w14:textId="77777777" w:rsidR="00D9505B" w:rsidRDefault="00D9505B" w:rsidP="003A0C00">
            <w:pPr>
              <w:pStyle w:val="ListParagraph"/>
              <w:numPr>
                <w:ilvl w:val="0"/>
                <w:numId w:val="36"/>
              </w:numPr>
              <w:jc w:val="both"/>
            </w:pPr>
            <w:r>
              <w:t xml:space="preserve">Production: </w:t>
            </w:r>
            <w:r w:rsidR="00AC4274" w:rsidRPr="00AC4274">
              <w:t>jICm13MRF5IspiPe</w:t>
            </w:r>
          </w:p>
          <w:p w14:paraId="7AD2678A" w14:textId="40BB3B29" w:rsidR="00AC4274" w:rsidRDefault="00AC4274" w:rsidP="003A0C00">
            <w:pPr>
              <w:jc w:val="both"/>
            </w:pPr>
            <w:r>
              <w:t>The encryption algorithm used is AES.</w:t>
            </w:r>
          </w:p>
        </w:tc>
      </w:tr>
      <w:tr w:rsidR="009A3DDF" w14:paraId="1594CF48"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10EF9207" w14:textId="5F139EDE" w:rsidR="009A3DDF" w:rsidRPr="00E2365B" w:rsidRDefault="009A3DDF" w:rsidP="003A0C00">
            <w:pPr>
              <w:jc w:val="both"/>
            </w:pPr>
            <w:r w:rsidRPr="00E2365B">
              <w:t>DB Scripts</w:t>
            </w:r>
          </w:p>
        </w:tc>
        <w:tc>
          <w:tcPr>
            <w:tcW w:w="4387" w:type="dxa"/>
          </w:tcPr>
          <w:p w14:paraId="51C1DEFF" w14:textId="7CBAB253" w:rsidR="00010863" w:rsidRDefault="00F870EA" w:rsidP="003A0C00">
            <w:pPr>
              <w:jc w:val="both"/>
            </w:pPr>
            <w:hyperlink r:id="rId19" w:history="1">
              <w:r w:rsidR="00010863" w:rsidRPr="006A0A2C">
                <w:rPr>
                  <w:rStyle w:val="Hyperlink"/>
                </w:rPr>
                <w:t>https://github.com/FatFace/IntegrationHub/tree/master/database</w:t>
              </w:r>
            </w:hyperlink>
          </w:p>
        </w:tc>
      </w:tr>
      <w:tr w:rsidR="009A3DDF" w14:paraId="52DDCF1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08E0AD30" w14:textId="77777777" w:rsidR="009A3DDF" w:rsidRPr="00E2365B" w:rsidRDefault="009A3DDF" w:rsidP="003A0C00">
            <w:pPr>
              <w:jc w:val="both"/>
              <w:rPr>
                <w:b/>
              </w:rPr>
            </w:pPr>
            <w:r>
              <w:t>Service Design Documents (SDDs)</w:t>
            </w:r>
            <w:r w:rsidR="00B331D8">
              <w:t xml:space="preserve"> or </w:t>
            </w:r>
            <w:proofErr w:type="gramStart"/>
            <w:r w:rsidR="00B331D8">
              <w:t>Low Level</w:t>
            </w:r>
            <w:proofErr w:type="gramEnd"/>
            <w:r w:rsidR="00B331D8">
              <w:t xml:space="preserve"> Design Documents</w:t>
            </w:r>
          </w:p>
        </w:tc>
        <w:tc>
          <w:tcPr>
            <w:tcW w:w="4387" w:type="dxa"/>
          </w:tcPr>
          <w:p w14:paraId="2E60CE79" w14:textId="32059C48" w:rsidR="00835705" w:rsidRDefault="00F870EA" w:rsidP="003A0C00">
            <w:pPr>
              <w:jc w:val="both"/>
            </w:pPr>
            <w:hyperlink r:id="rId20" w:history="1">
              <w:r w:rsidR="00835705" w:rsidRPr="006A0A2C">
                <w:rPr>
                  <w:rStyle w:val="Hyperlink"/>
                </w:rPr>
                <w:t>https://fatface.atlassian.net/wiki/spaces/IHUB/pages/93288997/2.4+SDD</w:t>
              </w:r>
            </w:hyperlink>
          </w:p>
        </w:tc>
      </w:tr>
      <w:tr w:rsidR="009A3DDF" w14:paraId="44D26D49"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225ED570" w14:textId="77777777" w:rsidR="009A3DDF" w:rsidRDefault="009A3DDF" w:rsidP="003A0C00">
            <w:pPr>
              <w:jc w:val="both"/>
              <w:rPr>
                <w:b/>
              </w:rPr>
            </w:pPr>
            <w:r>
              <w:t>Data Mapping Sheets</w:t>
            </w:r>
          </w:p>
        </w:tc>
        <w:tc>
          <w:tcPr>
            <w:tcW w:w="4387" w:type="dxa"/>
          </w:tcPr>
          <w:p w14:paraId="2B2EFDFC" w14:textId="06ED60EC" w:rsidR="00835705" w:rsidRDefault="00F870EA" w:rsidP="003A0C00">
            <w:pPr>
              <w:jc w:val="both"/>
            </w:pPr>
            <w:hyperlink r:id="rId21" w:history="1">
              <w:r w:rsidR="00835705" w:rsidRPr="006A0A2C">
                <w:rPr>
                  <w:rStyle w:val="Hyperlink"/>
                </w:rPr>
                <w:t>https://fatface.atlassian.net/wiki/spaces/IHUB/pages/93227839/2.3+Interface+Mapping+sheets</w:t>
              </w:r>
            </w:hyperlink>
          </w:p>
        </w:tc>
      </w:tr>
      <w:tr w:rsidR="009A3DDF" w14:paraId="3E033F9C"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57B760F6" w14:textId="60CE6CBC" w:rsidR="009A3DDF" w:rsidRDefault="00076331" w:rsidP="003A0C00">
            <w:pPr>
              <w:jc w:val="both"/>
              <w:rPr>
                <w:b/>
              </w:rPr>
            </w:pPr>
            <w:r>
              <w:t>M</w:t>
            </w:r>
            <w:r w:rsidR="009A3DDF">
              <w:t>Unit Test Suites</w:t>
            </w:r>
          </w:p>
        </w:tc>
        <w:tc>
          <w:tcPr>
            <w:tcW w:w="4387" w:type="dxa"/>
          </w:tcPr>
          <w:p w14:paraId="310F963C" w14:textId="575CA44E" w:rsidR="009E3AB8" w:rsidRDefault="00354B41" w:rsidP="003A0C00">
            <w:pPr>
              <w:jc w:val="both"/>
            </w:pPr>
            <w:r w:rsidRPr="00354B41">
              <w:rPr>
                <w:highlight w:val="yellow"/>
              </w:rPr>
              <w:t>Offshore to update</w:t>
            </w:r>
          </w:p>
        </w:tc>
      </w:tr>
      <w:tr w:rsidR="009A3DDF" w14:paraId="16DA242C" w14:textId="77777777" w:rsidTr="00ED2B1C">
        <w:trPr>
          <w:cnfStyle w:val="000000010000" w:firstRow="0" w:lastRow="0" w:firstColumn="0" w:lastColumn="0" w:oddVBand="0" w:evenVBand="0" w:oddHBand="0" w:evenHBand="1" w:firstRowFirstColumn="0" w:firstRowLastColumn="0" w:lastRowFirstColumn="0" w:lastRowLastColumn="0"/>
          <w:trHeight w:val="278"/>
        </w:trPr>
        <w:tc>
          <w:tcPr>
            <w:tcW w:w="4680" w:type="dxa"/>
          </w:tcPr>
          <w:p w14:paraId="1DAC05E9" w14:textId="77777777" w:rsidR="009A3DDF" w:rsidRDefault="009A3DDF" w:rsidP="003A0C00">
            <w:pPr>
              <w:jc w:val="both"/>
              <w:rPr>
                <w:b/>
              </w:rPr>
            </w:pPr>
            <w:r>
              <w:t>Functional Test Suites</w:t>
            </w:r>
          </w:p>
        </w:tc>
        <w:tc>
          <w:tcPr>
            <w:tcW w:w="4387" w:type="dxa"/>
          </w:tcPr>
          <w:p w14:paraId="6B6B84FF" w14:textId="52AC5E1E" w:rsidR="009A3DDF" w:rsidRDefault="00354B41" w:rsidP="003A0C00">
            <w:pPr>
              <w:jc w:val="both"/>
            </w:pPr>
            <w:r w:rsidRPr="00354B41">
              <w:rPr>
                <w:highlight w:val="yellow"/>
              </w:rPr>
              <w:t>Offshore to update</w:t>
            </w:r>
          </w:p>
        </w:tc>
      </w:tr>
      <w:tr w:rsidR="009A3DDF" w14:paraId="5421FB89"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9AA7770" w14:textId="77777777" w:rsidR="009A3DDF" w:rsidRDefault="009A3DDF" w:rsidP="003A0C00">
            <w:pPr>
              <w:jc w:val="both"/>
              <w:rPr>
                <w:b/>
              </w:rPr>
            </w:pPr>
            <w:r>
              <w:t>SonarQube Code Review Report</w:t>
            </w:r>
          </w:p>
        </w:tc>
        <w:tc>
          <w:tcPr>
            <w:tcW w:w="4387" w:type="dxa"/>
          </w:tcPr>
          <w:p w14:paraId="2BB4DA28" w14:textId="3F527183" w:rsidR="005E3857" w:rsidRDefault="00354B41" w:rsidP="003A0C00">
            <w:pPr>
              <w:jc w:val="both"/>
            </w:pPr>
            <w:r w:rsidRPr="00354B41">
              <w:rPr>
                <w:highlight w:val="yellow"/>
              </w:rPr>
              <w:t>Offshore to update</w:t>
            </w:r>
          </w:p>
        </w:tc>
      </w:tr>
      <w:tr w:rsidR="009A3DDF" w14:paraId="06389F50" w14:textId="77777777" w:rsidTr="00B7695C">
        <w:trPr>
          <w:cnfStyle w:val="000000010000" w:firstRow="0" w:lastRow="0" w:firstColumn="0" w:lastColumn="0" w:oddVBand="0" w:evenVBand="0" w:oddHBand="0" w:evenHBand="1" w:firstRowFirstColumn="0" w:firstRowLastColumn="0" w:lastRowFirstColumn="0" w:lastRowLastColumn="0"/>
        </w:trPr>
        <w:tc>
          <w:tcPr>
            <w:tcW w:w="4680" w:type="dxa"/>
          </w:tcPr>
          <w:p w14:paraId="36BB89CA" w14:textId="77777777" w:rsidR="009A3DDF" w:rsidRDefault="009A3DDF" w:rsidP="003A0C00">
            <w:pPr>
              <w:jc w:val="both"/>
              <w:rPr>
                <w:b/>
              </w:rPr>
            </w:pPr>
            <w:r>
              <w:t>Regression Test Suites</w:t>
            </w:r>
          </w:p>
        </w:tc>
        <w:tc>
          <w:tcPr>
            <w:tcW w:w="4387" w:type="dxa"/>
          </w:tcPr>
          <w:p w14:paraId="53A1EE1D" w14:textId="00925B73" w:rsidR="009A3DDF" w:rsidRDefault="00354B41" w:rsidP="003A0C00">
            <w:pPr>
              <w:jc w:val="both"/>
            </w:pPr>
            <w:r w:rsidRPr="00354B41">
              <w:rPr>
                <w:highlight w:val="yellow"/>
              </w:rPr>
              <w:t>Offshore to update</w:t>
            </w:r>
          </w:p>
        </w:tc>
      </w:tr>
      <w:tr w:rsidR="009A3DDF" w14:paraId="70E19CF0" w14:textId="77777777" w:rsidTr="00B7695C">
        <w:trPr>
          <w:cnfStyle w:val="000000100000" w:firstRow="0" w:lastRow="0" w:firstColumn="0" w:lastColumn="0" w:oddVBand="0" w:evenVBand="0" w:oddHBand="1" w:evenHBand="0" w:firstRowFirstColumn="0" w:firstRowLastColumn="0" w:lastRowFirstColumn="0" w:lastRowLastColumn="0"/>
        </w:trPr>
        <w:tc>
          <w:tcPr>
            <w:tcW w:w="4680" w:type="dxa"/>
          </w:tcPr>
          <w:p w14:paraId="45446C32" w14:textId="77777777" w:rsidR="009A3DDF" w:rsidRDefault="009A3DDF" w:rsidP="003A0C00">
            <w:pPr>
              <w:jc w:val="both"/>
              <w:rPr>
                <w:b/>
              </w:rPr>
            </w:pPr>
            <w:r>
              <w:t>System Test Suites and Test Cases</w:t>
            </w:r>
          </w:p>
        </w:tc>
        <w:tc>
          <w:tcPr>
            <w:tcW w:w="4387" w:type="dxa"/>
          </w:tcPr>
          <w:p w14:paraId="6CF7937A" w14:textId="7B28D34F" w:rsidR="009A3DDF" w:rsidRDefault="00354B41" w:rsidP="003A0C00">
            <w:pPr>
              <w:jc w:val="both"/>
            </w:pPr>
            <w:r w:rsidRPr="00354B41">
              <w:rPr>
                <w:highlight w:val="yellow"/>
              </w:rPr>
              <w:t>Offshore to update</w:t>
            </w:r>
          </w:p>
        </w:tc>
      </w:tr>
    </w:tbl>
    <w:p w14:paraId="1F9D164E" w14:textId="7D38349E" w:rsidR="007D6150" w:rsidRDefault="007D6150" w:rsidP="003A0C00">
      <w:pPr>
        <w:jc w:val="both"/>
        <w:rPr>
          <w:rFonts w:eastAsia="Times New Roman" w:cs="Arial"/>
          <w:b/>
          <w:bCs/>
          <w:color w:val="365F91"/>
          <w:sz w:val="28"/>
          <w:szCs w:val="28"/>
        </w:rPr>
      </w:pPr>
      <w:bookmarkStart w:id="11" w:name="_Toc355348812"/>
      <w:bookmarkStart w:id="12" w:name="_Toc355356193"/>
      <w:bookmarkStart w:id="13" w:name="_Toc355786653"/>
      <w:bookmarkStart w:id="14" w:name="_Toc355786697"/>
      <w:bookmarkStart w:id="15" w:name="_Toc356821528"/>
      <w:bookmarkStart w:id="16" w:name="_Toc357435943"/>
      <w:bookmarkStart w:id="17" w:name="_Toc357441522"/>
      <w:bookmarkStart w:id="18" w:name="_Toc357507947"/>
      <w:bookmarkStart w:id="19" w:name="_Toc445140204"/>
      <w:bookmarkStart w:id="20" w:name="_Toc445141347"/>
      <w:bookmarkStart w:id="21" w:name="_Toc445199260"/>
      <w:bookmarkStart w:id="22" w:name="_Toc445392139"/>
      <w:bookmarkStart w:id="23" w:name="_Toc445461105"/>
      <w:bookmarkStart w:id="24" w:name="_Toc445461114"/>
      <w:bookmarkStart w:id="25" w:name="_Toc445891916"/>
      <w:bookmarkStart w:id="26" w:name="_Toc445895849"/>
      <w:bookmarkStart w:id="27" w:name="_Toc445904410"/>
      <w:bookmarkStart w:id="28" w:name="_Toc445988108"/>
      <w:bookmarkStart w:id="29" w:name="_Toc445988794"/>
      <w:bookmarkStart w:id="30" w:name="_Toc445989477"/>
      <w:bookmarkStart w:id="31" w:name="_Toc446077963"/>
      <w:bookmarkStart w:id="32" w:name="_Toc446077993"/>
      <w:bookmarkStart w:id="33" w:name="_Toc453247614"/>
      <w:bookmarkStart w:id="34" w:name="_Toc453259940"/>
      <w:bookmarkStart w:id="35" w:name="_Toc467665006"/>
      <w:bookmarkStart w:id="36" w:name="_Toc46947913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6E0386D" w14:textId="77777777" w:rsidR="002326B3" w:rsidRPr="0088664D" w:rsidRDefault="002326B3" w:rsidP="003A0C00">
      <w:pPr>
        <w:pStyle w:val="ListParagraph"/>
        <w:keepNext/>
        <w:keepLines/>
        <w:spacing w:after="0" w:line="240" w:lineRule="auto"/>
        <w:ind w:left="432"/>
        <w:contextualSpacing w:val="0"/>
        <w:jc w:val="both"/>
        <w:outlineLvl w:val="0"/>
        <w:rPr>
          <w:rFonts w:eastAsia="Times New Roman" w:cs="Arial"/>
          <w:b/>
          <w:bCs/>
          <w:vanish/>
          <w:color w:val="365F91"/>
          <w:sz w:val="28"/>
          <w:szCs w:val="28"/>
        </w:rPr>
      </w:pPr>
    </w:p>
    <w:p w14:paraId="54639625" w14:textId="77777777" w:rsidR="002326B3" w:rsidRPr="0088664D" w:rsidRDefault="002326B3" w:rsidP="003A0C00">
      <w:pPr>
        <w:pStyle w:val="ListParagraph"/>
        <w:keepNext/>
        <w:keepLines/>
        <w:numPr>
          <w:ilvl w:val="0"/>
          <w:numId w:val="3"/>
        </w:numPr>
        <w:spacing w:after="0" w:line="240" w:lineRule="auto"/>
        <w:contextualSpacing w:val="0"/>
        <w:jc w:val="both"/>
        <w:outlineLvl w:val="0"/>
        <w:rPr>
          <w:rFonts w:eastAsia="Times New Roman" w:cs="Arial"/>
          <w:b/>
          <w:bCs/>
          <w:vanish/>
          <w:color w:val="365F91"/>
          <w:sz w:val="28"/>
          <w:szCs w:val="28"/>
        </w:rPr>
      </w:pPr>
      <w:bookmarkStart w:id="37" w:name="_Toc355786654"/>
      <w:bookmarkStart w:id="38" w:name="_Toc355786698"/>
      <w:bookmarkStart w:id="39" w:name="_Toc356821529"/>
      <w:bookmarkStart w:id="40" w:name="_Toc357435944"/>
      <w:bookmarkStart w:id="41" w:name="_Toc357441523"/>
      <w:bookmarkStart w:id="42" w:name="_Toc357507948"/>
      <w:bookmarkStart w:id="43" w:name="_Toc445140205"/>
      <w:bookmarkStart w:id="44" w:name="_Toc445141348"/>
      <w:bookmarkStart w:id="45" w:name="_Toc445199261"/>
      <w:bookmarkStart w:id="46" w:name="_Toc445392140"/>
      <w:bookmarkStart w:id="47" w:name="_Toc445461106"/>
      <w:bookmarkStart w:id="48" w:name="_Toc445461115"/>
      <w:bookmarkStart w:id="49" w:name="_Toc445891917"/>
      <w:bookmarkStart w:id="50" w:name="_Toc445895850"/>
      <w:bookmarkStart w:id="51" w:name="_Toc445904411"/>
      <w:bookmarkStart w:id="52" w:name="_Toc445988109"/>
      <w:bookmarkStart w:id="53" w:name="_Toc445988795"/>
      <w:bookmarkStart w:id="54" w:name="_Toc445989478"/>
      <w:bookmarkStart w:id="55" w:name="_Toc446077964"/>
      <w:bookmarkStart w:id="56" w:name="_Toc446077994"/>
      <w:bookmarkStart w:id="57" w:name="_Toc453247615"/>
      <w:bookmarkStart w:id="58" w:name="_Toc453259941"/>
      <w:bookmarkStart w:id="59" w:name="_Toc467665007"/>
      <w:bookmarkStart w:id="60" w:name="_Toc469479133"/>
      <w:bookmarkStart w:id="61" w:name="_Toc470015206"/>
      <w:bookmarkStart w:id="62" w:name="_Toc470015448"/>
      <w:bookmarkStart w:id="63" w:name="_Toc470015487"/>
      <w:bookmarkStart w:id="64" w:name="_Toc470024134"/>
      <w:bookmarkStart w:id="65" w:name="_Toc470024173"/>
      <w:bookmarkStart w:id="66" w:name="_Toc476046816"/>
      <w:bookmarkStart w:id="67" w:name="_Toc487830380"/>
      <w:bookmarkStart w:id="68" w:name="_Toc488142248"/>
      <w:bookmarkStart w:id="69" w:name="_Toc500167254"/>
      <w:bookmarkStart w:id="70" w:name="_Toc50017974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B83F0B2" w14:textId="77777777" w:rsidR="002B5EB7" w:rsidRPr="00E2365B" w:rsidRDefault="002B5EB7" w:rsidP="003A0C00">
      <w:pPr>
        <w:pStyle w:val="Heading1"/>
        <w:jc w:val="both"/>
        <w:rPr>
          <w:lang w:val="en-GB" w:eastAsia="en-GB"/>
        </w:rPr>
      </w:pPr>
      <w:bookmarkStart w:id="71" w:name="_Toc442040429"/>
      <w:bookmarkStart w:id="72" w:name="_Toc500179748"/>
      <w:r>
        <w:rPr>
          <w:lang w:val="en-GB" w:eastAsia="en-GB"/>
        </w:rPr>
        <w:t>Pre-</w:t>
      </w:r>
      <w:r w:rsidRPr="002B5EB7">
        <w:t>requisite</w:t>
      </w:r>
      <w:bookmarkEnd w:id="71"/>
      <w:r w:rsidRPr="002B5EB7">
        <w:t>s</w:t>
      </w:r>
      <w:bookmarkEnd w:id="72"/>
    </w:p>
    <w:p w14:paraId="5FB59BAD" w14:textId="77777777" w:rsidR="002B5EB7" w:rsidRPr="002B5EB7" w:rsidRDefault="002B5EB7" w:rsidP="003A0C00">
      <w:pPr>
        <w:pStyle w:val="Heading2"/>
        <w:jc w:val="both"/>
      </w:pPr>
      <w:bookmarkStart w:id="73" w:name="_Toc442040430"/>
      <w:bookmarkStart w:id="74" w:name="_Toc500179749"/>
      <w:r>
        <w:t>Software</w:t>
      </w:r>
      <w:bookmarkEnd w:id="73"/>
      <w:bookmarkEnd w:id="74"/>
    </w:p>
    <w:tbl>
      <w:tblPr>
        <w:tblStyle w:val="WHISHWORKS"/>
        <w:tblW w:w="8797" w:type="dxa"/>
        <w:tblInd w:w="108" w:type="dxa"/>
        <w:tblLayout w:type="fixed"/>
        <w:tblLook w:val="0420" w:firstRow="1" w:lastRow="0" w:firstColumn="0" w:lastColumn="0" w:noHBand="0" w:noVBand="1"/>
      </w:tblPr>
      <w:tblGrid>
        <w:gridCol w:w="4680"/>
        <w:gridCol w:w="4117"/>
      </w:tblGrid>
      <w:tr w:rsidR="002B5EB7" w14:paraId="5F7D70D3"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7141E7CC" w14:textId="77777777" w:rsidR="002B5EB7" w:rsidRPr="00B7695C" w:rsidRDefault="002B5EB7" w:rsidP="003A0C00">
            <w:pPr>
              <w:ind w:left="360"/>
              <w:jc w:val="both"/>
              <w:rPr>
                <w:bCs w:val="0"/>
                <w:color w:val="FFFFFF" w:themeColor="background1"/>
                <w:szCs w:val="22"/>
              </w:rPr>
            </w:pPr>
            <w:r w:rsidRPr="00B7695C">
              <w:rPr>
                <w:color w:val="FFFFFF" w:themeColor="background1"/>
                <w:szCs w:val="22"/>
              </w:rPr>
              <w:t>Software</w:t>
            </w:r>
            <w:r w:rsidR="00B331D8" w:rsidRPr="00B7695C">
              <w:rPr>
                <w:color w:val="FFFFFF" w:themeColor="background1"/>
                <w:szCs w:val="22"/>
              </w:rPr>
              <w:t xml:space="preserve"> Tools/Applications</w:t>
            </w:r>
          </w:p>
        </w:tc>
        <w:tc>
          <w:tcPr>
            <w:tcW w:w="4117" w:type="dxa"/>
          </w:tcPr>
          <w:p w14:paraId="0866815D" w14:textId="77777777" w:rsidR="002B5EB7" w:rsidRPr="00B7695C" w:rsidRDefault="002B5EB7" w:rsidP="003A0C00">
            <w:pPr>
              <w:ind w:left="360"/>
              <w:jc w:val="both"/>
              <w:rPr>
                <w:color w:val="FFFFFF" w:themeColor="background1"/>
                <w:szCs w:val="22"/>
              </w:rPr>
            </w:pPr>
            <w:r w:rsidRPr="00B7695C">
              <w:rPr>
                <w:color w:val="FFFFFF" w:themeColor="background1"/>
                <w:szCs w:val="22"/>
              </w:rPr>
              <w:t>Version</w:t>
            </w:r>
          </w:p>
        </w:tc>
      </w:tr>
      <w:tr w:rsidR="002B5EB7" w:rsidRPr="00043DB3" w14:paraId="73A58B23"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A5E36A7" w14:textId="0A365165" w:rsidR="002B5EB7" w:rsidRPr="00043DB3" w:rsidRDefault="005E3857" w:rsidP="003A0C00">
            <w:pPr>
              <w:jc w:val="both"/>
              <w:rPr>
                <w:b/>
              </w:rPr>
            </w:pPr>
            <w:r>
              <w:rPr>
                <w:b/>
              </w:rPr>
              <w:t>CloudHub</w:t>
            </w:r>
          </w:p>
        </w:tc>
        <w:tc>
          <w:tcPr>
            <w:tcW w:w="4117" w:type="dxa"/>
          </w:tcPr>
          <w:p w14:paraId="3B638301" w14:textId="1F22938F" w:rsidR="002B5EB7" w:rsidRPr="00043DB3" w:rsidRDefault="005E3857" w:rsidP="003A0C00">
            <w:pPr>
              <w:jc w:val="both"/>
            </w:pPr>
            <w:r>
              <w:t>3.8.4 Runtime</w:t>
            </w:r>
          </w:p>
        </w:tc>
      </w:tr>
      <w:tr w:rsidR="005E3857" w:rsidRPr="00043DB3" w14:paraId="5077AFF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60A662CE" w14:textId="70D0B570" w:rsidR="005E3857" w:rsidRDefault="00807280" w:rsidP="003A0C00">
            <w:pPr>
              <w:jc w:val="both"/>
              <w:rPr>
                <w:b/>
              </w:rPr>
            </w:pPr>
            <w:proofErr w:type="spellStart"/>
            <w:r>
              <w:rPr>
                <w:b/>
              </w:rPr>
              <w:t>GitHUB</w:t>
            </w:r>
            <w:proofErr w:type="spellEnd"/>
            <w:r w:rsidR="005E3857">
              <w:rPr>
                <w:b/>
              </w:rPr>
              <w:t xml:space="preserve"> – </w:t>
            </w:r>
            <w:r>
              <w:rPr>
                <w:b/>
              </w:rPr>
              <w:t>FatFace</w:t>
            </w:r>
          </w:p>
        </w:tc>
        <w:tc>
          <w:tcPr>
            <w:tcW w:w="4117" w:type="dxa"/>
          </w:tcPr>
          <w:p w14:paraId="6A2960E9" w14:textId="7D1C5C75" w:rsidR="005E3857" w:rsidRDefault="005E3857" w:rsidP="003A0C00">
            <w:pPr>
              <w:jc w:val="both"/>
            </w:pPr>
            <w:r>
              <w:t>N</w:t>
            </w:r>
            <w:r w:rsidR="00D91EEE">
              <w:t>A</w:t>
            </w:r>
          </w:p>
        </w:tc>
      </w:tr>
      <w:tr w:rsidR="005E3857" w:rsidRPr="00043DB3" w14:paraId="5D21CB65"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506D16AF" w14:textId="1B77B0A6" w:rsidR="005E3857" w:rsidRDefault="005E3857" w:rsidP="003A0C00">
            <w:pPr>
              <w:jc w:val="both"/>
              <w:rPr>
                <w:b/>
              </w:rPr>
            </w:pPr>
            <w:r>
              <w:rPr>
                <w:b/>
              </w:rPr>
              <w:t xml:space="preserve">Jenkins </w:t>
            </w:r>
            <w:r w:rsidR="00372EF2">
              <w:rPr>
                <w:b/>
              </w:rPr>
              <w:t>–</w:t>
            </w:r>
            <w:r>
              <w:rPr>
                <w:b/>
              </w:rPr>
              <w:t xml:space="preserve"> </w:t>
            </w:r>
            <w:r w:rsidR="00372EF2">
              <w:rPr>
                <w:b/>
              </w:rPr>
              <w:t>FatFace</w:t>
            </w:r>
          </w:p>
        </w:tc>
        <w:tc>
          <w:tcPr>
            <w:tcW w:w="4117" w:type="dxa"/>
          </w:tcPr>
          <w:p w14:paraId="040C0B7F" w14:textId="641D8EDD" w:rsidR="005E3857" w:rsidRDefault="0012076B" w:rsidP="003A0C00">
            <w:pPr>
              <w:jc w:val="both"/>
            </w:pPr>
            <w:r>
              <w:t>TBC</w:t>
            </w:r>
          </w:p>
        </w:tc>
      </w:tr>
      <w:tr w:rsidR="005E3857" w:rsidRPr="00043DB3" w14:paraId="6CBDE0A2"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1BDCE323" w14:textId="76C3813C" w:rsidR="005E3857" w:rsidRDefault="005E3857" w:rsidP="003A0C00">
            <w:pPr>
              <w:jc w:val="both"/>
              <w:rPr>
                <w:b/>
              </w:rPr>
            </w:pPr>
            <w:r>
              <w:rPr>
                <w:b/>
              </w:rPr>
              <w:t xml:space="preserve">Confluence – </w:t>
            </w:r>
            <w:r w:rsidR="00200EE2">
              <w:rPr>
                <w:b/>
              </w:rPr>
              <w:t>FatFace</w:t>
            </w:r>
          </w:p>
        </w:tc>
        <w:tc>
          <w:tcPr>
            <w:tcW w:w="4117" w:type="dxa"/>
          </w:tcPr>
          <w:p w14:paraId="04027136" w14:textId="609AACC2" w:rsidR="005E3857" w:rsidRDefault="005E3857" w:rsidP="003A0C00">
            <w:pPr>
              <w:jc w:val="both"/>
            </w:pPr>
            <w:r>
              <w:t>On cloud</w:t>
            </w:r>
          </w:p>
        </w:tc>
      </w:tr>
      <w:tr w:rsidR="005E3857" w:rsidRPr="00043DB3" w14:paraId="310DEEE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B388B68" w14:textId="5703BB48" w:rsidR="005E3857" w:rsidRDefault="00CD2A7A" w:rsidP="003A0C00">
            <w:pPr>
              <w:jc w:val="both"/>
              <w:rPr>
                <w:b/>
              </w:rPr>
            </w:pPr>
            <w:r>
              <w:rPr>
                <w:b/>
              </w:rPr>
              <w:t>MS-SQL on-premise database</w:t>
            </w:r>
          </w:p>
        </w:tc>
        <w:tc>
          <w:tcPr>
            <w:tcW w:w="4117" w:type="dxa"/>
          </w:tcPr>
          <w:p w14:paraId="5348F5E3" w14:textId="4A193F12" w:rsidR="00CD2A7A" w:rsidRDefault="007520E3" w:rsidP="003A0C00">
            <w:pPr>
              <w:jc w:val="both"/>
            </w:pPr>
            <w:r>
              <w:t>2016</w:t>
            </w:r>
          </w:p>
        </w:tc>
      </w:tr>
      <w:tr w:rsidR="00CD2A7A" w:rsidRPr="00043DB3" w14:paraId="7239A91C"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205A7C28" w14:textId="4A28F2A7" w:rsidR="00CD2A7A" w:rsidRDefault="00CD2A7A" w:rsidP="003A0C00">
            <w:pPr>
              <w:jc w:val="both"/>
              <w:rPr>
                <w:b/>
              </w:rPr>
            </w:pPr>
            <w:r>
              <w:rPr>
                <w:b/>
              </w:rPr>
              <w:t>AWS RDS Database</w:t>
            </w:r>
            <w:r w:rsidR="00E541C8">
              <w:rPr>
                <w:b/>
              </w:rPr>
              <w:t xml:space="preserve"> (MS-SQL BYOL)</w:t>
            </w:r>
          </w:p>
        </w:tc>
        <w:tc>
          <w:tcPr>
            <w:tcW w:w="4117" w:type="dxa"/>
          </w:tcPr>
          <w:p w14:paraId="4A59CDD1" w14:textId="64B19A3A" w:rsidR="00CD2A7A" w:rsidRDefault="00ED4877" w:rsidP="003A0C00">
            <w:pPr>
              <w:jc w:val="both"/>
            </w:pPr>
            <w:r>
              <w:t>On cloud (</w:t>
            </w:r>
            <w:r w:rsidR="00C3673E">
              <w:t>2016</w:t>
            </w:r>
            <w:r>
              <w:t>)</w:t>
            </w:r>
          </w:p>
        </w:tc>
      </w:tr>
      <w:tr w:rsidR="00CD2A7A" w:rsidRPr="00043DB3" w14:paraId="4A105B06"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1A1C9709" w14:textId="7080D3F6" w:rsidR="00CD2A7A" w:rsidRDefault="00CD2A7A" w:rsidP="003A0C00">
            <w:pPr>
              <w:jc w:val="both"/>
              <w:rPr>
                <w:b/>
              </w:rPr>
            </w:pPr>
            <w:r>
              <w:rPr>
                <w:b/>
              </w:rPr>
              <w:t>AWS SQS</w:t>
            </w:r>
          </w:p>
        </w:tc>
        <w:tc>
          <w:tcPr>
            <w:tcW w:w="4117" w:type="dxa"/>
          </w:tcPr>
          <w:p w14:paraId="55DAE858" w14:textId="19507BF5" w:rsidR="00CD2A7A" w:rsidRDefault="00CD2A7A" w:rsidP="003A0C00">
            <w:pPr>
              <w:jc w:val="both"/>
            </w:pPr>
            <w:r>
              <w:t>On cloud</w:t>
            </w:r>
          </w:p>
        </w:tc>
      </w:tr>
      <w:tr w:rsidR="00CD2A7A" w:rsidRPr="00043DB3" w14:paraId="158DD9EE"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5D5FDB22" w14:textId="7DEE48BD" w:rsidR="00CD2A7A" w:rsidRDefault="00CD2A7A" w:rsidP="003A0C00">
            <w:pPr>
              <w:jc w:val="both"/>
              <w:rPr>
                <w:b/>
              </w:rPr>
            </w:pPr>
            <w:r>
              <w:rPr>
                <w:b/>
              </w:rPr>
              <w:t>Maytech SFTP</w:t>
            </w:r>
          </w:p>
        </w:tc>
        <w:tc>
          <w:tcPr>
            <w:tcW w:w="4117" w:type="dxa"/>
          </w:tcPr>
          <w:p w14:paraId="41668875" w14:textId="39696D3A" w:rsidR="00CD2A7A" w:rsidRDefault="00CD2A7A" w:rsidP="003A0C00">
            <w:pPr>
              <w:jc w:val="both"/>
            </w:pPr>
            <w:r>
              <w:t>On cloud</w:t>
            </w:r>
          </w:p>
        </w:tc>
      </w:tr>
      <w:tr w:rsidR="00F83009" w:rsidRPr="00043DB3" w14:paraId="0B2F001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0B63ADB7" w14:textId="08F5E5AF" w:rsidR="00F83009" w:rsidRDefault="007B53E0" w:rsidP="003A0C00">
            <w:pPr>
              <w:jc w:val="both"/>
              <w:rPr>
                <w:b/>
              </w:rPr>
            </w:pPr>
            <w:r>
              <w:rPr>
                <w:b/>
              </w:rPr>
              <w:t>SonarQube – FatFace</w:t>
            </w:r>
          </w:p>
        </w:tc>
        <w:tc>
          <w:tcPr>
            <w:tcW w:w="4117" w:type="dxa"/>
          </w:tcPr>
          <w:p w14:paraId="0A0C0BD7" w14:textId="5C791163" w:rsidR="00F83009" w:rsidRDefault="007B53E0" w:rsidP="003A0C00">
            <w:pPr>
              <w:jc w:val="both"/>
            </w:pPr>
            <w:r>
              <w:t>TBC</w:t>
            </w:r>
          </w:p>
        </w:tc>
      </w:tr>
    </w:tbl>
    <w:p w14:paraId="30D7AC63" w14:textId="4AC6D71D" w:rsidR="002B5EB7" w:rsidRPr="002B5EB7" w:rsidRDefault="002B5EB7" w:rsidP="003A0C00">
      <w:pPr>
        <w:jc w:val="both"/>
        <w:rPr>
          <w:lang w:val="en-GB" w:eastAsia="en-GB"/>
        </w:rPr>
      </w:pPr>
    </w:p>
    <w:p w14:paraId="5CFD1061" w14:textId="77777777" w:rsidR="002B5EB7" w:rsidRPr="002B5EB7" w:rsidRDefault="002B5EB7" w:rsidP="003A0C00">
      <w:pPr>
        <w:pStyle w:val="Heading2"/>
        <w:jc w:val="both"/>
      </w:pPr>
      <w:bookmarkStart w:id="75" w:name="_Toc442040431"/>
      <w:bookmarkStart w:id="76" w:name="_Toc500179750"/>
      <w:r>
        <w:t>Firewall Configuration</w:t>
      </w:r>
      <w:bookmarkEnd w:id="75"/>
      <w:bookmarkEnd w:id="76"/>
    </w:p>
    <w:p w14:paraId="1E73EAB3" w14:textId="2B27C983" w:rsidR="002B5EB7" w:rsidRDefault="00C601EC" w:rsidP="003A0C00">
      <w:pPr>
        <w:spacing w:after="0" w:line="240" w:lineRule="auto"/>
        <w:jc w:val="both"/>
        <w:rPr>
          <w:szCs w:val="20"/>
        </w:rPr>
      </w:pPr>
      <w:r>
        <w:rPr>
          <w:szCs w:val="20"/>
        </w:rPr>
        <w:t xml:space="preserve">The firewall configuration is managed by </w:t>
      </w:r>
      <w:r w:rsidR="00FF6194">
        <w:rPr>
          <w:szCs w:val="20"/>
        </w:rPr>
        <w:t xml:space="preserve">FatFace IT. </w:t>
      </w:r>
      <w:r w:rsidR="00016E9F">
        <w:rPr>
          <w:szCs w:val="20"/>
        </w:rPr>
        <w:t xml:space="preserve">Please contact FatFace service delivery manager for any </w:t>
      </w:r>
      <w:r w:rsidR="001E06E1">
        <w:rPr>
          <w:szCs w:val="20"/>
        </w:rPr>
        <w:t xml:space="preserve">specific </w:t>
      </w:r>
      <w:r w:rsidR="00480049">
        <w:rPr>
          <w:szCs w:val="20"/>
        </w:rPr>
        <w:t>details around the Firewall configuration.</w:t>
      </w:r>
      <w:r w:rsidR="007956C7">
        <w:rPr>
          <w:szCs w:val="20"/>
        </w:rPr>
        <w:t xml:space="preserve"> The current </w:t>
      </w:r>
      <w:r w:rsidR="003D1221">
        <w:rPr>
          <w:szCs w:val="20"/>
        </w:rPr>
        <w:t xml:space="preserve">firewall </w:t>
      </w:r>
      <w:r w:rsidR="007956C7">
        <w:rPr>
          <w:szCs w:val="20"/>
        </w:rPr>
        <w:t>config</w:t>
      </w:r>
      <w:r w:rsidR="003D1221">
        <w:rPr>
          <w:szCs w:val="20"/>
        </w:rPr>
        <w:t>uration</w:t>
      </w:r>
      <w:r w:rsidR="007956C7">
        <w:rPr>
          <w:szCs w:val="20"/>
        </w:rPr>
        <w:t xml:space="preserve"> in the CloudHub is given below for reference.</w:t>
      </w:r>
    </w:p>
    <w:p w14:paraId="54D2C082" w14:textId="77777777" w:rsidR="007956C7" w:rsidRDefault="007956C7" w:rsidP="003A0C00">
      <w:pPr>
        <w:spacing w:after="0" w:line="240" w:lineRule="auto"/>
        <w:jc w:val="both"/>
        <w:rPr>
          <w:szCs w:val="20"/>
        </w:rPr>
      </w:pPr>
    </w:p>
    <w:p w14:paraId="4E4E74F7" w14:textId="524997C1" w:rsidR="003F6238" w:rsidRPr="00AC49B3" w:rsidRDefault="00CF7E73" w:rsidP="003A0C00">
      <w:pPr>
        <w:spacing w:after="0" w:line="240" w:lineRule="auto"/>
        <w:jc w:val="both"/>
        <w:rPr>
          <w:b/>
          <w:szCs w:val="20"/>
          <w:u w:val="single"/>
        </w:rPr>
      </w:pPr>
      <w:r w:rsidRPr="00AC49B3">
        <w:rPr>
          <w:b/>
          <w:szCs w:val="20"/>
          <w:u w:val="single"/>
        </w:rPr>
        <w:t>Production Firewall</w:t>
      </w:r>
      <w:r w:rsidR="00C35332" w:rsidRPr="00AC49B3">
        <w:rPr>
          <w:b/>
          <w:szCs w:val="20"/>
          <w:u w:val="single"/>
        </w:rPr>
        <w:t xml:space="preserve"> config</w:t>
      </w:r>
      <w:r w:rsidR="00F8685C">
        <w:rPr>
          <w:b/>
          <w:szCs w:val="20"/>
          <w:u w:val="single"/>
        </w:rPr>
        <w:t>uration</w:t>
      </w:r>
    </w:p>
    <w:p w14:paraId="49B08984" w14:textId="58A6A385" w:rsidR="00CF7E73" w:rsidRDefault="00CF7E73" w:rsidP="003A0C00">
      <w:pPr>
        <w:spacing w:after="0" w:line="240" w:lineRule="auto"/>
        <w:jc w:val="both"/>
        <w:rPr>
          <w:szCs w:val="20"/>
        </w:rPr>
      </w:pPr>
      <w:r>
        <w:rPr>
          <w:noProof/>
          <w:szCs w:val="20"/>
        </w:rPr>
        <w:lastRenderedPageBreak/>
        <w:drawing>
          <wp:inline distT="0" distB="0" distL="0" distR="0" wp14:anchorId="0BDC0CB9" wp14:editId="3B50FC25">
            <wp:extent cx="5829300" cy="4012565"/>
            <wp:effectExtent l="0" t="0" r="1270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04 at 11.33.37.png"/>
                    <pic:cNvPicPr/>
                  </pic:nvPicPr>
                  <pic:blipFill>
                    <a:blip r:embed="rId22">
                      <a:extLst>
                        <a:ext uri="{28A0092B-C50C-407E-A947-70E740481C1C}">
                          <a14:useLocalDpi xmlns:a14="http://schemas.microsoft.com/office/drawing/2010/main" val="0"/>
                        </a:ext>
                      </a:extLst>
                    </a:blip>
                    <a:stretch>
                      <a:fillRect/>
                    </a:stretch>
                  </pic:blipFill>
                  <pic:spPr>
                    <a:xfrm>
                      <a:off x="0" y="0"/>
                      <a:ext cx="5829300" cy="4012565"/>
                    </a:xfrm>
                    <a:prstGeom prst="rect">
                      <a:avLst/>
                    </a:prstGeom>
                  </pic:spPr>
                </pic:pic>
              </a:graphicData>
            </a:graphic>
          </wp:inline>
        </w:drawing>
      </w:r>
    </w:p>
    <w:p w14:paraId="0F6C8DF9" w14:textId="77777777" w:rsidR="00480049" w:rsidRDefault="00480049" w:rsidP="003A0C00">
      <w:pPr>
        <w:spacing w:after="0" w:line="240" w:lineRule="auto"/>
        <w:jc w:val="both"/>
        <w:rPr>
          <w:lang w:val="en-GB" w:eastAsia="en-GB"/>
        </w:rPr>
      </w:pPr>
    </w:p>
    <w:p w14:paraId="59A9D701" w14:textId="40A529CE" w:rsidR="00D33992" w:rsidRPr="007F34DA" w:rsidRDefault="00043553" w:rsidP="003A0C00">
      <w:pPr>
        <w:spacing w:after="0" w:line="240" w:lineRule="auto"/>
        <w:jc w:val="both"/>
        <w:rPr>
          <w:b/>
          <w:u w:val="single"/>
          <w:lang w:val="en-GB" w:eastAsia="en-GB"/>
        </w:rPr>
      </w:pPr>
      <w:r w:rsidRPr="007F34DA">
        <w:rPr>
          <w:b/>
          <w:u w:val="single"/>
          <w:lang w:val="en-GB" w:eastAsia="en-GB"/>
        </w:rPr>
        <w:t>Sandbox Firewall configuration</w:t>
      </w:r>
    </w:p>
    <w:p w14:paraId="00470C07" w14:textId="77777777" w:rsidR="00043553" w:rsidRDefault="00043553" w:rsidP="003A0C00">
      <w:pPr>
        <w:spacing w:after="0" w:line="240" w:lineRule="auto"/>
        <w:jc w:val="both"/>
        <w:rPr>
          <w:lang w:val="en-GB" w:eastAsia="en-GB"/>
        </w:rPr>
      </w:pPr>
    </w:p>
    <w:p w14:paraId="605D26FD" w14:textId="61F871E0" w:rsidR="004C3621" w:rsidRPr="00323A26" w:rsidRDefault="00833958" w:rsidP="003A0C00">
      <w:pPr>
        <w:spacing w:after="0" w:line="240" w:lineRule="auto"/>
        <w:jc w:val="both"/>
        <w:rPr>
          <w:lang w:val="en-GB" w:eastAsia="en-GB"/>
        </w:rPr>
      </w:pPr>
      <w:r>
        <w:rPr>
          <w:noProof/>
        </w:rPr>
        <w:drawing>
          <wp:inline distT="0" distB="0" distL="0" distR="0" wp14:anchorId="133599EF" wp14:editId="437428A6">
            <wp:extent cx="5829300" cy="4311015"/>
            <wp:effectExtent l="0" t="0" r="1270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04 at 11.37.23.png"/>
                    <pic:cNvPicPr/>
                  </pic:nvPicPr>
                  <pic:blipFill>
                    <a:blip r:embed="rId23">
                      <a:extLst>
                        <a:ext uri="{28A0092B-C50C-407E-A947-70E740481C1C}">
                          <a14:useLocalDpi xmlns:a14="http://schemas.microsoft.com/office/drawing/2010/main" val="0"/>
                        </a:ext>
                      </a:extLst>
                    </a:blip>
                    <a:stretch>
                      <a:fillRect/>
                    </a:stretch>
                  </pic:blipFill>
                  <pic:spPr>
                    <a:xfrm>
                      <a:off x="0" y="0"/>
                      <a:ext cx="5829300" cy="4311015"/>
                    </a:xfrm>
                    <a:prstGeom prst="rect">
                      <a:avLst/>
                    </a:prstGeom>
                  </pic:spPr>
                </pic:pic>
              </a:graphicData>
            </a:graphic>
          </wp:inline>
        </w:drawing>
      </w:r>
    </w:p>
    <w:p w14:paraId="5FFF8CFF" w14:textId="07711BF1" w:rsidR="002B5EB7" w:rsidRDefault="002B5EB7" w:rsidP="003A0C00">
      <w:pPr>
        <w:pStyle w:val="Heading2"/>
        <w:jc w:val="both"/>
      </w:pPr>
      <w:bookmarkStart w:id="77" w:name="_Toc442040432"/>
      <w:bookmarkStart w:id="78" w:name="_Toc500179751"/>
      <w:r w:rsidRPr="002B5EB7">
        <w:lastRenderedPageBreak/>
        <w:t>Environment</w:t>
      </w:r>
      <w:bookmarkEnd w:id="77"/>
      <w:bookmarkEnd w:id="78"/>
    </w:p>
    <w:p w14:paraId="54532A50" w14:textId="1E762DFC" w:rsidR="00285174" w:rsidRDefault="00BC1EF1" w:rsidP="003A0C00">
      <w:pPr>
        <w:jc w:val="both"/>
      </w:pPr>
      <w:r>
        <w:t>There are four e</w:t>
      </w:r>
      <w:r w:rsidR="00F75F7E">
        <w:t>nvironments created for FatFace which are as shown below.</w:t>
      </w:r>
    </w:p>
    <w:p w14:paraId="5EA2968B" w14:textId="79139C7F" w:rsidR="00F75F7E" w:rsidRDefault="00B40541" w:rsidP="003A0C00">
      <w:pPr>
        <w:pStyle w:val="ListParagraph"/>
        <w:numPr>
          <w:ilvl w:val="0"/>
          <w:numId w:val="21"/>
        </w:numPr>
        <w:jc w:val="both"/>
      </w:pPr>
      <w:r>
        <w:t>Production</w:t>
      </w:r>
    </w:p>
    <w:p w14:paraId="4AA6B8FD" w14:textId="4D8AA9FD" w:rsidR="00B40541" w:rsidRDefault="00B40541" w:rsidP="003A0C00">
      <w:pPr>
        <w:pStyle w:val="ListParagraph"/>
        <w:numPr>
          <w:ilvl w:val="0"/>
          <w:numId w:val="21"/>
        </w:numPr>
        <w:jc w:val="both"/>
      </w:pPr>
      <w:r>
        <w:t>UAT</w:t>
      </w:r>
    </w:p>
    <w:p w14:paraId="77492E85" w14:textId="3417044E" w:rsidR="00B40541" w:rsidRDefault="00B40541" w:rsidP="003A0C00">
      <w:pPr>
        <w:pStyle w:val="ListParagraph"/>
        <w:numPr>
          <w:ilvl w:val="0"/>
          <w:numId w:val="21"/>
        </w:numPr>
        <w:jc w:val="both"/>
      </w:pPr>
      <w:r>
        <w:t>SIT</w:t>
      </w:r>
    </w:p>
    <w:p w14:paraId="65B38C37" w14:textId="28A6D045" w:rsidR="00B40541" w:rsidRDefault="00B40541" w:rsidP="003A0C00">
      <w:pPr>
        <w:pStyle w:val="ListParagraph"/>
        <w:numPr>
          <w:ilvl w:val="0"/>
          <w:numId w:val="21"/>
        </w:numPr>
        <w:jc w:val="both"/>
      </w:pPr>
      <w:r>
        <w:t>Development</w:t>
      </w:r>
    </w:p>
    <w:p w14:paraId="6CC6FB62" w14:textId="4CC0CE3B" w:rsidR="00B40541" w:rsidRDefault="000A12BA" w:rsidP="003A0C00">
      <w:pPr>
        <w:jc w:val="both"/>
      </w:pPr>
      <w:r w:rsidRPr="000A12BA">
        <w:t xml:space="preserve">As most of the Fatface backend systems have only two environments (test and production), </w:t>
      </w:r>
      <w:r w:rsidR="002C3124">
        <w:t>all testing is done from SIT environment itself and UAT environment is currently unused.</w:t>
      </w:r>
      <w:r w:rsidR="00D26372">
        <w:t xml:space="preserve"> This may be used in future once a UAT environment for core systems such as CIMS and JDA are created.</w:t>
      </w:r>
    </w:p>
    <w:p w14:paraId="626A8029" w14:textId="709A3B4F" w:rsidR="00561FB0" w:rsidRPr="00285174" w:rsidRDefault="003074D3" w:rsidP="003A0C00">
      <w:pPr>
        <w:jc w:val="both"/>
      </w:pPr>
      <w:r>
        <w:t>There are 4vCores available for Production whereas Development, SIT and UAT collectively share 4vCores.</w:t>
      </w:r>
    </w:p>
    <w:p w14:paraId="65D1BED1" w14:textId="77777777" w:rsidR="002B5EB7" w:rsidRDefault="002B5EB7" w:rsidP="003A0C00">
      <w:pPr>
        <w:pStyle w:val="Heading3"/>
        <w:jc w:val="both"/>
      </w:pPr>
      <w:bookmarkStart w:id="79" w:name="_Toc442040433"/>
      <w:bookmarkStart w:id="80" w:name="_Toc500179752"/>
      <w:r w:rsidRPr="002B5EB7">
        <w:t>MuleSoft</w:t>
      </w:r>
      <w:r>
        <w:t xml:space="preserve"> Server Configuration</w:t>
      </w:r>
      <w:bookmarkEnd w:id="79"/>
      <w:bookmarkEnd w:id="80"/>
    </w:p>
    <w:p w14:paraId="14626EF4" w14:textId="5B2C7A01" w:rsidR="004F2682" w:rsidRDefault="005D300E" w:rsidP="003A0C00">
      <w:pPr>
        <w:jc w:val="both"/>
      </w:pPr>
      <w:r>
        <w:t xml:space="preserve">All MuleSoft </w:t>
      </w:r>
      <w:r w:rsidR="007F09AD">
        <w:t>applications are running on Clo</w:t>
      </w:r>
      <w:r>
        <w:t>udHub</w:t>
      </w:r>
      <w:r w:rsidR="00F34B72">
        <w:t xml:space="preserve">. Details around other servers can be found in the </w:t>
      </w:r>
      <w:r w:rsidR="004F2682">
        <w:t xml:space="preserve">section 4.1.1.42 </w:t>
      </w:r>
      <w:r w:rsidR="00F34B72">
        <w:t>of</w:t>
      </w:r>
      <w:r w:rsidR="004F2682">
        <w:t xml:space="preserve"> the FatFace HLD.</w:t>
      </w:r>
      <w:r w:rsidR="003F1484">
        <w:t xml:space="preserve"> A quick link for the HLD us given below.</w:t>
      </w:r>
    </w:p>
    <w:p w14:paraId="3D8BBED8" w14:textId="3B99464E" w:rsidR="002B5EB7" w:rsidRPr="004F2682" w:rsidRDefault="00F870EA" w:rsidP="003A0C00">
      <w:pPr>
        <w:jc w:val="both"/>
      </w:pPr>
      <w:hyperlink r:id="rId24" w:history="1">
        <w:r w:rsidR="004F2682" w:rsidRPr="009402C8">
          <w:rPr>
            <w:rStyle w:val="Hyperlink"/>
          </w:rPr>
          <w:t>https://fatface.atlassian.net/wiki/download/attachments/91790054/FatFace_DemandwareIntegr_FFLL1_HLD.docx?api=v2</w:t>
        </w:r>
      </w:hyperlink>
    </w:p>
    <w:p w14:paraId="35253ACA" w14:textId="77777777" w:rsidR="002B5EB7" w:rsidRPr="002B5EB7" w:rsidRDefault="002B5EB7" w:rsidP="003A0C00">
      <w:pPr>
        <w:pStyle w:val="Heading3"/>
        <w:jc w:val="both"/>
      </w:pPr>
      <w:bookmarkStart w:id="81" w:name="_Toc442040434"/>
      <w:bookmarkStart w:id="82" w:name="_Toc500179753"/>
      <w:r w:rsidRPr="002B5EB7">
        <w:t>Database Server Configuration</w:t>
      </w:r>
      <w:bookmarkEnd w:id="81"/>
      <w:bookmarkEnd w:id="82"/>
    </w:p>
    <w:p w14:paraId="6F755E9B" w14:textId="7FF31F61" w:rsidR="002B5EB7" w:rsidRDefault="00BE0638" w:rsidP="003A0C00">
      <w:pPr>
        <w:jc w:val="both"/>
        <w:rPr>
          <w:lang w:val="en-GB" w:eastAsia="en-GB"/>
        </w:rPr>
      </w:pPr>
      <w:r>
        <w:rPr>
          <w:lang w:val="en-GB" w:eastAsia="en-GB"/>
        </w:rPr>
        <w:t>All on-premise database servers are managed by FatFace IT and specific details are not available with us.</w:t>
      </w:r>
      <w:r w:rsidR="00015412">
        <w:rPr>
          <w:lang w:val="en-GB" w:eastAsia="en-GB"/>
        </w:rPr>
        <w:t xml:space="preserve"> </w:t>
      </w:r>
      <w:r w:rsidR="00B76DB2">
        <w:rPr>
          <w:lang w:val="en-GB" w:eastAsia="en-GB"/>
        </w:rPr>
        <w:t xml:space="preserve">Details on the AWS RDS database is available in </w:t>
      </w:r>
      <w:r w:rsidR="00B76DB2">
        <w:t>section 4.1.1.42 of the FatFace HLD</w:t>
      </w:r>
      <w:r w:rsidR="00766A43">
        <w:t>.</w:t>
      </w:r>
    </w:p>
    <w:p w14:paraId="04BB5FC4" w14:textId="77777777" w:rsidR="002B5EB7" w:rsidRDefault="002B5EB7" w:rsidP="003A0C00">
      <w:pPr>
        <w:pStyle w:val="Heading3"/>
        <w:ind w:left="634" w:hanging="634"/>
        <w:jc w:val="both"/>
      </w:pPr>
      <w:bookmarkStart w:id="83" w:name="_Toc442040435"/>
      <w:bookmarkStart w:id="84" w:name="_Toc500179754"/>
      <w:r>
        <w:t>Dependent Application Configurations</w:t>
      </w:r>
      <w:bookmarkEnd w:id="83"/>
      <w:bookmarkEnd w:id="84"/>
    </w:p>
    <w:p w14:paraId="3452FB1E" w14:textId="2D5E2D06" w:rsidR="002B5EB7" w:rsidRDefault="00600D5C" w:rsidP="003A0C00">
      <w:pPr>
        <w:jc w:val="both"/>
        <w:rPr>
          <w:lang w:val="en-GB" w:eastAsia="en-GB"/>
        </w:rPr>
      </w:pPr>
      <w:r>
        <w:rPr>
          <w:lang w:val="en-GB" w:eastAsia="en-GB"/>
        </w:rPr>
        <w:t>NA</w:t>
      </w:r>
    </w:p>
    <w:p w14:paraId="6E788D0E" w14:textId="024FC56A" w:rsidR="002B5EB7" w:rsidRDefault="002B5EB7" w:rsidP="003A0C00">
      <w:pPr>
        <w:pStyle w:val="Heading1"/>
        <w:jc w:val="both"/>
        <w:rPr>
          <w:lang w:val="en-GB" w:eastAsia="en-GB"/>
        </w:rPr>
      </w:pPr>
      <w:bookmarkStart w:id="85" w:name="_Toc442040436"/>
      <w:bookmarkStart w:id="86" w:name="_Toc500179755"/>
      <w:r>
        <w:rPr>
          <w:lang w:val="en-GB" w:eastAsia="en-GB"/>
        </w:rPr>
        <w:t>Dependencies</w:t>
      </w:r>
      <w:bookmarkEnd w:id="85"/>
      <w:bookmarkEnd w:id="86"/>
    </w:p>
    <w:p w14:paraId="225A5017" w14:textId="77777777" w:rsidR="002B5EB7" w:rsidRDefault="002B5EB7" w:rsidP="003A0C00">
      <w:pPr>
        <w:pStyle w:val="Heading2"/>
        <w:jc w:val="both"/>
        <w:rPr>
          <w:lang w:val="en-GB" w:eastAsia="en-GB"/>
        </w:rPr>
      </w:pPr>
      <w:bookmarkStart w:id="87" w:name="_Toc442040437"/>
      <w:bookmarkStart w:id="88" w:name="_Toc500179756"/>
      <w:r w:rsidRPr="002B5EB7">
        <w:t>Dependent</w:t>
      </w:r>
      <w:r>
        <w:rPr>
          <w:lang w:val="en-GB" w:eastAsia="en-GB"/>
        </w:rPr>
        <w:t xml:space="preserve"> Applications</w:t>
      </w:r>
      <w:bookmarkEnd w:id="87"/>
      <w:bookmarkEnd w:id="88"/>
    </w:p>
    <w:tbl>
      <w:tblPr>
        <w:tblStyle w:val="WHISHWORKS"/>
        <w:tblW w:w="8797" w:type="dxa"/>
        <w:tblInd w:w="108" w:type="dxa"/>
        <w:tblLayout w:type="fixed"/>
        <w:tblLook w:val="0420" w:firstRow="1" w:lastRow="0" w:firstColumn="0" w:lastColumn="0" w:noHBand="0" w:noVBand="1"/>
      </w:tblPr>
      <w:tblGrid>
        <w:gridCol w:w="4680"/>
        <w:gridCol w:w="4117"/>
      </w:tblGrid>
      <w:tr w:rsidR="00DB647E" w14:paraId="430A43D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6AEFF5F5"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12BBA088"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DB647E" w:rsidRPr="00043DB3" w14:paraId="60957CA4"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7BDA79E8" w14:textId="7CA056EF" w:rsidR="00DB647E" w:rsidRPr="00043DB3" w:rsidRDefault="00D60200" w:rsidP="003A0C00">
            <w:pPr>
              <w:jc w:val="both"/>
              <w:rPr>
                <w:b/>
              </w:rPr>
            </w:pPr>
            <w:r>
              <w:rPr>
                <w:b/>
              </w:rPr>
              <w:t>MS</w:t>
            </w:r>
            <w:r w:rsidR="00F8143E">
              <w:rPr>
                <w:b/>
              </w:rPr>
              <w:t xml:space="preserve"> SQL Server </w:t>
            </w:r>
            <w:r>
              <w:rPr>
                <w:b/>
              </w:rPr>
              <w:t>Demandware DB</w:t>
            </w:r>
          </w:p>
        </w:tc>
        <w:tc>
          <w:tcPr>
            <w:tcW w:w="4117" w:type="dxa"/>
          </w:tcPr>
          <w:p w14:paraId="0783A675" w14:textId="4EE90699" w:rsidR="00DB647E" w:rsidRPr="00043DB3" w:rsidRDefault="001228C8" w:rsidP="003A0C00">
            <w:pPr>
              <w:jc w:val="both"/>
            </w:pPr>
            <w:r>
              <w:t xml:space="preserve">A reporting database hosted on </w:t>
            </w:r>
            <w:r w:rsidR="00D60200">
              <w:t xml:space="preserve">premise to hold all </w:t>
            </w:r>
            <w:r w:rsidR="00C5644B">
              <w:t>order and payment related data.</w:t>
            </w:r>
            <w:r w:rsidR="00EE1E7C">
              <w:t xml:space="preserve"> </w:t>
            </w:r>
            <w:r w:rsidR="00914564">
              <w:t>Please refer IHUB-166 and IHUB</w:t>
            </w:r>
            <w:r w:rsidR="008045CE">
              <w:t>-166 and IHUB-168 for details on the reporting requirements.</w:t>
            </w:r>
          </w:p>
        </w:tc>
      </w:tr>
      <w:tr w:rsidR="00F8143E" w:rsidRPr="00043DB3" w14:paraId="353DD8E8" w14:textId="77777777" w:rsidTr="006B6CDC">
        <w:trPr>
          <w:cnfStyle w:val="000000010000" w:firstRow="0" w:lastRow="0" w:firstColumn="0" w:lastColumn="0" w:oddVBand="0" w:evenVBand="0" w:oddHBand="0" w:evenHBand="1" w:firstRowFirstColumn="0" w:firstRowLastColumn="0" w:lastRowFirstColumn="0" w:lastRowLastColumn="0"/>
          <w:trHeight w:val="539"/>
        </w:trPr>
        <w:tc>
          <w:tcPr>
            <w:tcW w:w="4680" w:type="dxa"/>
          </w:tcPr>
          <w:p w14:paraId="3265D241" w14:textId="332AE4BE" w:rsidR="00F8143E" w:rsidRDefault="00C5465C" w:rsidP="003A0C00">
            <w:pPr>
              <w:jc w:val="both"/>
              <w:rPr>
                <w:b/>
              </w:rPr>
            </w:pPr>
            <w:r>
              <w:rPr>
                <w:b/>
              </w:rPr>
              <w:t>Maytech</w:t>
            </w:r>
            <w:r w:rsidR="00F8143E">
              <w:rPr>
                <w:b/>
              </w:rPr>
              <w:t xml:space="preserve"> SFTP</w:t>
            </w:r>
          </w:p>
        </w:tc>
        <w:tc>
          <w:tcPr>
            <w:tcW w:w="4117" w:type="dxa"/>
          </w:tcPr>
          <w:p w14:paraId="073FCA3A" w14:textId="65768EA7" w:rsidR="00F8143E" w:rsidRDefault="004822FF" w:rsidP="003A0C00">
            <w:pPr>
              <w:jc w:val="both"/>
            </w:pPr>
            <w:r>
              <w:t xml:space="preserve">Used for </w:t>
            </w:r>
            <w:r w:rsidR="0073624F">
              <w:t>all files based integrations in Mule</w:t>
            </w:r>
            <w:r w:rsidR="00371B65">
              <w:t xml:space="preserve">. Please refed HLD for details on </w:t>
            </w:r>
            <w:r w:rsidR="00792F89">
              <w:t>SFTP directory structure and their usage.</w:t>
            </w:r>
          </w:p>
        </w:tc>
      </w:tr>
      <w:tr w:rsidR="00F8143E" w:rsidRPr="00043DB3" w14:paraId="47A1BB52"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3A6E2D33" w14:textId="03EE993B" w:rsidR="00F8143E" w:rsidRDefault="00155612" w:rsidP="003A0C00">
            <w:pPr>
              <w:jc w:val="both"/>
              <w:rPr>
                <w:b/>
              </w:rPr>
            </w:pPr>
            <w:r>
              <w:rPr>
                <w:b/>
              </w:rPr>
              <w:t>Amazon SQS</w:t>
            </w:r>
          </w:p>
        </w:tc>
        <w:tc>
          <w:tcPr>
            <w:tcW w:w="4117" w:type="dxa"/>
          </w:tcPr>
          <w:p w14:paraId="2FC8DBB7" w14:textId="1B7F4977" w:rsidR="00F8143E" w:rsidRDefault="004A2A0E" w:rsidP="003A0C00">
            <w:pPr>
              <w:jc w:val="both"/>
            </w:pPr>
            <w:r>
              <w:t xml:space="preserve">Used for order create functionality. </w:t>
            </w:r>
            <w:r w:rsidR="002B5CA3">
              <w:t>Please refer SDDs for IHUB-6 for details.</w:t>
            </w:r>
          </w:p>
        </w:tc>
      </w:tr>
      <w:tr w:rsidR="002879C0" w:rsidRPr="00043DB3" w14:paraId="7C5A98A6"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3DECF087" w14:textId="3A9F0EEB" w:rsidR="002879C0" w:rsidRDefault="002879C0" w:rsidP="003A0C00">
            <w:pPr>
              <w:jc w:val="both"/>
              <w:rPr>
                <w:b/>
              </w:rPr>
            </w:pPr>
            <w:r>
              <w:rPr>
                <w:b/>
              </w:rPr>
              <w:t>Amazon RDS</w:t>
            </w:r>
          </w:p>
        </w:tc>
        <w:tc>
          <w:tcPr>
            <w:tcW w:w="4117" w:type="dxa"/>
          </w:tcPr>
          <w:p w14:paraId="45D44B53" w14:textId="79F2BF86" w:rsidR="002879C0" w:rsidRDefault="002879C0" w:rsidP="003A0C00">
            <w:pPr>
              <w:jc w:val="both"/>
            </w:pPr>
            <w:r>
              <w:t>Used for data migration (one time activity) and MuleSoft API audit (30 days of data is maintained in audit table).</w:t>
            </w:r>
          </w:p>
        </w:tc>
      </w:tr>
    </w:tbl>
    <w:p w14:paraId="535F0FED" w14:textId="5867D65B" w:rsidR="0061758E" w:rsidRPr="00C260AD" w:rsidRDefault="002B5EB7" w:rsidP="003A0C00">
      <w:pPr>
        <w:pStyle w:val="Heading2"/>
        <w:jc w:val="both"/>
        <w:rPr>
          <w:lang w:val="en-GB" w:eastAsia="en-GB"/>
        </w:rPr>
      </w:pPr>
      <w:bookmarkStart w:id="89" w:name="_Toc442040438"/>
      <w:bookmarkStart w:id="90" w:name="_Toc500179757"/>
      <w:r w:rsidRPr="002B5EB7">
        <w:t>Dependent</w:t>
      </w:r>
      <w:r>
        <w:rPr>
          <w:lang w:val="en-GB" w:eastAsia="en-GB"/>
        </w:rPr>
        <w:t xml:space="preserve"> Services</w:t>
      </w:r>
      <w:bookmarkEnd w:id="89"/>
      <w:bookmarkEnd w:id="90"/>
    </w:p>
    <w:tbl>
      <w:tblPr>
        <w:tblStyle w:val="WHISHWORKS"/>
        <w:tblW w:w="8797" w:type="dxa"/>
        <w:tblInd w:w="108" w:type="dxa"/>
        <w:tblLayout w:type="fixed"/>
        <w:tblLook w:val="0420" w:firstRow="1" w:lastRow="0" w:firstColumn="0" w:lastColumn="0" w:noHBand="0" w:noVBand="1"/>
      </w:tblPr>
      <w:tblGrid>
        <w:gridCol w:w="4680"/>
        <w:gridCol w:w="4117"/>
      </w:tblGrid>
      <w:tr w:rsidR="00DB647E" w14:paraId="6B62B7AE"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45A08107"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Dependent Applications</w:t>
            </w:r>
          </w:p>
        </w:tc>
        <w:tc>
          <w:tcPr>
            <w:tcW w:w="4117" w:type="dxa"/>
          </w:tcPr>
          <w:p w14:paraId="3982D644" w14:textId="77777777" w:rsidR="00DB647E" w:rsidRPr="00B7695C" w:rsidRDefault="00DB647E" w:rsidP="003A0C00">
            <w:pPr>
              <w:ind w:left="360"/>
              <w:jc w:val="both"/>
              <w:rPr>
                <w:color w:val="FFFFFF" w:themeColor="background1"/>
                <w:szCs w:val="22"/>
              </w:rPr>
            </w:pPr>
            <w:r w:rsidRPr="00B7695C">
              <w:rPr>
                <w:color w:val="FFFFFF" w:themeColor="background1"/>
                <w:szCs w:val="22"/>
              </w:rPr>
              <w:t>Description</w:t>
            </w:r>
          </w:p>
        </w:tc>
      </w:tr>
      <w:tr w:rsidR="00A6058F" w:rsidRPr="00043DB3" w14:paraId="04492091"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452D8B44" w14:textId="6EBB4E39" w:rsidR="00A6058F" w:rsidRPr="00043DB3" w:rsidRDefault="00A6058F" w:rsidP="003A0C00">
            <w:pPr>
              <w:jc w:val="both"/>
              <w:rPr>
                <w:b/>
              </w:rPr>
            </w:pPr>
            <w:r>
              <w:rPr>
                <w:b/>
              </w:rPr>
              <w:lastRenderedPageBreak/>
              <w:t>CIMS SOAP web service</w:t>
            </w:r>
          </w:p>
        </w:tc>
        <w:tc>
          <w:tcPr>
            <w:tcW w:w="4117" w:type="dxa"/>
          </w:tcPr>
          <w:p w14:paraId="7F448FAF" w14:textId="22B4DFDD" w:rsidR="00A6058F" w:rsidRPr="00043DB3" w:rsidRDefault="00A6058F" w:rsidP="003A0C00">
            <w:pPr>
              <w:jc w:val="both"/>
            </w:pPr>
            <w:r>
              <w:t>Used for all transactions around CIMS.</w:t>
            </w:r>
          </w:p>
        </w:tc>
      </w:tr>
      <w:tr w:rsidR="00A6058F" w:rsidRPr="00043DB3" w14:paraId="2DF7EAF9"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453A1CD1" w14:textId="0FFCDE35" w:rsidR="00A6058F" w:rsidRDefault="00A6058F" w:rsidP="003A0C00">
            <w:pPr>
              <w:jc w:val="both"/>
              <w:rPr>
                <w:b/>
              </w:rPr>
            </w:pPr>
            <w:r>
              <w:rPr>
                <w:b/>
              </w:rPr>
              <w:t>Demandware Payment API</w:t>
            </w:r>
          </w:p>
        </w:tc>
        <w:tc>
          <w:tcPr>
            <w:tcW w:w="4117" w:type="dxa"/>
          </w:tcPr>
          <w:p w14:paraId="6170584A" w14:textId="72E53E37" w:rsidR="00A6058F" w:rsidRDefault="00A6058F" w:rsidP="003A0C00">
            <w:pPr>
              <w:jc w:val="both"/>
            </w:pPr>
            <w:r>
              <w:t>Used for payment capture, refund and cancellation for an order in Demandware payment gateway.</w:t>
            </w:r>
          </w:p>
        </w:tc>
      </w:tr>
      <w:tr w:rsidR="00A6058F" w:rsidRPr="00043DB3" w14:paraId="2D342307"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C655742" w14:textId="4430A1F4" w:rsidR="00A6058F" w:rsidRDefault="00A6058F" w:rsidP="003A0C00">
            <w:pPr>
              <w:jc w:val="both"/>
              <w:rPr>
                <w:b/>
              </w:rPr>
            </w:pPr>
            <w:r>
              <w:rPr>
                <w:b/>
              </w:rPr>
              <w:t>CCMP Email API</w:t>
            </w:r>
          </w:p>
        </w:tc>
        <w:tc>
          <w:tcPr>
            <w:tcW w:w="4117" w:type="dxa"/>
          </w:tcPr>
          <w:p w14:paraId="06D179A3" w14:textId="18C1E263" w:rsidR="00A6058F" w:rsidRDefault="00A6058F" w:rsidP="003A0C00">
            <w:pPr>
              <w:jc w:val="both"/>
            </w:pPr>
            <w:r>
              <w:t>Used to send emails to customer for delivery, refund and cancellation scenarios.</w:t>
            </w:r>
          </w:p>
        </w:tc>
      </w:tr>
      <w:tr w:rsidR="00A6058F" w:rsidRPr="00043DB3" w14:paraId="044DD051" w14:textId="77777777" w:rsidTr="00E80D09">
        <w:trPr>
          <w:cnfStyle w:val="000000010000" w:firstRow="0" w:lastRow="0" w:firstColumn="0" w:lastColumn="0" w:oddVBand="0" w:evenVBand="0" w:oddHBand="0" w:evenHBand="1" w:firstRowFirstColumn="0" w:firstRowLastColumn="0" w:lastRowFirstColumn="0" w:lastRowLastColumn="0"/>
        </w:trPr>
        <w:tc>
          <w:tcPr>
            <w:tcW w:w="4680" w:type="dxa"/>
          </w:tcPr>
          <w:p w14:paraId="7CEA8B36" w14:textId="383D68A0" w:rsidR="00A6058F" w:rsidRDefault="00A6058F" w:rsidP="003A0C00">
            <w:pPr>
              <w:jc w:val="both"/>
              <w:rPr>
                <w:b/>
              </w:rPr>
            </w:pPr>
            <w:r>
              <w:rPr>
                <w:b/>
              </w:rPr>
              <w:t>InRiver/PIM product API</w:t>
            </w:r>
          </w:p>
        </w:tc>
        <w:tc>
          <w:tcPr>
            <w:tcW w:w="4117" w:type="dxa"/>
          </w:tcPr>
          <w:p w14:paraId="4CEB9206" w14:textId="26E39A9E" w:rsidR="00A6058F" w:rsidRDefault="00A6058F" w:rsidP="003A0C00">
            <w:pPr>
              <w:jc w:val="both"/>
            </w:pPr>
            <w:r>
              <w:t>Used to send product feed to InRiver/PIM</w:t>
            </w:r>
          </w:p>
        </w:tc>
      </w:tr>
    </w:tbl>
    <w:p w14:paraId="0473150D" w14:textId="77777777" w:rsidR="00DB647E" w:rsidRDefault="00DB647E" w:rsidP="003A0C00">
      <w:pPr>
        <w:jc w:val="both"/>
        <w:rPr>
          <w:lang w:val="en-GB" w:eastAsia="en-GB"/>
        </w:rPr>
      </w:pPr>
    </w:p>
    <w:p w14:paraId="4DFB33F1" w14:textId="77777777" w:rsidR="002B5EB7" w:rsidRDefault="002B5EB7" w:rsidP="003A0C00">
      <w:pPr>
        <w:pStyle w:val="Heading1"/>
        <w:jc w:val="both"/>
        <w:rPr>
          <w:lang w:val="en-GB" w:eastAsia="en-GB"/>
        </w:rPr>
      </w:pPr>
      <w:bookmarkStart w:id="91" w:name="_Toc442040439"/>
      <w:bookmarkStart w:id="92" w:name="_Toc500179758"/>
      <w:r>
        <w:rPr>
          <w:lang w:val="en-GB" w:eastAsia="en-GB"/>
        </w:rPr>
        <w:t>Scheduled Jobs</w:t>
      </w:r>
      <w:bookmarkEnd w:id="91"/>
      <w:bookmarkEnd w:id="92"/>
    </w:p>
    <w:p w14:paraId="1384E5F6" w14:textId="2FAA666E" w:rsidR="009A6339" w:rsidRDefault="008E2152" w:rsidP="003A0C00">
      <w:pPr>
        <w:jc w:val="both"/>
        <w:rPr>
          <w:lang w:val="en-GB" w:eastAsia="en-GB"/>
        </w:rPr>
      </w:pPr>
      <w:r>
        <w:rPr>
          <w:lang w:val="en-GB" w:eastAsia="en-GB"/>
        </w:rPr>
        <w:t xml:space="preserve">All job schedules are captured in </w:t>
      </w:r>
      <w:r w:rsidR="002E01A8">
        <w:rPr>
          <w:lang w:val="en-GB" w:eastAsia="en-GB"/>
        </w:rPr>
        <w:t>below spreadsheet.</w:t>
      </w:r>
    </w:p>
    <w:p w14:paraId="2DA8C584" w14:textId="258BA0AA" w:rsidR="002E01A8" w:rsidRDefault="00F870EA" w:rsidP="003A0C00">
      <w:pPr>
        <w:jc w:val="both"/>
        <w:rPr>
          <w:lang w:val="en-GB" w:eastAsia="en-GB"/>
        </w:rPr>
      </w:pPr>
      <w:hyperlink r:id="rId25" w:history="1">
        <w:r w:rsidR="002E01A8" w:rsidRPr="009402C8">
          <w:rPr>
            <w:rStyle w:val="Hyperlink"/>
            <w:lang w:val="en-GB" w:eastAsia="en-GB"/>
          </w:rPr>
          <w:t>https://fatface.atlassian.net/wiki/download/attachments/104890369/FatFace-IHUB-Interface%20Schedule%20Catalog.xlsx?api=v2</w:t>
        </w:r>
      </w:hyperlink>
    </w:p>
    <w:p w14:paraId="25BF91F5" w14:textId="33B4436E" w:rsidR="002E01A8" w:rsidRPr="008E2152" w:rsidRDefault="002E01A8" w:rsidP="003A0C00">
      <w:pPr>
        <w:jc w:val="both"/>
        <w:rPr>
          <w:lang w:val="en-GB" w:eastAsia="en-GB"/>
        </w:rPr>
      </w:pPr>
      <w:r>
        <w:rPr>
          <w:lang w:val="en-GB" w:eastAsia="en-GB"/>
        </w:rPr>
        <w:t>Please refer “Mule Job” sheet for details on Mule job frequencies.</w:t>
      </w:r>
    </w:p>
    <w:p w14:paraId="404A0836" w14:textId="77777777" w:rsidR="00DB647E" w:rsidRDefault="00DB647E" w:rsidP="003A0C00">
      <w:pPr>
        <w:pStyle w:val="Heading1"/>
        <w:jc w:val="both"/>
        <w:rPr>
          <w:lang w:val="en-GB" w:eastAsia="en-GB"/>
        </w:rPr>
      </w:pPr>
      <w:bookmarkStart w:id="93" w:name="_Toc442040440"/>
      <w:bookmarkStart w:id="94" w:name="_Toc500179759"/>
      <w:r>
        <w:rPr>
          <w:lang w:val="en-GB" w:eastAsia="en-GB"/>
        </w:rPr>
        <w:t>Data Clean-up</w:t>
      </w:r>
      <w:bookmarkEnd w:id="93"/>
      <w:bookmarkEnd w:id="94"/>
    </w:p>
    <w:p w14:paraId="13E9148C" w14:textId="488255DE" w:rsidR="00DB647E" w:rsidRDefault="00DB647E" w:rsidP="003A0C00">
      <w:pPr>
        <w:pStyle w:val="Heading2"/>
        <w:jc w:val="both"/>
        <w:rPr>
          <w:lang w:val="en-GB" w:eastAsia="en-GB"/>
        </w:rPr>
      </w:pPr>
      <w:bookmarkStart w:id="95" w:name="_Toc442040441"/>
      <w:bookmarkStart w:id="96" w:name="_Toc500179760"/>
      <w:r w:rsidRPr="00DB647E">
        <w:t>Database</w:t>
      </w:r>
      <w:r>
        <w:rPr>
          <w:lang w:val="en-GB" w:eastAsia="en-GB"/>
        </w:rPr>
        <w:t xml:space="preserve"> Clean-up</w:t>
      </w:r>
      <w:bookmarkEnd w:id="95"/>
      <w:bookmarkEnd w:id="96"/>
    </w:p>
    <w:p w14:paraId="4B24FA3E" w14:textId="072F875F" w:rsidR="009A6339" w:rsidRDefault="00A8030E" w:rsidP="003A0C00">
      <w:pPr>
        <w:jc w:val="both"/>
        <w:rPr>
          <w:lang w:val="en-GB" w:eastAsia="en-GB"/>
        </w:rPr>
      </w:pPr>
      <w:r>
        <w:rPr>
          <w:lang w:val="en-GB" w:eastAsia="en-GB"/>
        </w:rPr>
        <w:t>Following clean-up task</w:t>
      </w:r>
      <w:r w:rsidR="005948EC">
        <w:rPr>
          <w:lang w:val="en-GB" w:eastAsia="en-GB"/>
        </w:rPr>
        <w:t xml:space="preserve"> will need to be performed on monthly basis.</w:t>
      </w:r>
    </w:p>
    <w:p w14:paraId="65EF64CD" w14:textId="330176B0" w:rsidR="00902519" w:rsidRPr="00621EA1" w:rsidRDefault="00D8587F" w:rsidP="003A0C00">
      <w:pPr>
        <w:pStyle w:val="ListParagraph"/>
        <w:numPr>
          <w:ilvl w:val="0"/>
          <w:numId w:val="22"/>
        </w:numPr>
        <w:jc w:val="both"/>
        <w:rPr>
          <w:lang w:val="en-GB" w:eastAsia="en-GB"/>
        </w:rPr>
      </w:pPr>
      <w:r>
        <w:rPr>
          <w:lang w:val="en-GB" w:eastAsia="en-GB"/>
        </w:rPr>
        <w:t>Delete any audit data older than 30 days from MuleSoft audit table (both Production and sandbox).</w:t>
      </w:r>
    </w:p>
    <w:p w14:paraId="1E1DF283" w14:textId="1A26662D" w:rsidR="00902519" w:rsidRDefault="00902519" w:rsidP="003A0C00">
      <w:pPr>
        <w:jc w:val="both"/>
        <w:rPr>
          <w:lang w:val="en-GB" w:eastAsia="en-GB"/>
        </w:rPr>
      </w:pPr>
      <w:r>
        <w:rPr>
          <w:lang w:val="en-GB" w:eastAsia="en-GB"/>
        </w:rPr>
        <w:t>Above clean-up needs to be done manually on 15</w:t>
      </w:r>
      <w:r w:rsidRPr="003506EE">
        <w:rPr>
          <w:vertAlign w:val="superscript"/>
          <w:lang w:val="en-GB" w:eastAsia="en-GB"/>
        </w:rPr>
        <w:t>th</w:t>
      </w:r>
      <w:r>
        <w:rPr>
          <w:lang w:val="en-GB" w:eastAsia="en-GB"/>
        </w:rPr>
        <w:t xml:space="preserve"> of every month (15/11/2017 was the actual go live). </w:t>
      </w:r>
      <w:hyperlink r:id="rId26" w:history="1">
        <w:r>
          <w:rPr>
            <w:rStyle w:val="Hyperlink"/>
            <w:rFonts w:ascii="Arial" w:eastAsia="Times New Roman" w:hAnsi="Arial" w:cs="Arial"/>
            <w:color w:val="3B73AF"/>
            <w:sz w:val="21"/>
            <w:szCs w:val="21"/>
          </w:rPr>
          <w:t>IHUB-1005</w:t>
        </w:r>
      </w:hyperlink>
      <w:r>
        <w:rPr>
          <w:rFonts w:ascii="Arial" w:eastAsia="Times New Roman" w:hAnsi="Arial" w:cs="Arial"/>
          <w:color w:val="333333"/>
          <w:sz w:val="21"/>
          <w:szCs w:val="21"/>
        </w:rPr>
        <w:t xml:space="preserve"> is logged </w:t>
      </w:r>
      <w:r>
        <w:rPr>
          <w:lang w:val="en-GB" w:eastAsia="en-GB"/>
        </w:rPr>
        <w:t>to automate the clean-up of audit tables and is currently waiting for actions from FatFace side.</w:t>
      </w:r>
    </w:p>
    <w:p w14:paraId="46467C1C" w14:textId="77777777" w:rsidR="00DB647E" w:rsidRDefault="00DB647E" w:rsidP="003A0C00">
      <w:pPr>
        <w:pStyle w:val="Heading2"/>
        <w:jc w:val="both"/>
        <w:rPr>
          <w:lang w:val="en-GB" w:eastAsia="en-GB"/>
        </w:rPr>
      </w:pPr>
      <w:bookmarkStart w:id="97" w:name="_Toc442040442"/>
      <w:bookmarkStart w:id="98" w:name="_Toc500179761"/>
      <w:r>
        <w:rPr>
          <w:lang w:val="en-GB" w:eastAsia="en-GB"/>
        </w:rPr>
        <w:t xml:space="preserve">File </w:t>
      </w:r>
      <w:r w:rsidRPr="00DB647E">
        <w:t>Repository</w:t>
      </w:r>
      <w:r>
        <w:rPr>
          <w:lang w:val="en-GB" w:eastAsia="en-GB"/>
        </w:rPr>
        <w:t xml:space="preserve"> Clean-up</w:t>
      </w:r>
      <w:bookmarkEnd w:id="97"/>
      <w:bookmarkEnd w:id="98"/>
    </w:p>
    <w:p w14:paraId="6536462F" w14:textId="021B2F3B" w:rsidR="00864F9C" w:rsidRDefault="00104D94" w:rsidP="003A0C00">
      <w:pPr>
        <w:jc w:val="both"/>
        <w:rPr>
          <w:lang w:val="en-GB" w:eastAsia="en-GB"/>
        </w:rPr>
      </w:pPr>
      <w:r>
        <w:rPr>
          <w:lang w:val="en-GB" w:eastAsia="en-GB"/>
        </w:rPr>
        <w:t>Following clean-up task</w:t>
      </w:r>
      <w:r w:rsidR="00864F9C">
        <w:rPr>
          <w:lang w:val="en-GB" w:eastAsia="en-GB"/>
        </w:rPr>
        <w:t xml:space="preserve"> will need to be performed on monthly basis.</w:t>
      </w:r>
    </w:p>
    <w:p w14:paraId="2A0AFB7B" w14:textId="77777777" w:rsidR="00864F9C" w:rsidRDefault="00864F9C" w:rsidP="003A0C00">
      <w:pPr>
        <w:pStyle w:val="ListParagraph"/>
        <w:numPr>
          <w:ilvl w:val="0"/>
          <w:numId w:val="25"/>
        </w:numPr>
        <w:jc w:val="both"/>
        <w:rPr>
          <w:lang w:val="en-GB" w:eastAsia="en-GB"/>
        </w:rPr>
      </w:pPr>
      <w:r>
        <w:rPr>
          <w:lang w:val="en-GB" w:eastAsia="en-GB"/>
        </w:rPr>
        <w:t>Delete any files from SFTP server (root location “</w:t>
      </w:r>
      <w:r w:rsidRPr="00EE734B">
        <w:rPr>
          <w:lang w:val="en-GB" w:eastAsia="en-GB"/>
        </w:rPr>
        <w:t>FatFace</w:t>
      </w:r>
      <w:r>
        <w:rPr>
          <w:lang w:val="en-GB" w:eastAsia="en-GB"/>
        </w:rPr>
        <w:t>/”) which is older than 30 days.</w:t>
      </w:r>
    </w:p>
    <w:p w14:paraId="1B205E47" w14:textId="138B5C4A" w:rsidR="00DB647E" w:rsidRPr="009A6339" w:rsidRDefault="00864F9C" w:rsidP="003A0C00">
      <w:pPr>
        <w:jc w:val="both"/>
        <w:rPr>
          <w:lang w:val="en-GB" w:eastAsia="en-GB"/>
        </w:rPr>
      </w:pPr>
      <w:r>
        <w:rPr>
          <w:lang w:val="en-GB" w:eastAsia="en-GB"/>
        </w:rPr>
        <w:t>Above clean-up needs to be done manually on 15</w:t>
      </w:r>
      <w:r w:rsidRPr="003506EE">
        <w:rPr>
          <w:vertAlign w:val="superscript"/>
          <w:lang w:val="en-GB" w:eastAsia="en-GB"/>
        </w:rPr>
        <w:t>th</w:t>
      </w:r>
      <w:r>
        <w:rPr>
          <w:lang w:val="en-GB" w:eastAsia="en-GB"/>
        </w:rPr>
        <w:t xml:space="preserve"> of every month (15/11/2017 was the actual go live). </w:t>
      </w:r>
      <w:hyperlink r:id="rId27" w:history="1">
        <w:r w:rsidR="00AD42CF">
          <w:rPr>
            <w:rStyle w:val="Hyperlink"/>
            <w:rFonts w:ascii="Arial" w:eastAsia="Times New Roman" w:hAnsi="Arial" w:cs="Arial"/>
            <w:color w:val="3B73AF"/>
            <w:sz w:val="21"/>
            <w:szCs w:val="21"/>
          </w:rPr>
          <w:t>IHUB-1006</w:t>
        </w:r>
      </w:hyperlink>
      <w:r w:rsidR="00AD42CF">
        <w:rPr>
          <w:rFonts w:ascii="Arial" w:eastAsia="Times New Roman" w:hAnsi="Arial" w:cs="Arial"/>
          <w:color w:val="333333"/>
          <w:sz w:val="21"/>
          <w:szCs w:val="21"/>
        </w:rPr>
        <w:t xml:space="preserve"> is logged </w:t>
      </w:r>
      <w:r>
        <w:rPr>
          <w:lang w:val="en-GB" w:eastAsia="en-GB"/>
        </w:rPr>
        <w:t>to automate the clean-up of</w:t>
      </w:r>
      <w:r w:rsidR="00AD42CF">
        <w:rPr>
          <w:lang w:val="en-GB" w:eastAsia="en-GB"/>
        </w:rPr>
        <w:t xml:space="preserve"> files on the</w:t>
      </w:r>
      <w:r>
        <w:rPr>
          <w:lang w:val="en-GB" w:eastAsia="en-GB"/>
        </w:rPr>
        <w:t xml:space="preserve"> SFTP </w:t>
      </w:r>
      <w:r w:rsidR="00AD42CF">
        <w:rPr>
          <w:lang w:val="en-GB" w:eastAsia="en-GB"/>
        </w:rPr>
        <w:t>server</w:t>
      </w:r>
      <w:r>
        <w:rPr>
          <w:lang w:val="en-GB" w:eastAsia="en-GB"/>
        </w:rPr>
        <w:t xml:space="preserve"> </w:t>
      </w:r>
      <w:r w:rsidR="00AD42CF">
        <w:rPr>
          <w:lang w:val="en-GB" w:eastAsia="en-GB"/>
        </w:rPr>
        <w:t>and is currently waiting for actions from FatFace side.</w:t>
      </w:r>
    </w:p>
    <w:p w14:paraId="43CD97CB" w14:textId="77777777" w:rsidR="00DB647E" w:rsidRPr="00931FA0" w:rsidRDefault="00DB647E" w:rsidP="003A0C00">
      <w:pPr>
        <w:pStyle w:val="Heading1"/>
        <w:jc w:val="both"/>
        <w:rPr>
          <w:lang w:val="en-GB" w:eastAsia="en-GB"/>
        </w:rPr>
      </w:pPr>
      <w:bookmarkStart w:id="99" w:name="_Toc442040443"/>
      <w:bookmarkStart w:id="100" w:name="_Toc500179762"/>
      <w:r w:rsidRPr="00931FA0">
        <w:rPr>
          <w:lang w:val="en-GB" w:eastAsia="en-GB"/>
        </w:rPr>
        <w:t>Deployment Process</w:t>
      </w:r>
      <w:bookmarkEnd w:id="99"/>
      <w:bookmarkEnd w:id="100"/>
    </w:p>
    <w:p w14:paraId="414523F5" w14:textId="77777777" w:rsidR="00DB647E" w:rsidRDefault="00DB647E" w:rsidP="003A0C00">
      <w:pPr>
        <w:pStyle w:val="Heading2"/>
        <w:jc w:val="both"/>
        <w:rPr>
          <w:lang w:val="en-GB" w:eastAsia="en-GB"/>
        </w:rPr>
      </w:pPr>
      <w:bookmarkStart w:id="101" w:name="_Toc442040444"/>
      <w:bookmarkStart w:id="102" w:name="_Toc500179763"/>
      <w:r>
        <w:rPr>
          <w:lang w:val="en-GB" w:eastAsia="en-GB"/>
        </w:rPr>
        <w:t>Source Control &amp; Release Process</w:t>
      </w:r>
      <w:bookmarkEnd w:id="101"/>
      <w:bookmarkEnd w:id="102"/>
    </w:p>
    <w:p w14:paraId="04370AAA" w14:textId="46AE5725" w:rsidR="00DB647E" w:rsidRDefault="00B022B7" w:rsidP="003A0C00">
      <w:pPr>
        <w:spacing w:after="0" w:line="240" w:lineRule="auto"/>
        <w:jc w:val="both"/>
        <w:rPr>
          <w:lang w:val="en-GB" w:eastAsia="en-GB"/>
        </w:rPr>
      </w:pPr>
      <w:r>
        <w:rPr>
          <w:lang w:val="en-GB" w:eastAsia="en-GB"/>
        </w:rPr>
        <w:t xml:space="preserve">Source code are maintained in </w:t>
      </w:r>
      <w:r w:rsidR="00FA3F8C">
        <w:rPr>
          <w:lang w:val="en-GB" w:eastAsia="en-GB"/>
        </w:rPr>
        <w:t>FatFace GitHub repository</w:t>
      </w:r>
      <w:r w:rsidR="00DB0DC7">
        <w:rPr>
          <w:lang w:val="en-GB" w:eastAsia="en-GB"/>
        </w:rPr>
        <w:t xml:space="preserve"> at below link.</w:t>
      </w:r>
    </w:p>
    <w:p w14:paraId="1AF2520C" w14:textId="77777777" w:rsidR="00FA3F8C" w:rsidRDefault="00FA3F8C" w:rsidP="003A0C00">
      <w:pPr>
        <w:spacing w:after="0" w:line="240" w:lineRule="auto"/>
        <w:jc w:val="both"/>
        <w:rPr>
          <w:lang w:val="en-GB" w:eastAsia="en-GB"/>
        </w:rPr>
      </w:pPr>
    </w:p>
    <w:p w14:paraId="68E8255C" w14:textId="195B1E2F" w:rsidR="00B022B7" w:rsidRDefault="00F870EA" w:rsidP="003A0C00">
      <w:pPr>
        <w:spacing w:after="0" w:line="240" w:lineRule="auto"/>
        <w:jc w:val="both"/>
        <w:rPr>
          <w:lang w:val="en-GB" w:eastAsia="en-GB"/>
        </w:rPr>
      </w:pPr>
      <w:hyperlink r:id="rId28" w:history="1">
        <w:r w:rsidR="001C3389" w:rsidRPr="009402C8">
          <w:rPr>
            <w:rStyle w:val="Hyperlink"/>
            <w:lang w:val="en-GB" w:eastAsia="en-GB"/>
          </w:rPr>
          <w:t>https://github.com/FatFace/IntegrationHub</w:t>
        </w:r>
      </w:hyperlink>
    </w:p>
    <w:p w14:paraId="37AAFFE1" w14:textId="77777777" w:rsidR="001C3389" w:rsidRDefault="001C3389" w:rsidP="003A0C00">
      <w:pPr>
        <w:spacing w:after="0" w:line="240" w:lineRule="auto"/>
        <w:jc w:val="both"/>
        <w:rPr>
          <w:lang w:val="en-GB" w:eastAsia="en-GB"/>
        </w:rPr>
      </w:pPr>
    </w:p>
    <w:p w14:paraId="57A1A2FA" w14:textId="4BD80618" w:rsidR="001C3389" w:rsidRDefault="001C3389" w:rsidP="003A0C00">
      <w:pPr>
        <w:spacing w:after="0" w:line="240" w:lineRule="auto"/>
        <w:jc w:val="both"/>
        <w:rPr>
          <w:lang w:val="en-GB" w:eastAsia="en-GB"/>
        </w:rPr>
      </w:pPr>
      <w:r>
        <w:rPr>
          <w:lang w:val="en-GB" w:eastAsia="en-GB"/>
        </w:rPr>
        <w:t>This is a private repository so one will need a FatFace account to access the repository.</w:t>
      </w:r>
    </w:p>
    <w:p w14:paraId="33659F4D" w14:textId="66FE891A" w:rsidR="001B2385" w:rsidRDefault="001B2385" w:rsidP="003A0C00">
      <w:pPr>
        <w:spacing w:after="0" w:line="240" w:lineRule="auto"/>
        <w:jc w:val="both"/>
        <w:rPr>
          <w:lang w:val="en-GB" w:eastAsia="en-GB"/>
        </w:rPr>
      </w:pPr>
    </w:p>
    <w:p w14:paraId="4C5DE35D" w14:textId="26799D8F" w:rsidR="001B2385" w:rsidRDefault="001B2385" w:rsidP="003A0C00">
      <w:pPr>
        <w:spacing w:after="0" w:line="240" w:lineRule="auto"/>
        <w:jc w:val="both"/>
        <w:rPr>
          <w:lang w:val="en-GB" w:eastAsia="en-GB"/>
        </w:rPr>
      </w:pPr>
    </w:p>
    <w:p w14:paraId="4EA0DDD8" w14:textId="77777777" w:rsidR="00E80D09" w:rsidRDefault="00DB647E" w:rsidP="003A0C00">
      <w:pPr>
        <w:pStyle w:val="Heading2"/>
        <w:jc w:val="both"/>
        <w:rPr>
          <w:lang w:val="en-GB" w:eastAsia="en-GB"/>
        </w:rPr>
      </w:pPr>
      <w:bookmarkStart w:id="103" w:name="_Toc442040445"/>
      <w:bookmarkStart w:id="104" w:name="_Toc500179764"/>
      <w:r w:rsidRPr="001000F2">
        <w:rPr>
          <w:lang w:val="en-GB" w:eastAsia="en-GB"/>
        </w:rPr>
        <w:lastRenderedPageBreak/>
        <w:t>Build Automation Process</w:t>
      </w:r>
      <w:bookmarkEnd w:id="103"/>
      <w:bookmarkEnd w:id="104"/>
    </w:p>
    <w:p w14:paraId="6AA11062" w14:textId="6DC3C613" w:rsidR="00E90BA5" w:rsidRDefault="00336C4E" w:rsidP="003A0C00">
      <w:pPr>
        <w:jc w:val="both"/>
      </w:pPr>
      <w:r>
        <w:t xml:space="preserve">Due to no CI server availability in the beginning from FatFace side, </w:t>
      </w:r>
      <w:r w:rsidR="0011751D">
        <w:t>the Jenkins jobs are cu</w:t>
      </w:r>
      <w:r w:rsidR="006F1CD8">
        <w:t>rrently available in WHISHWORKS infrastructure and the URL to access the jobs is as follows.</w:t>
      </w:r>
    </w:p>
    <w:p w14:paraId="34E63C0B" w14:textId="37346105" w:rsidR="00096A7F" w:rsidRDefault="00F870EA" w:rsidP="003A0C00">
      <w:pPr>
        <w:jc w:val="both"/>
      </w:pPr>
      <w:hyperlink r:id="rId29" w:history="1">
        <w:r w:rsidR="00096A7F" w:rsidRPr="009402C8">
          <w:rPr>
            <w:rStyle w:val="Hyperlink"/>
          </w:rPr>
          <w:t>http://muledev.int.whishworks.com</w:t>
        </w:r>
      </w:hyperlink>
    </w:p>
    <w:p w14:paraId="2D4D338B" w14:textId="7D7D393A" w:rsidR="00FC40D0" w:rsidRDefault="00FC40D0" w:rsidP="003A0C00">
      <w:pPr>
        <w:jc w:val="both"/>
      </w:pPr>
      <w:r>
        <w:t xml:space="preserve">The WHISHWORKS Jenkins uses SVN to do a build so code was being pushed from </w:t>
      </w:r>
      <w:r w:rsidR="00660642">
        <w:t xml:space="preserve">GitHub to SVN for </w:t>
      </w:r>
      <w:proofErr w:type="spellStart"/>
      <w:r w:rsidR="00660642">
        <w:t>SoanrQube</w:t>
      </w:r>
      <w:proofErr w:type="spellEnd"/>
      <w:r w:rsidR="00660642">
        <w:t xml:space="preserve"> analysis and running the MUnit tests.</w:t>
      </w:r>
    </w:p>
    <w:p w14:paraId="522F113B" w14:textId="1B3C45D6" w:rsidR="005E3F97" w:rsidRDefault="001F621B" w:rsidP="003A0C00">
      <w:pPr>
        <w:jc w:val="both"/>
      </w:pPr>
      <w:r>
        <w:t xml:space="preserve">CI server is being setup on FatFace now so this </w:t>
      </w:r>
      <w:r w:rsidR="0049612C">
        <w:t>section</w:t>
      </w:r>
      <w:r>
        <w:t xml:space="preserve"> will be updated soon with FatFace relevant details.</w:t>
      </w:r>
    </w:p>
    <w:p w14:paraId="023083D5" w14:textId="13AB9FA4" w:rsidR="00BA1067" w:rsidRDefault="00EE147F" w:rsidP="003A0C00">
      <w:pPr>
        <w:jc w:val="both"/>
      </w:pPr>
      <w:r>
        <w:t xml:space="preserve">Until CI server is setup in FatFace, the build may need to be created using </w:t>
      </w:r>
      <w:r w:rsidR="00E20C59">
        <w:t>maven locally using below command.</w:t>
      </w:r>
    </w:p>
    <w:p w14:paraId="3ECE8406" w14:textId="77294EE5" w:rsidR="00E20C59" w:rsidRPr="00E90BA5" w:rsidRDefault="004248D4" w:rsidP="003A0C00">
      <w:pPr>
        <w:pStyle w:val="ListParagraph"/>
        <w:numPr>
          <w:ilvl w:val="0"/>
          <w:numId w:val="26"/>
        </w:numPr>
        <w:jc w:val="both"/>
      </w:pPr>
      <w:proofErr w:type="spellStart"/>
      <w:r>
        <w:t>mvn</w:t>
      </w:r>
      <w:proofErr w:type="spellEnd"/>
      <w:r>
        <w:t xml:space="preserve"> clean package</w:t>
      </w:r>
    </w:p>
    <w:tbl>
      <w:tblPr>
        <w:tblStyle w:val="WHISHWORKS"/>
        <w:tblW w:w="8797" w:type="dxa"/>
        <w:tblInd w:w="108" w:type="dxa"/>
        <w:tblLayout w:type="fixed"/>
        <w:tblLook w:val="0420" w:firstRow="1" w:lastRow="0" w:firstColumn="0" w:lastColumn="0" w:noHBand="0" w:noVBand="1"/>
      </w:tblPr>
      <w:tblGrid>
        <w:gridCol w:w="4680"/>
        <w:gridCol w:w="4117"/>
      </w:tblGrid>
      <w:tr w:rsidR="00DB647E" w14:paraId="54056955" w14:textId="77777777" w:rsidTr="00E80D09">
        <w:trPr>
          <w:cnfStyle w:val="100000000000" w:firstRow="1" w:lastRow="0" w:firstColumn="0" w:lastColumn="0" w:oddVBand="0" w:evenVBand="0" w:oddHBand="0" w:evenHBand="0" w:firstRowFirstColumn="0" w:firstRowLastColumn="0" w:lastRowFirstColumn="0" w:lastRowLastColumn="0"/>
        </w:trPr>
        <w:tc>
          <w:tcPr>
            <w:tcW w:w="4680" w:type="dxa"/>
          </w:tcPr>
          <w:p w14:paraId="7D18D64E" w14:textId="77777777" w:rsidR="00DB647E" w:rsidRPr="00B7695C" w:rsidRDefault="00DB647E" w:rsidP="003A0C00">
            <w:pPr>
              <w:ind w:left="360"/>
              <w:jc w:val="both"/>
              <w:rPr>
                <w:bCs w:val="0"/>
                <w:color w:val="FFFFFF" w:themeColor="background1"/>
                <w:szCs w:val="22"/>
              </w:rPr>
            </w:pPr>
            <w:r w:rsidRPr="00B7695C">
              <w:rPr>
                <w:color w:val="FFFFFF" w:themeColor="background1"/>
                <w:szCs w:val="22"/>
              </w:rPr>
              <w:t>Document Name</w:t>
            </w:r>
          </w:p>
        </w:tc>
        <w:tc>
          <w:tcPr>
            <w:tcW w:w="4117" w:type="dxa"/>
          </w:tcPr>
          <w:p w14:paraId="3CE26339" w14:textId="77777777" w:rsidR="00DB647E" w:rsidRPr="00B7695C" w:rsidRDefault="00DB647E" w:rsidP="003A0C00">
            <w:pPr>
              <w:ind w:left="360"/>
              <w:jc w:val="both"/>
              <w:rPr>
                <w:color w:val="FFFFFF" w:themeColor="background1"/>
                <w:szCs w:val="22"/>
              </w:rPr>
            </w:pPr>
            <w:r w:rsidRPr="00B7695C">
              <w:rPr>
                <w:color w:val="FFFFFF" w:themeColor="background1"/>
                <w:szCs w:val="22"/>
              </w:rPr>
              <w:t>Document Location</w:t>
            </w:r>
          </w:p>
        </w:tc>
      </w:tr>
      <w:tr w:rsidR="00DB647E" w:rsidRPr="00043DB3" w14:paraId="0D0B0AB9" w14:textId="77777777" w:rsidTr="00E80D09">
        <w:trPr>
          <w:cnfStyle w:val="000000100000" w:firstRow="0" w:lastRow="0" w:firstColumn="0" w:lastColumn="0" w:oddVBand="0" w:evenVBand="0" w:oddHBand="1" w:evenHBand="0" w:firstRowFirstColumn="0" w:firstRowLastColumn="0" w:lastRowFirstColumn="0" w:lastRowLastColumn="0"/>
        </w:trPr>
        <w:tc>
          <w:tcPr>
            <w:tcW w:w="4680" w:type="dxa"/>
          </w:tcPr>
          <w:p w14:paraId="6EA6C3BC" w14:textId="3FFE631B" w:rsidR="00DB647E" w:rsidRPr="00043DB3" w:rsidRDefault="00DB647E" w:rsidP="003A0C00">
            <w:pPr>
              <w:jc w:val="both"/>
              <w:rPr>
                <w:b/>
              </w:rPr>
            </w:pPr>
          </w:p>
        </w:tc>
        <w:tc>
          <w:tcPr>
            <w:tcW w:w="4117" w:type="dxa"/>
          </w:tcPr>
          <w:p w14:paraId="0EAFE5AE" w14:textId="77777777" w:rsidR="00DB647E" w:rsidRPr="00043DB3" w:rsidRDefault="00DB647E" w:rsidP="003A0C00">
            <w:pPr>
              <w:jc w:val="both"/>
            </w:pPr>
          </w:p>
        </w:tc>
      </w:tr>
    </w:tbl>
    <w:p w14:paraId="7BA70BC2" w14:textId="77777777" w:rsidR="00DB647E" w:rsidRDefault="00DB647E" w:rsidP="003A0C00">
      <w:pPr>
        <w:jc w:val="both"/>
        <w:rPr>
          <w:lang w:val="en-GB" w:eastAsia="en-GB"/>
        </w:rPr>
      </w:pPr>
    </w:p>
    <w:p w14:paraId="527B064A" w14:textId="77777777" w:rsidR="00DB647E" w:rsidRDefault="00DB647E" w:rsidP="003A0C00">
      <w:pPr>
        <w:pStyle w:val="Heading1"/>
        <w:jc w:val="both"/>
        <w:rPr>
          <w:lang w:val="en-GB" w:eastAsia="en-GB"/>
        </w:rPr>
      </w:pPr>
      <w:bookmarkStart w:id="105" w:name="_Toc442040446"/>
      <w:bookmarkStart w:id="106" w:name="_Toc500179765"/>
      <w:r>
        <w:rPr>
          <w:lang w:val="en-GB" w:eastAsia="en-GB"/>
        </w:rPr>
        <w:t>Testing</w:t>
      </w:r>
      <w:bookmarkEnd w:id="105"/>
      <w:bookmarkEnd w:id="106"/>
    </w:p>
    <w:p w14:paraId="6B772FDE" w14:textId="77777777" w:rsidR="00DB647E" w:rsidRDefault="00DB647E" w:rsidP="003A0C00">
      <w:pPr>
        <w:pStyle w:val="Heading2"/>
        <w:jc w:val="both"/>
        <w:rPr>
          <w:lang w:val="en-GB" w:eastAsia="en-GB"/>
        </w:rPr>
      </w:pPr>
      <w:bookmarkStart w:id="107" w:name="_Toc442040447"/>
      <w:bookmarkStart w:id="108" w:name="_Toc500179766"/>
      <w:r>
        <w:rPr>
          <w:lang w:val="en-GB" w:eastAsia="en-GB"/>
        </w:rPr>
        <w:t>Test Suites</w:t>
      </w:r>
      <w:bookmarkEnd w:id="107"/>
      <w:bookmarkEnd w:id="108"/>
    </w:p>
    <w:p w14:paraId="4A1F0DC2" w14:textId="6E219F6B" w:rsidR="003E2757" w:rsidRDefault="008910A9" w:rsidP="003A0C00">
      <w:pPr>
        <w:jc w:val="both"/>
        <w:rPr>
          <w:lang w:val="en-GB" w:eastAsia="en-GB"/>
        </w:rPr>
      </w:pPr>
      <w:r w:rsidRPr="008910A9">
        <w:rPr>
          <w:highlight w:val="yellow"/>
          <w:lang w:val="en-GB" w:eastAsia="en-GB"/>
        </w:rPr>
        <w:t>To be updated by Testing team</w:t>
      </w:r>
    </w:p>
    <w:p w14:paraId="1AD71461" w14:textId="77777777" w:rsidR="00DB647E" w:rsidRPr="00E80D09" w:rsidRDefault="00DB647E" w:rsidP="003A0C00">
      <w:pPr>
        <w:pStyle w:val="Heading1"/>
        <w:jc w:val="both"/>
        <w:rPr>
          <w:lang w:val="en-GB" w:eastAsia="en-GB"/>
        </w:rPr>
      </w:pPr>
      <w:bookmarkStart w:id="109" w:name="_Toc442040448"/>
      <w:bookmarkStart w:id="110" w:name="_Toc500179767"/>
      <w:r>
        <w:rPr>
          <w:lang w:val="en-GB" w:eastAsia="en-GB"/>
        </w:rPr>
        <w:t>Maintenance</w:t>
      </w:r>
      <w:bookmarkEnd w:id="109"/>
      <w:bookmarkEnd w:id="110"/>
    </w:p>
    <w:p w14:paraId="4835801D" w14:textId="77777777" w:rsidR="00DB647E" w:rsidRDefault="00DB647E" w:rsidP="003A0C00">
      <w:pPr>
        <w:pStyle w:val="Heading2"/>
        <w:jc w:val="both"/>
        <w:rPr>
          <w:lang w:val="en-GB" w:eastAsia="en-GB"/>
        </w:rPr>
      </w:pPr>
      <w:bookmarkStart w:id="111" w:name="_Toc442040449"/>
      <w:bookmarkStart w:id="112" w:name="_Toc500179768"/>
      <w:r>
        <w:rPr>
          <w:lang w:val="en-GB" w:eastAsia="en-GB"/>
        </w:rPr>
        <w:t>Health Checks</w:t>
      </w:r>
      <w:bookmarkEnd w:id="111"/>
      <w:bookmarkEnd w:id="112"/>
    </w:p>
    <w:p w14:paraId="319A6B2C" w14:textId="77777777" w:rsidR="00DB647E" w:rsidRDefault="00DB647E" w:rsidP="003A0C00">
      <w:pPr>
        <w:pStyle w:val="Heading3"/>
        <w:ind w:left="634" w:hanging="634"/>
        <w:jc w:val="both"/>
      </w:pPr>
      <w:bookmarkStart w:id="113" w:name="_Toc442040450"/>
      <w:bookmarkStart w:id="114" w:name="_Toc500179769"/>
      <w:r>
        <w:t>Functional Checks</w:t>
      </w:r>
      <w:bookmarkEnd w:id="113"/>
      <w:bookmarkEnd w:id="114"/>
    </w:p>
    <w:p w14:paraId="1AB8DD3D" w14:textId="1F2A2839" w:rsidR="00DB647E" w:rsidRDefault="00BB6777" w:rsidP="003A0C00">
      <w:pPr>
        <w:jc w:val="both"/>
        <w:rPr>
          <w:lang w:val="en-GB" w:eastAsia="en-GB"/>
        </w:rPr>
      </w:pPr>
      <w:r>
        <w:rPr>
          <w:lang w:val="en-GB" w:eastAsia="en-GB"/>
        </w:rPr>
        <w:t>Below listed functional checks can be performed daily</w:t>
      </w:r>
    </w:p>
    <w:p w14:paraId="247EEFAF" w14:textId="45E0B387" w:rsidR="00BB6777" w:rsidRDefault="00BB6777" w:rsidP="003A0C00">
      <w:pPr>
        <w:pStyle w:val="ListParagraph"/>
        <w:numPr>
          <w:ilvl w:val="0"/>
          <w:numId w:val="27"/>
        </w:numPr>
        <w:jc w:val="both"/>
        <w:rPr>
          <w:lang w:val="en-GB" w:eastAsia="en-GB"/>
        </w:rPr>
      </w:pPr>
      <w:r>
        <w:rPr>
          <w:lang w:val="en-GB" w:eastAsia="en-GB"/>
        </w:rPr>
        <w:t>Monitor CloudHub Alerts for Production deployed applications related Errors</w:t>
      </w:r>
    </w:p>
    <w:p w14:paraId="69927DF9" w14:textId="29B0DD6C" w:rsidR="00BB6777" w:rsidRDefault="00BB6777" w:rsidP="003A0C00">
      <w:pPr>
        <w:pStyle w:val="ListParagraph"/>
        <w:numPr>
          <w:ilvl w:val="0"/>
          <w:numId w:val="27"/>
        </w:numPr>
        <w:jc w:val="both"/>
        <w:rPr>
          <w:lang w:val="en-GB" w:eastAsia="en-GB"/>
        </w:rPr>
      </w:pPr>
      <w:r>
        <w:rPr>
          <w:lang w:val="en-GB" w:eastAsia="en-GB"/>
        </w:rPr>
        <w:t>Monitor CloudHub schedule jobs for its status</w:t>
      </w:r>
    </w:p>
    <w:p w14:paraId="012B306F" w14:textId="4A50CB4C" w:rsidR="00BB6777" w:rsidRDefault="00BB6777" w:rsidP="003A0C00">
      <w:pPr>
        <w:pStyle w:val="ListParagraph"/>
        <w:numPr>
          <w:ilvl w:val="0"/>
          <w:numId w:val="27"/>
        </w:numPr>
        <w:jc w:val="both"/>
        <w:rPr>
          <w:lang w:val="en-GB" w:eastAsia="en-GB"/>
        </w:rPr>
      </w:pPr>
      <w:r>
        <w:rPr>
          <w:lang w:val="en-GB" w:eastAsia="en-GB"/>
        </w:rPr>
        <w:t>Monitor files are generated and copied to respective FTP or SFTP folders</w:t>
      </w:r>
    </w:p>
    <w:p w14:paraId="54D6127C" w14:textId="0FE16C82" w:rsidR="00480EBE" w:rsidRDefault="009921B1" w:rsidP="003A0C00">
      <w:pPr>
        <w:pStyle w:val="ListParagraph"/>
        <w:numPr>
          <w:ilvl w:val="0"/>
          <w:numId w:val="27"/>
        </w:numPr>
        <w:jc w:val="both"/>
        <w:rPr>
          <w:lang w:val="en-GB" w:eastAsia="en-GB"/>
        </w:rPr>
      </w:pPr>
      <w:r>
        <w:rPr>
          <w:lang w:val="en-GB" w:eastAsia="en-GB"/>
        </w:rPr>
        <w:t>Monitor audit logs for any errors and liaise with business for reprocessing the failed records if required.</w:t>
      </w:r>
    </w:p>
    <w:p w14:paraId="410C29C7" w14:textId="77777777" w:rsidR="00DB647E" w:rsidRDefault="00DB647E" w:rsidP="003A0C00">
      <w:pPr>
        <w:pStyle w:val="Heading3"/>
        <w:ind w:left="634" w:hanging="634"/>
        <w:jc w:val="both"/>
      </w:pPr>
      <w:bookmarkStart w:id="115" w:name="_Toc442040451"/>
      <w:bookmarkStart w:id="116" w:name="_Toc500179770"/>
      <w:r>
        <w:t>Sanity Checks</w:t>
      </w:r>
      <w:bookmarkEnd w:id="115"/>
      <w:bookmarkEnd w:id="116"/>
    </w:p>
    <w:p w14:paraId="72E32BF0" w14:textId="656E39B5" w:rsidR="00DB647E" w:rsidRDefault="00BB6777" w:rsidP="003A0C00">
      <w:pPr>
        <w:jc w:val="both"/>
        <w:rPr>
          <w:lang w:val="en-GB" w:eastAsia="en-GB"/>
        </w:rPr>
      </w:pPr>
      <w:r>
        <w:rPr>
          <w:lang w:val="en-GB" w:eastAsia="en-GB"/>
        </w:rPr>
        <w:t>Below listed sanity checks to be done daily</w:t>
      </w:r>
    </w:p>
    <w:p w14:paraId="75ECB5C3" w14:textId="20C21F2D" w:rsidR="00BB6777" w:rsidRDefault="00BB6777" w:rsidP="003A0C00">
      <w:pPr>
        <w:pStyle w:val="ListParagraph"/>
        <w:numPr>
          <w:ilvl w:val="0"/>
          <w:numId w:val="28"/>
        </w:numPr>
        <w:jc w:val="both"/>
        <w:rPr>
          <w:lang w:val="en-GB" w:eastAsia="en-GB"/>
        </w:rPr>
      </w:pPr>
      <w:r>
        <w:rPr>
          <w:lang w:val="en-GB" w:eastAsia="en-GB"/>
        </w:rPr>
        <w:t xml:space="preserve">Monitor CloudHub APIs </w:t>
      </w:r>
      <w:r w:rsidR="00972DF7">
        <w:rPr>
          <w:lang w:val="en-GB" w:eastAsia="en-GB"/>
        </w:rPr>
        <w:t xml:space="preserve">are </w:t>
      </w:r>
      <w:r>
        <w:rPr>
          <w:lang w:val="en-GB" w:eastAsia="en-GB"/>
        </w:rPr>
        <w:t>running</w:t>
      </w:r>
    </w:p>
    <w:p w14:paraId="7DF4B591" w14:textId="2CD733BE" w:rsidR="00320BD6" w:rsidRDefault="00320BD6" w:rsidP="003A0C00">
      <w:pPr>
        <w:pStyle w:val="ListParagraph"/>
        <w:numPr>
          <w:ilvl w:val="0"/>
          <w:numId w:val="28"/>
        </w:numPr>
        <w:jc w:val="both"/>
        <w:rPr>
          <w:lang w:val="en-GB" w:eastAsia="en-GB"/>
        </w:rPr>
      </w:pPr>
      <w:r>
        <w:rPr>
          <w:lang w:val="en-GB" w:eastAsia="en-GB"/>
        </w:rPr>
        <w:t xml:space="preserve">Sanity check is performed when application is deployed in </w:t>
      </w:r>
      <w:r w:rsidR="008856E0">
        <w:rPr>
          <w:lang w:val="en-GB" w:eastAsia="en-GB"/>
        </w:rPr>
        <w:t xml:space="preserve">any </w:t>
      </w:r>
      <w:r>
        <w:rPr>
          <w:lang w:val="en-GB" w:eastAsia="en-GB"/>
        </w:rPr>
        <w:t xml:space="preserve">environment like dev and sit.  If changes deployed in production, will ask business team to process a single record to ensure that is </w:t>
      </w:r>
      <w:r w:rsidR="00E93345">
        <w:rPr>
          <w:lang w:val="en-GB" w:eastAsia="en-GB"/>
        </w:rPr>
        <w:t xml:space="preserve">the change is </w:t>
      </w:r>
      <w:r>
        <w:rPr>
          <w:lang w:val="en-GB" w:eastAsia="en-GB"/>
        </w:rPr>
        <w:t>working fine.</w:t>
      </w:r>
    </w:p>
    <w:p w14:paraId="1019823D" w14:textId="77777777" w:rsidR="00DB647E" w:rsidRDefault="00DB647E" w:rsidP="003A0C00">
      <w:pPr>
        <w:pStyle w:val="Heading3"/>
        <w:ind w:left="634" w:hanging="634"/>
        <w:jc w:val="both"/>
      </w:pPr>
      <w:bookmarkStart w:id="117" w:name="_Toc442040452"/>
      <w:bookmarkStart w:id="118" w:name="_Toc500179771"/>
      <w:r>
        <w:t>Performance Checks</w:t>
      </w:r>
      <w:bookmarkEnd w:id="117"/>
      <w:bookmarkEnd w:id="118"/>
    </w:p>
    <w:p w14:paraId="7ED0A47B" w14:textId="09FDC145" w:rsidR="00DB647E" w:rsidRDefault="00BB6777" w:rsidP="003A0C00">
      <w:pPr>
        <w:jc w:val="both"/>
        <w:rPr>
          <w:lang w:val="en-GB" w:eastAsia="en-GB"/>
        </w:rPr>
      </w:pPr>
      <w:r>
        <w:rPr>
          <w:lang w:val="en-GB" w:eastAsia="en-GB"/>
        </w:rPr>
        <w:t>Below listed performance checks to be done regularly</w:t>
      </w:r>
      <w:r w:rsidR="00F22870">
        <w:rPr>
          <w:lang w:val="en-GB" w:eastAsia="en-GB"/>
        </w:rPr>
        <w:t>.</w:t>
      </w:r>
    </w:p>
    <w:p w14:paraId="3B8DF129" w14:textId="39BD1600" w:rsidR="00BB6777" w:rsidRDefault="00BB6777" w:rsidP="003A0C00">
      <w:pPr>
        <w:pStyle w:val="ListParagraph"/>
        <w:numPr>
          <w:ilvl w:val="0"/>
          <w:numId w:val="29"/>
        </w:numPr>
        <w:jc w:val="both"/>
        <w:rPr>
          <w:lang w:val="en-GB" w:eastAsia="en-GB"/>
        </w:rPr>
      </w:pPr>
      <w:r>
        <w:rPr>
          <w:lang w:val="en-GB" w:eastAsia="en-GB"/>
        </w:rPr>
        <w:t>Monitor the CPU &amp; Memory of CloudHub for its performance</w:t>
      </w:r>
    </w:p>
    <w:p w14:paraId="2543007D" w14:textId="77777777" w:rsidR="00DB647E" w:rsidRDefault="00DB647E" w:rsidP="003A0C00">
      <w:pPr>
        <w:pStyle w:val="Heading3"/>
        <w:ind w:left="634" w:hanging="634"/>
        <w:jc w:val="both"/>
      </w:pPr>
      <w:bookmarkStart w:id="119" w:name="_Toc442040453"/>
      <w:bookmarkStart w:id="120" w:name="_Toc500179772"/>
      <w:r>
        <w:t>Infrastructure Checks</w:t>
      </w:r>
      <w:bookmarkEnd w:id="119"/>
      <w:bookmarkEnd w:id="120"/>
    </w:p>
    <w:p w14:paraId="4744636B" w14:textId="0DBFCE49" w:rsidR="00DB647E" w:rsidRDefault="00BB6777" w:rsidP="003A0C00">
      <w:pPr>
        <w:jc w:val="both"/>
        <w:rPr>
          <w:lang w:val="en-GB" w:eastAsia="en-GB"/>
        </w:rPr>
      </w:pPr>
      <w:r>
        <w:rPr>
          <w:lang w:val="en-GB" w:eastAsia="en-GB"/>
        </w:rPr>
        <w:t xml:space="preserve">Below listed infrastructure checks to be performed </w:t>
      </w:r>
      <w:r w:rsidR="00994EE6">
        <w:rPr>
          <w:lang w:val="en-GB" w:eastAsia="en-GB"/>
        </w:rPr>
        <w:t>manually</w:t>
      </w:r>
    </w:p>
    <w:p w14:paraId="478BC489" w14:textId="54DB1282" w:rsidR="00BB6777" w:rsidRDefault="008D6265" w:rsidP="003A0C00">
      <w:pPr>
        <w:pStyle w:val="ListParagraph"/>
        <w:numPr>
          <w:ilvl w:val="0"/>
          <w:numId w:val="30"/>
        </w:numPr>
        <w:jc w:val="both"/>
        <w:rPr>
          <w:lang w:val="en-GB" w:eastAsia="en-GB"/>
        </w:rPr>
      </w:pPr>
      <w:r>
        <w:rPr>
          <w:lang w:val="en-GB" w:eastAsia="en-GB"/>
        </w:rPr>
        <w:lastRenderedPageBreak/>
        <w:t>Check if VPN connection or on-premise systems are working</w:t>
      </w:r>
      <w:r w:rsidR="001D38D7">
        <w:rPr>
          <w:lang w:val="en-GB" w:eastAsia="en-GB"/>
        </w:rPr>
        <w:t xml:space="preserve"> from both CloudHub and local machines.</w:t>
      </w:r>
    </w:p>
    <w:p w14:paraId="25A6CF86" w14:textId="77777777" w:rsidR="00DB647E" w:rsidRDefault="00DB647E" w:rsidP="003A0C00">
      <w:pPr>
        <w:pStyle w:val="Heading2"/>
        <w:jc w:val="both"/>
        <w:rPr>
          <w:lang w:val="en-GB" w:eastAsia="en-GB"/>
        </w:rPr>
      </w:pPr>
      <w:bookmarkStart w:id="121" w:name="_Toc442040454"/>
      <w:bookmarkStart w:id="122" w:name="_Toc500179773"/>
      <w:r>
        <w:rPr>
          <w:lang w:val="en-GB" w:eastAsia="en-GB"/>
        </w:rPr>
        <w:t>Monitoring Alerts</w:t>
      </w:r>
      <w:bookmarkEnd w:id="121"/>
      <w:bookmarkEnd w:id="122"/>
    </w:p>
    <w:p w14:paraId="3678C159" w14:textId="70BDCA0B" w:rsidR="00C60479" w:rsidRDefault="008D32B6" w:rsidP="003A0C00">
      <w:pPr>
        <w:jc w:val="both"/>
      </w:pPr>
      <w:r>
        <w:t>Following alerts are in scope for the current phase of the project.</w:t>
      </w:r>
    </w:p>
    <w:tbl>
      <w:tblPr>
        <w:tblW w:w="9124" w:type="dxa"/>
        <w:tblInd w:w="113" w:type="dxa"/>
        <w:tblLook w:val="04A0" w:firstRow="1" w:lastRow="0" w:firstColumn="1" w:lastColumn="0" w:noHBand="0" w:noVBand="1"/>
      </w:tblPr>
      <w:tblGrid>
        <w:gridCol w:w="419"/>
        <w:gridCol w:w="1241"/>
        <w:gridCol w:w="912"/>
        <w:gridCol w:w="609"/>
        <w:gridCol w:w="1154"/>
        <w:gridCol w:w="1162"/>
        <w:gridCol w:w="1177"/>
        <w:gridCol w:w="1333"/>
        <w:gridCol w:w="1333"/>
      </w:tblGrid>
      <w:tr w:rsidR="007E54A4" w:rsidRPr="00D33CA2" w14:paraId="504FA141" w14:textId="77777777" w:rsidTr="0056269B">
        <w:trPr>
          <w:trHeight w:val="320"/>
        </w:trPr>
        <w:tc>
          <w:tcPr>
            <w:tcW w:w="399"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569CB5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26ABCD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Mule application name</w:t>
            </w:r>
          </w:p>
        </w:tc>
        <w:tc>
          <w:tcPr>
            <w:tcW w:w="780" w:type="dxa"/>
            <w:tcBorders>
              <w:top w:val="single" w:sz="4" w:space="0" w:color="auto"/>
              <w:left w:val="nil"/>
              <w:bottom w:val="single" w:sz="4" w:space="0" w:color="auto"/>
              <w:right w:val="single" w:sz="4" w:space="0" w:color="auto"/>
            </w:tcBorders>
            <w:shd w:val="clear" w:color="000000" w:fill="F4B084"/>
            <w:noWrap/>
            <w:vAlign w:val="bottom"/>
            <w:hideMark/>
          </w:tcPr>
          <w:p w14:paraId="27F6DC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Memory &gt; 75</w:t>
            </w:r>
          </w:p>
        </w:tc>
        <w:tc>
          <w:tcPr>
            <w:tcW w:w="609" w:type="dxa"/>
            <w:tcBorders>
              <w:top w:val="single" w:sz="4" w:space="0" w:color="auto"/>
              <w:left w:val="nil"/>
              <w:bottom w:val="single" w:sz="4" w:space="0" w:color="auto"/>
              <w:right w:val="single" w:sz="4" w:space="0" w:color="auto"/>
            </w:tcBorders>
            <w:shd w:val="clear" w:color="000000" w:fill="F4B084"/>
            <w:noWrap/>
            <w:vAlign w:val="bottom"/>
            <w:hideMark/>
          </w:tcPr>
          <w:p w14:paraId="4487140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CPU &gt; 75</w:t>
            </w:r>
          </w:p>
        </w:tc>
        <w:tc>
          <w:tcPr>
            <w:tcW w:w="1154" w:type="dxa"/>
            <w:tcBorders>
              <w:top w:val="single" w:sz="4" w:space="0" w:color="auto"/>
              <w:left w:val="nil"/>
              <w:bottom w:val="single" w:sz="4" w:space="0" w:color="auto"/>
              <w:right w:val="single" w:sz="4" w:space="0" w:color="auto"/>
            </w:tcBorders>
            <w:shd w:val="clear" w:color="000000" w:fill="F4B084"/>
            <w:noWrap/>
            <w:vAlign w:val="bottom"/>
            <w:hideMark/>
          </w:tcPr>
          <w:p w14:paraId="0D17D11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Worker not responding</w:t>
            </w:r>
          </w:p>
        </w:tc>
        <w:tc>
          <w:tcPr>
            <w:tcW w:w="1162" w:type="dxa"/>
            <w:tcBorders>
              <w:top w:val="single" w:sz="4" w:space="0" w:color="auto"/>
              <w:left w:val="nil"/>
              <w:bottom w:val="single" w:sz="4" w:space="0" w:color="auto"/>
              <w:right w:val="single" w:sz="4" w:space="0" w:color="auto"/>
            </w:tcBorders>
            <w:shd w:val="clear" w:color="000000" w:fill="F4B084"/>
            <w:noWrap/>
            <w:vAlign w:val="bottom"/>
            <w:hideMark/>
          </w:tcPr>
          <w:p w14:paraId="65BC5D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SFTP connection failure</w:t>
            </w:r>
          </w:p>
        </w:tc>
        <w:tc>
          <w:tcPr>
            <w:tcW w:w="1177" w:type="dxa"/>
            <w:tcBorders>
              <w:top w:val="single" w:sz="4" w:space="0" w:color="auto"/>
              <w:left w:val="nil"/>
              <w:bottom w:val="single" w:sz="4" w:space="0" w:color="auto"/>
              <w:right w:val="single" w:sz="4" w:space="0" w:color="auto"/>
            </w:tcBorders>
            <w:shd w:val="clear" w:color="000000" w:fill="F4B084"/>
            <w:noWrap/>
            <w:vAlign w:val="bottom"/>
            <w:hideMark/>
          </w:tcPr>
          <w:p w14:paraId="0659202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HTTP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24332DD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Database connection failure</w:t>
            </w:r>
          </w:p>
        </w:tc>
        <w:tc>
          <w:tcPr>
            <w:tcW w:w="1333" w:type="dxa"/>
            <w:tcBorders>
              <w:top w:val="single" w:sz="4" w:space="0" w:color="auto"/>
              <w:left w:val="nil"/>
              <w:bottom w:val="single" w:sz="4" w:space="0" w:color="auto"/>
              <w:right w:val="single" w:sz="4" w:space="0" w:color="auto"/>
            </w:tcBorders>
            <w:shd w:val="clear" w:color="000000" w:fill="F4B084"/>
            <w:noWrap/>
            <w:vAlign w:val="bottom"/>
            <w:hideMark/>
          </w:tcPr>
          <w:p w14:paraId="5A7186D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AWS SQS connection failure</w:t>
            </w:r>
          </w:p>
        </w:tc>
      </w:tr>
      <w:tr w:rsidR="007E54A4" w:rsidRPr="00D33CA2" w14:paraId="76F5348F"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19EA13B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w:t>
            </w:r>
          </w:p>
        </w:tc>
        <w:tc>
          <w:tcPr>
            <w:tcW w:w="1177" w:type="dxa"/>
            <w:tcBorders>
              <w:top w:val="nil"/>
              <w:left w:val="nil"/>
              <w:bottom w:val="single" w:sz="4" w:space="0" w:color="auto"/>
              <w:right w:val="single" w:sz="4" w:space="0" w:color="auto"/>
            </w:tcBorders>
            <w:shd w:val="clear" w:color="auto" w:fill="auto"/>
            <w:noWrap/>
            <w:vAlign w:val="center"/>
            <w:hideMark/>
          </w:tcPr>
          <w:p w14:paraId="4402B91B"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x-dw-web-api</w:t>
            </w:r>
          </w:p>
        </w:tc>
        <w:tc>
          <w:tcPr>
            <w:tcW w:w="780" w:type="dxa"/>
            <w:tcBorders>
              <w:top w:val="nil"/>
              <w:left w:val="nil"/>
              <w:bottom w:val="single" w:sz="4" w:space="0" w:color="auto"/>
              <w:right w:val="single" w:sz="4" w:space="0" w:color="auto"/>
            </w:tcBorders>
            <w:shd w:val="clear" w:color="auto" w:fill="auto"/>
            <w:noWrap/>
            <w:vAlign w:val="center"/>
            <w:hideMark/>
          </w:tcPr>
          <w:p w14:paraId="37841D0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625B1FD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CE143B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8EF775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25C1C6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15D6E5B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3687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0DF2541C"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7EE505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2</w:t>
            </w:r>
          </w:p>
        </w:tc>
        <w:tc>
          <w:tcPr>
            <w:tcW w:w="1177" w:type="dxa"/>
            <w:tcBorders>
              <w:top w:val="nil"/>
              <w:left w:val="nil"/>
              <w:bottom w:val="single" w:sz="4" w:space="0" w:color="auto"/>
              <w:right w:val="single" w:sz="4" w:space="0" w:color="auto"/>
            </w:tcBorders>
            <w:shd w:val="clear" w:color="auto" w:fill="auto"/>
            <w:noWrap/>
            <w:vAlign w:val="center"/>
            <w:hideMark/>
          </w:tcPr>
          <w:p w14:paraId="4C8D770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x-payment-request-api</w:t>
            </w:r>
          </w:p>
        </w:tc>
        <w:tc>
          <w:tcPr>
            <w:tcW w:w="780" w:type="dxa"/>
            <w:tcBorders>
              <w:top w:val="nil"/>
              <w:left w:val="nil"/>
              <w:bottom w:val="single" w:sz="4" w:space="0" w:color="auto"/>
              <w:right w:val="single" w:sz="4" w:space="0" w:color="auto"/>
            </w:tcBorders>
            <w:shd w:val="clear" w:color="auto" w:fill="auto"/>
            <w:noWrap/>
            <w:vAlign w:val="center"/>
            <w:hideMark/>
          </w:tcPr>
          <w:p w14:paraId="6A1BCAF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4747336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118B30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DF38B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58FFD4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FF37D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B2678B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31ABB0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249176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3</w:t>
            </w:r>
          </w:p>
        </w:tc>
        <w:tc>
          <w:tcPr>
            <w:tcW w:w="1177" w:type="dxa"/>
            <w:tcBorders>
              <w:top w:val="nil"/>
              <w:left w:val="nil"/>
              <w:bottom w:val="single" w:sz="4" w:space="0" w:color="auto"/>
              <w:right w:val="single" w:sz="4" w:space="0" w:color="auto"/>
            </w:tcBorders>
            <w:shd w:val="clear" w:color="auto" w:fill="auto"/>
            <w:noWrap/>
            <w:vAlign w:val="center"/>
            <w:hideMark/>
          </w:tcPr>
          <w:p w14:paraId="7B71C13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x-order-status-api</w:t>
            </w:r>
          </w:p>
        </w:tc>
        <w:tc>
          <w:tcPr>
            <w:tcW w:w="780" w:type="dxa"/>
            <w:tcBorders>
              <w:top w:val="nil"/>
              <w:left w:val="nil"/>
              <w:bottom w:val="single" w:sz="4" w:space="0" w:color="auto"/>
              <w:right w:val="single" w:sz="4" w:space="0" w:color="auto"/>
            </w:tcBorders>
            <w:shd w:val="clear" w:color="auto" w:fill="auto"/>
            <w:noWrap/>
            <w:vAlign w:val="center"/>
            <w:hideMark/>
          </w:tcPr>
          <w:p w14:paraId="560F8BD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D749DF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DDD8F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7C6FD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805A3A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6B65445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6FBC0A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91B9A54"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5385FF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4</w:t>
            </w:r>
          </w:p>
        </w:tc>
        <w:tc>
          <w:tcPr>
            <w:tcW w:w="1177" w:type="dxa"/>
            <w:tcBorders>
              <w:top w:val="nil"/>
              <w:left w:val="nil"/>
              <w:bottom w:val="single" w:sz="4" w:space="0" w:color="auto"/>
              <w:right w:val="single" w:sz="4" w:space="0" w:color="auto"/>
            </w:tcBorders>
            <w:shd w:val="clear" w:color="auto" w:fill="auto"/>
            <w:noWrap/>
            <w:vAlign w:val="center"/>
            <w:hideMark/>
          </w:tcPr>
          <w:p w14:paraId="5698FA3D"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x-customer-api</w:t>
            </w:r>
          </w:p>
        </w:tc>
        <w:tc>
          <w:tcPr>
            <w:tcW w:w="780" w:type="dxa"/>
            <w:tcBorders>
              <w:top w:val="nil"/>
              <w:left w:val="nil"/>
              <w:bottom w:val="single" w:sz="4" w:space="0" w:color="auto"/>
              <w:right w:val="single" w:sz="4" w:space="0" w:color="auto"/>
            </w:tcBorders>
            <w:shd w:val="clear" w:color="auto" w:fill="auto"/>
            <w:noWrap/>
            <w:vAlign w:val="center"/>
            <w:hideMark/>
          </w:tcPr>
          <w:p w14:paraId="45C4D5E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B4F77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22A68A3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A120B9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1549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333" w:type="dxa"/>
            <w:tcBorders>
              <w:top w:val="nil"/>
              <w:left w:val="nil"/>
              <w:bottom w:val="single" w:sz="4" w:space="0" w:color="auto"/>
              <w:right w:val="single" w:sz="4" w:space="0" w:color="auto"/>
            </w:tcBorders>
            <w:shd w:val="clear" w:color="auto" w:fill="auto"/>
            <w:noWrap/>
            <w:vAlign w:val="center"/>
            <w:hideMark/>
          </w:tcPr>
          <w:p w14:paraId="34DF2A9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072A47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21A9BA9"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2FC7E8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5</w:t>
            </w:r>
          </w:p>
        </w:tc>
        <w:tc>
          <w:tcPr>
            <w:tcW w:w="1177" w:type="dxa"/>
            <w:tcBorders>
              <w:top w:val="nil"/>
              <w:left w:val="nil"/>
              <w:bottom w:val="single" w:sz="4" w:space="0" w:color="auto"/>
              <w:right w:val="single" w:sz="4" w:space="0" w:color="auto"/>
            </w:tcBorders>
            <w:shd w:val="clear" w:color="auto" w:fill="auto"/>
            <w:noWrap/>
            <w:vAlign w:val="center"/>
            <w:hideMark/>
          </w:tcPr>
          <w:p w14:paraId="1B8EDE2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p-cims-data-int</w:t>
            </w:r>
          </w:p>
        </w:tc>
        <w:tc>
          <w:tcPr>
            <w:tcW w:w="780" w:type="dxa"/>
            <w:tcBorders>
              <w:top w:val="nil"/>
              <w:left w:val="nil"/>
              <w:bottom w:val="single" w:sz="4" w:space="0" w:color="auto"/>
              <w:right w:val="single" w:sz="4" w:space="0" w:color="auto"/>
            </w:tcBorders>
            <w:shd w:val="clear" w:color="auto" w:fill="auto"/>
            <w:noWrap/>
            <w:vAlign w:val="center"/>
            <w:hideMark/>
          </w:tcPr>
          <w:p w14:paraId="52EE5C1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1D4F758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C5BDAF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AEAF3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28A101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5990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BE5989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0D6F12F5"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01D289F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6</w:t>
            </w:r>
          </w:p>
        </w:tc>
        <w:tc>
          <w:tcPr>
            <w:tcW w:w="1177" w:type="dxa"/>
            <w:tcBorders>
              <w:top w:val="nil"/>
              <w:left w:val="nil"/>
              <w:bottom w:val="single" w:sz="4" w:space="0" w:color="auto"/>
              <w:right w:val="single" w:sz="4" w:space="0" w:color="auto"/>
            </w:tcBorders>
            <w:shd w:val="clear" w:color="auto" w:fill="auto"/>
            <w:noWrap/>
            <w:vAlign w:val="center"/>
            <w:hideMark/>
          </w:tcPr>
          <w:p w14:paraId="0502E3F5"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w:t>
            </w:r>
            <w:proofErr w:type="spellStart"/>
            <w:r w:rsidRPr="00D33CA2">
              <w:rPr>
                <w:rFonts w:eastAsia="Times New Roman" w:cs="Times New Roman"/>
                <w:color w:val="000000"/>
                <w:szCs w:val="20"/>
              </w:rPr>
              <w:t>jda</w:t>
            </w:r>
            <w:proofErr w:type="spellEnd"/>
            <w:r w:rsidRPr="00D33CA2">
              <w:rPr>
                <w:rFonts w:eastAsia="Times New Roman" w:cs="Times New Roman"/>
                <w:color w:val="000000"/>
                <w:szCs w:val="20"/>
              </w:rPr>
              <w:t>-data-int</w:t>
            </w:r>
          </w:p>
        </w:tc>
        <w:tc>
          <w:tcPr>
            <w:tcW w:w="780" w:type="dxa"/>
            <w:tcBorders>
              <w:top w:val="nil"/>
              <w:left w:val="nil"/>
              <w:bottom w:val="single" w:sz="4" w:space="0" w:color="auto"/>
              <w:right w:val="single" w:sz="4" w:space="0" w:color="auto"/>
            </w:tcBorders>
            <w:shd w:val="clear" w:color="auto" w:fill="auto"/>
            <w:noWrap/>
            <w:vAlign w:val="center"/>
            <w:hideMark/>
          </w:tcPr>
          <w:p w14:paraId="5AEFD5B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3DE6C8A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59AC90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C3FA66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40E008B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DBA8C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8BA482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22BA854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7936EE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7</w:t>
            </w:r>
          </w:p>
        </w:tc>
        <w:tc>
          <w:tcPr>
            <w:tcW w:w="1177" w:type="dxa"/>
            <w:tcBorders>
              <w:top w:val="nil"/>
              <w:left w:val="nil"/>
              <w:bottom w:val="single" w:sz="4" w:space="0" w:color="auto"/>
              <w:right w:val="single" w:sz="4" w:space="0" w:color="auto"/>
            </w:tcBorders>
            <w:shd w:val="clear" w:color="auto" w:fill="auto"/>
            <w:noWrap/>
            <w:vAlign w:val="center"/>
            <w:hideMark/>
          </w:tcPr>
          <w:p w14:paraId="4B598F59"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p-dw-data-int</w:t>
            </w:r>
          </w:p>
        </w:tc>
        <w:tc>
          <w:tcPr>
            <w:tcW w:w="780" w:type="dxa"/>
            <w:tcBorders>
              <w:top w:val="nil"/>
              <w:left w:val="nil"/>
              <w:bottom w:val="single" w:sz="4" w:space="0" w:color="auto"/>
              <w:right w:val="single" w:sz="4" w:space="0" w:color="auto"/>
            </w:tcBorders>
            <w:shd w:val="clear" w:color="auto" w:fill="auto"/>
            <w:noWrap/>
            <w:vAlign w:val="center"/>
            <w:hideMark/>
          </w:tcPr>
          <w:p w14:paraId="45DD27D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04D58A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24E4BA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50B8B8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5978E27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D9608F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FE1C11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31C6FE0E"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896AA8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8</w:t>
            </w:r>
          </w:p>
        </w:tc>
        <w:tc>
          <w:tcPr>
            <w:tcW w:w="1177" w:type="dxa"/>
            <w:tcBorders>
              <w:top w:val="nil"/>
              <w:left w:val="nil"/>
              <w:bottom w:val="single" w:sz="4" w:space="0" w:color="auto"/>
              <w:right w:val="single" w:sz="4" w:space="0" w:color="auto"/>
            </w:tcBorders>
            <w:shd w:val="clear" w:color="auto" w:fill="auto"/>
            <w:noWrap/>
            <w:vAlign w:val="center"/>
            <w:hideMark/>
          </w:tcPr>
          <w:p w14:paraId="771A26A2" w14:textId="77777777" w:rsidR="007E54A4" w:rsidRPr="00D33CA2" w:rsidRDefault="007E54A4" w:rsidP="003A0C00">
            <w:pPr>
              <w:jc w:val="both"/>
              <w:rPr>
                <w:rFonts w:eastAsia="Times New Roman" w:cs="Times New Roman"/>
                <w:color w:val="000000"/>
                <w:szCs w:val="20"/>
              </w:rPr>
            </w:pPr>
            <w:r w:rsidRPr="00D33CA2">
              <w:rPr>
                <w:rFonts w:ascii="Times New Roman" w:eastAsia="Times New Roman" w:hAnsi="Times New Roman" w:cs="Times New Roman"/>
                <w:color w:val="000000"/>
                <w:sz w:val="14"/>
                <w:szCs w:val="14"/>
              </w:rPr>
              <w:t xml:space="preserve"> </w:t>
            </w:r>
            <w:r w:rsidRPr="00D33CA2">
              <w:rPr>
                <w:rFonts w:eastAsia="Times New Roman" w:cs="Times New Roman"/>
                <w:color w:val="000000"/>
                <w:szCs w:val="20"/>
              </w:rPr>
              <w:t>s-</w:t>
            </w:r>
            <w:proofErr w:type="spellStart"/>
            <w:r w:rsidRPr="00D33CA2">
              <w:rPr>
                <w:rFonts w:eastAsia="Times New Roman" w:cs="Times New Roman"/>
                <w:color w:val="000000"/>
                <w:szCs w:val="20"/>
              </w:rPr>
              <w:t>pim</w:t>
            </w:r>
            <w:proofErr w:type="spellEnd"/>
            <w:r w:rsidRPr="00D33CA2">
              <w:rPr>
                <w:rFonts w:eastAsia="Times New Roman" w:cs="Times New Roman"/>
                <w:color w:val="000000"/>
                <w:szCs w:val="20"/>
              </w:rPr>
              <w:t>-data-int</w:t>
            </w:r>
          </w:p>
        </w:tc>
        <w:tc>
          <w:tcPr>
            <w:tcW w:w="780" w:type="dxa"/>
            <w:tcBorders>
              <w:top w:val="nil"/>
              <w:left w:val="nil"/>
              <w:bottom w:val="single" w:sz="4" w:space="0" w:color="auto"/>
              <w:right w:val="single" w:sz="4" w:space="0" w:color="auto"/>
            </w:tcBorders>
            <w:shd w:val="clear" w:color="auto" w:fill="auto"/>
            <w:noWrap/>
            <w:vAlign w:val="center"/>
            <w:hideMark/>
          </w:tcPr>
          <w:p w14:paraId="41490A4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2A1B9E7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009ABA7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4AF0E19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160A4C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419FB4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13C96F7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54F8A172"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A0D2B4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9</w:t>
            </w:r>
          </w:p>
        </w:tc>
        <w:tc>
          <w:tcPr>
            <w:tcW w:w="1177" w:type="dxa"/>
            <w:tcBorders>
              <w:top w:val="nil"/>
              <w:left w:val="nil"/>
              <w:bottom w:val="single" w:sz="4" w:space="0" w:color="auto"/>
              <w:right w:val="single" w:sz="4" w:space="0" w:color="auto"/>
            </w:tcBorders>
            <w:shd w:val="clear" w:color="auto" w:fill="auto"/>
            <w:noWrap/>
            <w:vAlign w:val="center"/>
            <w:hideMark/>
          </w:tcPr>
          <w:p w14:paraId="2642854F"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w:t>
            </w:r>
            <w:proofErr w:type="spellStart"/>
            <w:r w:rsidRPr="00D33CA2">
              <w:rPr>
                <w:rFonts w:eastAsia="Times New Roman" w:cs="Times New Roman"/>
                <w:color w:val="000000"/>
                <w:szCs w:val="20"/>
              </w:rPr>
              <w:t>jda</w:t>
            </w:r>
            <w:proofErr w:type="spellEnd"/>
            <w:r w:rsidRPr="00D33CA2">
              <w:rPr>
                <w:rFonts w:eastAsia="Times New Roman" w:cs="Times New Roman"/>
                <w:color w:val="000000"/>
                <w:szCs w:val="20"/>
              </w:rPr>
              <w:t>-data-int</w:t>
            </w:r>
          </w:p>
        </w:tc>
        <w:tc>
          <w:tcPr>
            <w:tcW w:w="780" w:type="dxa"/>
            <w:tcBorders>
              <w:top w:val="nil"/>
              <w:left w:val="nil"/>
              <w:bottom w:val="single" w:sz="4" w:space="0" w:color="auto"/>
              <w:right w:val="single" w:sz="4" w:space="0" w:color="auto"/>
            </w:tcBorders>
            <w:shd w:val="clear" w:color="auto" w:fill="auto"/>
            <w:noWrap/>
            <w:vAlign w:val="center"/>
            <w:hideMark/>
          </w:tcPr>
          <w:p w14:paraId="6100EFD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7BFE7B5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6CCE06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36CA238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3C16B3A"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E3B55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4FE45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7A7B4C83"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1566E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10</w:t>
            </w:r>
          </w:p>
        </w:tc>
        <w:tc>
          <w:tcPr>
            <w:tcW w:w="1177" w:type="dxa"/>
            <w:tcBorders>
              <w:top w:val="nil"/>
              <w:left w:val="nil"/>
              <w:bottom w:val="single" w:sz="4" w:space="0" w:color="auto"/>
              <w:right w:val="single" w:sz="4" w:space="0" w:color="auto"/>
            </w:tcBorders>
            <w:shd w:val="clear" w:color="auto" w:fill="auto"/>
            <w:noWrap/>
            <w:vAlign w:val="center"/>
            <w:hideMark/>
          </w:tcPr>
          <w:p w14:paraId="4BCE87EC"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w:t>
            </w:r>
            <w:proofErr w:type="spellStart"/>
            <w:r w:rsidRPr="00D33CA2">
              <w:rPr>
                <w:rFonts w:eastAsia="Times New Roman" w:cs="Times New Roman"/>
                <w:color w:val="000000"/>
                <w:szCs w:val="20"/>
              </w:rPr>
              <w:t>ccmp</w:t>
            </w:r>
            <w:proofErr w:type="spellEnd"/>
            <w:r w:rsidRPr="00D33CA2">
              <w:rPr>
                <w:rFonts w:eastAsia="Times New Roman" w:cs="Times New Roman"/>
                <w:color w:val="000000"/>
                <w:szCs w:val="20"/>
              </w:rPr>
              <w:t>-data-int</w:t>
            </w:r>
          </w:p>
        </w:tc>
        <w:tc>
          <w:tcPr>
            <w:tcW w:w="780" w:type="dxa"/>
            <w:tcBorders>
              <w:top w:val="nil"/>
              <w:left w:val="nil"/>
              <w:bottom w:val="single" w:sz="4" w:space="0" w:color="auto"/>
              <w:right w:val="single" w:sz="4" w:space="0" w:color="auto"/>
            </w:tcBorders>
            <w:shd w:val="clear" w:color="auto" w:fill="auto"/>
            <w:noWrap/>
            <w:vAlign w:val="center"/>
            <w:hideMark/>
          </w:tcPr>
          <w:p w14:paraId="4D414A1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5CC3462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A66B65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16EB4B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F18EE9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2A86ADBD"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0BC4083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41CBB6FA"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673342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11</w:t>
            </w:r>
          </w:p>
        </w:tc>
        <w:tc>
          <w:tcPr>
            <w:tcW w:w="1177" w:type="dxa"/>
            <w:tcBorders>
              <w:top w:val="nil"/>
              <w:left w:val="nil"/>
              <w:bottom w:val="single" w:sz="4" w:space="0" w:color="auto"/>
              <w:right w:val="single" w:sz="4" w:space="0" w:color="auto"/>
            </w:tcBorders>
            <w:shd w:val="clear" w:color="auto" w:fill="auto"/>
            <w:noWrap/>
            <w:vAlign w:val="center"/>
            <w:hideMark/>
          </w:tcPr>
          <w:p w14:paraId="34889E7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s-dw-data-int</w:t>
            </w:r>
          </w:p>
        </w:tc>
        <w:tc>
          <w:tcPr>
            <w:tcW w:w="780" w:type="dxa"/>
            <w:tcBorders>
              <w:top w:val="nil"/>
              <w:left w:val="nil"/>
              <w:bottom w:val="single" w:sz="4" w:space="0" w:color="auto"/>
              <w:right w:val="single" w:sz="4" w:space="0" w:color="auto"/>
            </w:tcBorders>
            <w:shd w:val="clear" w:color="auto" w:fill="auto"/>
            <w:noWrap/>
            <w:vAlign w:val="center"/>
            <w:hideMark/>
          </w:tcPr>
          <w:p w14:paraId="783475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F86DF0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4426E795"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238F296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46333771"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35E2D5A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5A2B14D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r w:rsidR="007E54A4" w:rsidRPr="00D33CA2" w14:paraId="1C56C9D0"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3F376F1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12</w:t>
            </w:r>
          </w:p>
        </w:tc>
        <w:tc>
          <w:tcPr>
            <w:tcW w:w="1177" w:type="dxa"/>
            <w:tcBorders>
              <w:top w:val="nil"/>
              <w:left w:val="nil"/>
              <w:bottom w:val="single" w:sz="4" w:space="0" w:color="auto"/>
              <w:right w:val="single" w:sz="4" w:space="0" w:color="auto"/>
            </w:tcBorders>
            <w:shd w:val="clear" w:color="auto" w:fill="auto"/>
            <w:noWrap/>
            <w:vAlign w:val="center"/>
            <w:hideMark/>
          </w:tcPr>
          <w:p w14:paraId="4CAE5A4A"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s-cims-data-int</w:t>
            </w:r>
          </w:p>
        </w:tc>
        <w:tc>
          <w:tcPr>
            <w:tcW w:w="780" w:type="dxa"/>
            <w:tcBorders>
              <w:top w:val="nil"/>
              <w:left w:val="nil"/>
              <w:bottom w:val="single" w:sz="4" w:space="0" w:color="auto"/>
              <w:right w:val="single" w:sz="4" w:space="0" w:color="auto"/>
            </w:tcBorders>
            <w:shd w:val="clear" w:color="auto" w:fill="auto"/>
            <w:noWrap/>
            <w:vAlign w:val="center"/>
            <w:hideMark/>
          </w:tcPr>
          <w:p w14:paraId="57CAAFE8"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15CB4E1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380B1E3"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6B3514E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c>
          <w:tcPr>
            <w:tcW w:w="1177" w:type="dxa"/>
            <w:tcBorders>
              <w:top w:val="nil"/>
              <w:left w:val="nil"/>
              <w:bottom w:val="single" w:sz="4" w:space="0" w:color="auto"/>
              <w:right w:val="single" w:sz="4" w:space="0" w:color="auto"/>
            </w:tcBorders>
            <w:shd w:val="clear" w:color="auto" w:fill="auto"/>
            <w:noWrap/>
            <w:vAlign w:val="center"/>
            <w:hideMark/>
          </w:tcPr>
          <w:p w14:paraId="6E6FA7AC"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C8075E2"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77373770"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r>
      <w:tr w:rsidR="007E54A4" w:rsidRPr="00D33CA2" w14:paraId="726189AD" w14:textId="77777777" w:rsidTr="0056269B">
        <w:trPr>
          <w:trHeight w:val="320"/>
        </w:trPr>
        <w:tc>
          <w:tcPr>
            <w:tcW w:w="399" w:type="dxa"/>
            <w:tcBorders>
              <w:top w:val="nil"/>
              <w:left w:val="single" w:sz="4" w:space="0" w:color="auto"/>
              <w:bottom w:val="single" w:sz="4" w:space="0" w:color="auto"/>
              <w:right w:val="single" w:sz="4" w:space="0" w:color="auto"/>
            </w:tcBorders>
            <w:shd w:val="clear" w:color="auto" w:fill="auto"/>
            <w:noWrap/>
            <w:vAlign w:val="bottom"/>
            <w:hideMark/>
          </w:tcPr>
          <w:p w14:paraId="4888E96F"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13</w:t>
            </w:r>
          </w:p>
        </w:tc>
        <w:tc>
          <w:tcPr>
            <w:tcW w:w="1177" w:type="dxa"/>
            <w:tcBorders>
              <w:top w:val="nil"/>
              <w:left w:val="nil"/>
              <w:bottom w:val="single" w:sz="4" w:space="0" w:color="auto"/>
              <w:right w:val="single" w:sz="4" w:space="0" w:color="auto"/>
            </w:tcBorders>
            <w:shd w:val="clear" w:color="auto" w:fill="auto"/>
            <w:noWrap/>
            <w:vAlign w:val="bottom"/>
            <w:hideMark/>
          </w:tcPr>
          <w:p w14:paraId="47701BFE" w14:textId="77777777" w:rsidR="007E54A4" w:rsidRPr="00D33CA2" w:rsidRDefault="007E54A4" w:rsidP="003A0C00">
            <w:pPr>
              <w:jc w:val="both"/>
              <w:rPr>
                <w:rFonts w:eastAsia="Times New Roman" w:cs="Times New Roman"/>
                <w:color w:val="000000"/>
                <w:szCs w:val="20"/>
              </w:rPr>
            </w:pPr>
            <w:r w:rsidRPr="00D33CA2">
              <w:rPr>
                <w:rFonts w:eastAsia="Times New Roman" w:cs="Times New Roman"/>
                <w:color w:val="000000"/>
                <w:szCs w:val="20"/>
              </w:rPr>
              <w:t>s-</w:t>
            </w:r>
            <w:proofErr w:type="spellStart"/>
            <w:r w:rsidRPr="00D33CA2">
              <w:rPr>
                <w:rFonts w:eastAsia="Times New Roman" w:cs="Times New Roman"/>
                <w:color w:val="000000"/>
                <w:szCs w:val="20"/>
              </w:rPr>
              <w:t>intraface</w:t>
            </w:r>
            <w:proofErr w:type="spellEnd"/>
            <w:r w:rsidRPr="00D33CA2">
              <w:rPr>
                <w:rFonts w:eastAsia="Times New Roman" w:cs="Times New Roman"/>
                <w:color w:val="000000"/>
                <w:szCs w:val="20"/>
              </w:rPr>
              <w:t>-data-int</w:t>
            </w:r>
          </w:p>
        </w:tc>
        <w:tc>
          <w:tcPr>
            <w:tcW w:w="780" w:type="dxa"/>
            <w:tcBorders>
              <w:top w:val="nil"/>
              <w:left w:val="nil"/>
              <w:bottom w:val="single" w:sz="4" w:space="0" w:color="auto"/>
              <w:right w:val="single" w:sz="4" w:space="0" w:color="auto"/>
            </w:tcBorders>
            <w:shd w:val="clear" w:color="auto" w:fill="auto"/>
            <w:noWrap/>
            <w:vAlign w:val="center"/>
            <w:hideMark/>
          </w:tcPr>
          <w:p w14:paraId="32EEC2DB"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609" w:type="dxa"/>
            <w:tcBorders>
              <w:top w:val="nil"/>
              <w:left w:val="nil"/>
              <w:bottom w:val="single" w:sz="4" w:space="0" w:color="auto"/>
              <w:right w:val="single" w:sz="4" w:space="0" w:color="auto"/>
            </w:tcBorders>
            <w:shd w:val="clear" w:color="auto" w:fill="auto"/>
            <w:noWrap/>
            <w:vAlign w:val="center"/>
            <w:hideMark/>
          </w:tcPr>
          <w:p w14:paraId="0CB60E6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54" w:type="dxa"/>
            <w:tcBorders>
              <w:top w:val="nil"/>
              <w:left w:val="nil"/>
              <w:bottom w:val="single" w:sz="4" w:space="0" w:color="auto"/>
              <w:right w:val="single" w:sz="4" w:space="0" w:color="auto"/>
            </w:tcBorders>
            <w:shd w:val="clear" w:color="auto" w:fill="auto"/>
            <w:noWrap/>
            <w:vAlign w:val="center"/>
            <w:hideMark/>
          </w:tcPr>
          <w:p w14:paraId="3F53136E"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62" w:type="dxa"/>
            <w:tcBorders>
              <w:top w:val="nil"/>
              <w:left w:val="nil"/>
              <w:bottom w:val="single" w:sz="4" w:space="0" w:color="auto"/>
              <w:right w:val="single" w:sz="4" w:space="0" w:color="auto"/>
            </w:tcBorders>
            <w:shd w:val="clear" w:color="auto" w:fill="auto"/>
            <w:noWrap/>
            <w:vAlign w:val="center"/>
            <w:hideMark/>
          </w:tcPr>
          <w:p w14:paraId="711D3B86"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177" w:type="dxa"/>
            <w:tcBorders>
              <w:top w:val="nil"/>
              <w:left w:val="nil"/>
              <w:bottom w:val="single" w:sz="4" w:space="0" w:color="auto"/>
              <w:right w:val="single" w:sz="4" w:space="0" w:color="auto"/>
            </w:tcBorders>
            <w:shd w:val="clear" w:color="auto" w:fill="auto"/>
            <w:noWrap/>
            <w:vAlign w:val="center"/>
            <w:hideMark/>
          </w:tcPr>
          <w:p w14:paraId="09817859"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46F29AC4"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X</w:t>
            </w:r>
          </w:p>
        </w:tc>
        <w:tc>
          <w:tcPr>
            <w:tcW w:w="1333" w:type="dxa"/>
            <w:tcBorders>
              <w:top w:val="nil"/>
              <w:left w:val="nil"/>
              <w:bottom w:val="single" w:sz="4" w:space="0" w:color="auto"/>
              <w:right w:val="single" w:sz="4" w:space="0" w:color="auto"/>
            </w:tcBorders>
            <w:shd w:val="clear" w:color="auto" w:fill="auto"/>
            <w:noWrap/>
            <w:vAlign w:val="center"/>
            <w:hideMark/>
          </w:tcPr>
          <w:p w14:paraId="64282007" w14:textId="77777777" w:rsidR="007E54A4" w:rsidRPr="00D33CA2" w:rsidRDefault="007E54A4" w:rsidP="003A0C00">
            <w:pPr>
              <w:jc w:val="both"/>
              <w:rPr>
                <w:rFonts w:ascii="Calibri" w:eastAsia="Times New Roman" w:hAnsi="Calibri" w:cs="Times New Roman"/>
                <w:color w:val="000000"/>
              </w:rPr>
            </w:pPr>
            <w:r w:rsidRPr="00D33CA2">
              <w:rPr>
                <w:rFonts w:ascii="Calibri" w:eastAsia="Times New Roman" w:hAnsi="Calibri" w:cs="Times New Roman"/>
                <w:color w:val="000000"/>
              </w:rPr>
              <w:t> </w:t>
            </w:r>
          </w:p>
        </w:tc>
      </w:tr>
    </w:tbl>
    <w:p w14:paraId="2175C1D3" w14:textId="77777777" w:rsidR="00C60479" w:rsidRDefault="00C60479" w:rsidP="003A0C00">
      <w:pPr>
        <w:jc w:val="both"/>
      </w:pPr>
    </w:p>
    <w:p w14:paraId="1AC21394" w14:textId="5460DFD4" w:rsidR="002D6745" w:rsidRDefault="002D6745" w:rsidP="003A0C00">
      <w:pPr>
        <w:jc w:val="both"/>
      </w:pPr>
      <w:r>
        <w:t xml:space="preserve">Following alerts have been created </w:t>
      </w:r>
      <w:r w:rsidR="002034BC">
        <w:t>in CloudHub to address above alerting requirements.</w:t>
      </w:r>
    </w:p>
    <w:p w14:paraId="6F98806C" w14:textId="2D2B7AAD" w:rsidR="004A6D9A" w:rsidRDefault="004A5AA0" w:rsidP="003A0C00">
      <w:pPr>
        <w:jc w:val="both"/>
      </w:pPr>
      <w:r>
        <w:rPr>
          <w:noProof/>
        </w:rPr>
        <w:lastRenderedPageBreak/>
        <w:drawing>
          <wp:inline distT="0" distB="0" distL="0" distR="0" wp14:anchorId="780E0B32" wp14:editId="713AABBF">
            <wp:extent cx="5829300" cy="338582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04 at 19.09.03.png"/>
                    <pic:cNvPicPr/>
                  </pic:nvPicPr>
                  <pic:blipFill>
                    <a:blip r:embed="rId30">
                      <a:extLst>
                        <a:ext uri="{28A0092B-C50C-407E-A947-70E740481C1C}">
                          <a14:useLocalDpi xmlns:a14="http://schemas.microsoft.com/office/drawing/2010/main" val="0"/>
                        </a:ext>
                      </a:extLst>
                    </a:blip>
                    <a:stretch>
                      <a:fillRect/>
                    </a:stretch>
                  </pic:blipFill>
                  <pic:spPr>
                    <a:xfrm>
                      <a:off x="0" y="0"/>
                      <a:ext cx="5829300" cy="3385820"/>
                    </a:xfrm>
                    <a:prstGeom prst="rect">
                      <a:avLst/>
                    </a:prstGeom>
                  </pic:spPr>
                </pic:pic>
              </a:graphicData>
            </a:graphic>
          </wp:inline>
        </w:drawing>
      </w:r>
    </w:p>
    <w:p w14:paraId="3FF251C3" w14:textId="3484FD19" w:rsidR="00F54E08" w:rsidRDefault="00F54E08" w:rsidP="003A0C00">
      <w:pPr>
        <w:jc w:val="both"/>
      </w:pPr>
      <w:r>
        <w:t>N</w:t>
      </w:r>
      <w:r w:rsidR="004B3D82">
        <w:t xml:space="preserve">ot all alerts have been tested. </w:t>
      </w:r>
      <w:r w:rsidR="00784571">
        <w:t>New alerts may need to be configured to meet above alerting requirements.</w:t>
      </w:r>
    </w:p>
    <w:p w14:paraId="769D43AE" w14:textId="77777777" w:rsidR="00DB647E" w:rsidRDefault="00DB647E" w:rsidP="003A0C00">
      <w:pPr>
        <w:pStyle w:val="Heading2"/>
        <w:jc w:val="both"/>
        <w:rPr>
          <w:lang w:val="en-GB" w:eastAsia="en-GB"/>
        </w:rPr>
      </w:pPr>
      <w:bookmarkStart w:id="123" w:name="_Toc442040455"/>
      <w:bookmarkStart w:id="124" w:name="_Toc500179774"/>
      <w:r>
        <w:rPr>
          <w:lang w:val="en-GB" w:eastAsia="en-GB"/>
        </w:rPr>
        <w:t>Server Logs</w:t>
      </w:r>
      <w:bookmarkEnd w:id="123"/>
      <w:bookmarkEnd w:id="124"/>
    </w:p>
    <w:p w14:paraId="5489A275" w14:textId="45949051" w:rsidR="00DB647E" w:rsidRDefault="0046394D" w:rsidP="003A0C00">
      <w:pPr>
        <w:jc w:val="both"/>
        <w:rPr>
          <w:lang w:val="en-GB" w:eastAsia="en-GB"/>
        </w:rPr>
      </w:pPr>
      <w:r>
        <w:rPr>
          <w:lang w:val="en-GB" w:eastAsia="en-GB"/>
        </w:rPr>
        <w:t>Currently there are no automated log download in place. This is being investigated and we shall aim to automate this process as early as possible.</w:t>
      </w:r>
      <w:r w:rsidR="00391B10">
        <w:rPr>
          <w:lang w:val="en-GB" w:eastAsia="en-GB"/>
        </w:rPr>
        <w:t xml:space="preserve"> </w:t>
      </w:r>
      <w:r w:rsidR="007B0D8E">
        <w:rPr>
          <w:lang w:val="en-GB" w:eastAsia="en-GB"/>
        </w:rPr>
        <w:t xml:space="preserve">Until an automation is in place, logs should be periodically downloaded and checked for errors. </w:t>
      </w:r>
      <w:r w:rsidR="004A06AB">
        <w:rPr>
          <w:lang w:val="en-GB" w:eastAsia="en-GB"/>
        </w:rPr>
        <w:t xml:space="preserve">Please maintain all logs on the SFTP server </w:t>
      </w:r>
      <w:r w:rsidR="00752B6D">
        <w:rPr>
          <w:lang w:val="en-GB" w:eastAsia="en-GB"/>
        </w:rPr>
        <w:t xml:space="preserve">at </w:t>
      </w:r>
      <w:r w:rsidR="003E5ECD">
        <w:rPr>
          <w:lang w:val="en-GB" w:eastAsia="en-GB"/>
        </w:rPr>
        <w:t>“</w:t>
      </w:r>
      <w:r w:rsidR="003E5ECD" w:rsidRPr="003E5ECD">
        <w:rPr>
          <w:lang w:val="en-GB" w:eastAsia="en-GB"/>
        </w:rPr>
        <w:t>/FatF</w:t>
      </w:r>
      <w:r w:rsidR="003E5ECD">
        <w:rPr>
          <w:lang w:val="en-GB" w:eastAsia="en-GB"/>
        </w:rPr>
        <w:t>ace/sftp/MuleSoftIntegration/&lt;environment&gt;</w:t>
      </w:r>
      <w:r w:rsidR="003E5ECD" w:rsidRPr="003E5ECD">
        <w:rPr>
          <w:lang w:val="en-GB" w:eastAsia="en-GB"/>
        </w:rPr>
        <w:t>/logs</w:t>
      </w:r>
      <w:r w:rsidR="003E5ECD">
        <w:rPr>
          <w:lang w:val="en-GB" w:eastAsia="en-GB"/>
        </w:rPr>
        <w:t>/”.</w:t>
      </w:r>
    </w:p>
    <w:p w14:paraId="0AB9048E" w14:textId="619ABF58" w:rsidR="0046394D" w:rsidRPr="001B1153" w:rsidRDefault="00DB647E" w:rsidP="003A0C00">
      <w:pPr>
        <w:pStyle w:val="Heading2"/>
        <w:jc w:val="both"/>
        <w:rPr>
          <w:lang w:val="en-GB" w:eastAsia="en-GB"/>
        </w:rPr>
      </w:pPr>
      <w:bookmarkStart w:id="125" w:name="_Toc442040456"/>
      <w:bookmarkStart w:id="126" w:name="_Toc500179775"/>
      <w:r>
        <w:rPr>
          <w:lang w:val="en-GB" w:eastAsia="en-GB"/>
        </w:rPr>
        <w:t>Troubleshooting</w:t>
      </w:r>
      <w:bookmarkEnd w:id="125"/>
      <w:bookmarkEnd w:id="126"/>
    </w:p>
    <w:p w14:paraId="2FE4C577" w14:textId="77777777" w:rsidR="000735AC" w:rsidRDefault="008A3349" w:rsidP="006B2C19">
      <w:pPr>
        <w:pStyle w:val="ListParagraph"/>
        <w:numPr>
          <w:ilvl w:val="0"/>
          <w:numId w:val="38"/>
        </w:numPr>
        <w:jc w:val="both"/>
        <w:rPr>
          <w:lang w:val="en-GB" w:eastAsia="en-GB"/>
        </w:rPr>
      </w:pPr>
      <w:r w:rsidRPr="000735AC">
        <w:rPr>
          <w:lang w:val="en-GB" w:eastAsia="en-GB"/>
        </w:rPr>
        <w:t xml:space="preserve">Most of the issues are being notified via an email and the email contains the </w:t>
      </w:r>
      <w:proofErr w:type="spellStart"/>
      <w:r w:rsidRPr="000735AC">
        <w:rPr>
          <w:lang w:val="en-GB" w:eastAsia="en-GB"/>
        </w:rPr>
        <w:t>message_id</w:t>
      </w:r>
      <w:proofErr w:type="spellEnd"/>
      <w:r w:rsidRPr="000735AC">
        <w:rPr>
          <w:lang w:val="en-GB" w:eastAsia="en-GB"/>
        </w:rPr>
        <w:t xml:space="preserve"> and </w:t>
      </w:r>
      <w:proofErr w:type="spellStart"/>
      <w:r w:rsidRPr="000735AC">
        <w:rPr>
          <w:lang w:val="en-GB" w:eastAsia="en-GB"/>
        </w:rPr>
        <w:t>request_id</w:t>
      </w:r>
      <w:proofErr w:type="spellEnd"/>
      <w:r w:rsidRPr="000735AC">
        <w:rPr>
          <w:lang w:val="en-GB" w:eastAsia="en-GB"/>
        </w:rPr>
        <w:t xml:space="preserve"> of the transactions that has caused an alert. </w:t>
      </w:r>
      <w:r w:rsidR="000B5A61" w:rsidRPr="000735AC">
        <w:rPr>
          <w:lang w:val="en-GB" w:eastAsia="en-GB"/>
        </w:rPr>
        <w:t>Troubleshooting of an issue</w:t>
      </w:r>
      <w:r w:rsidR="00343596" w:rsidRPr="000735AC">
        <w:rPr>
          <w:lang w:val="en-GB" w:eastAsia="en-GB"/>
        </w:rPr>
        <w:t xml:space="preserve"> should start with downloading the logs and </w:t>
      </w:r>
      <w:r w:rsidR="007B27FF" w:rsidRPr="000735AC">
        <w:rPr>
          <w:lang w:val="en-GB" w:eastAsia="en-GB"/>
        </w:rPr>
        <w:t>tracing</w:t>
      </w:r>
      <w:r w:rsidR="00F67446" w:rsidRPr="000735AC">
        <w:rPr>
          <w:lang w:val="en-GB" w:eastAsia="en-GB"/>
        </w:rPr>
        <w:t xml:space="preserve"> the error using the </w:t>
      </w:r>
      <w:proofErr w:type="spellStart"/>
      <w:r w:rsidR="00F67446" w:rsidRPr="000735AC">
        <w:rPr>
          <w:lang w:val="en-GB" w:eastAsia="en-GB"/>
        </w:rPr>
        <w:t>message_id</w:t>
      </w:r>
      <w:proofErr w:type="spellEnd"/>
      <w:r w:rsidR="00F67446" w:rsidRPr="000735AC">
        <w:rPr>
          <w:lang w:val="en-GB" w:eastAsia="en-GB"/>
        </w:rPr>
        <w:t xml:space="preserve"> or </w:t>
      </w:r>
      <w:proofErr w:type="spellStart"/>
      <w:r w:rsidR="00F67446" w:rsidRPr="000735AC">
        <w:rPr>
          <w:lang w:val="en-GB" w:eastAsia="en-GB"/>
        </w:rPr>
        <w:t>request_id</w:t>
      </w:r>
      <w:proofErr w:type="spellEnd"/>
      <w:r w:rsidR="00F67446" w:rsidRPr="000735AC">
        <w:rPr>
          <w:lang w:val="en-GB" w:eastAsia="en-GB"/>
        </w:rPr>
        <w:t xml:space="preserve">. </w:t>
      </w:r>
      <w:r w:rsidR="00294951" w:rsidRPr="000735AC">
        <w:rPr>
          <w:lang w:val="en-GB" w:eastAsia="en-GB"/>
        </w:rPr>
        <w:t xml:space="preserve">If sufficient details are not available in the logs, </w:t>
      </w:r>
      <w:r w:rsidR="00CF2A6F" w:rsidRPr="000735AC">
        <w:rPr>
          <w:lang w:val="en-GB" w:eastAsia="en-GB"/>
        </w:rPr>
        <w:t>one can retrieve the payload from audit table and try and replicate the issue in lower environment with debug logs enabled.</w:t>
      </w:r>
      <w:r w:rsidR="009176A6" w:rsidRPr="000735AC">
        <w:rPr>
          <w:lang w:val="en-GB" w:eastAsia="en-GB"/>
        </w:rPr>
        <w:t xml:space="preserve"> In case, </w:t>
      </w:r>
      <w:proofErr w:type="spellStart"/>
      <w:r w:rsidR="009176A6" w:rsidRPr="000735AC">
        <w:rPr>
          <w:lang w:val="en-GB" w:eastAsia="en-GB"/>
        </w:rPr>
        <w:t>message_id</w:t>
      </w:r>
      <w:proofErr w:type="spellEnd"/>
      <w:r w:rsidR="009176A6" w:rsidRPr="000735AC">
        <w:rPr>
          <w:lang w:val="en-GB" w:eastAsia="en-GB"/>
        </w:rPr>
        <w:t xml:space="preserve"> or </w:t>
      </w:r>
      <w:proofErr w:type="spellStart"/>
      <w:r w:rsidR="009176A6" w:rsidRPr="000735AC">
        <w:rPr>
          <w:lang w:val="en-GB" w:eastAsia="en-GB"/>
        </w:rPr>
        <w:t>request_id</w:t>
      </w:r>
      <w:proofErr w:type="spellEnd"/>
      <w:r w:rsidR="009176A6" w:rsidRPr="000735AC">
        <w:rPr>
          <w:lang w:val="en-GB" w:eastAsia="en-GB"/>
        </w:rPr>
        <w:t xml:space="preserve"> is not available in logs, the only way to trouble sheet the issue will be by downloading the logs and investigating the transaction that has failed.</w:t>
      </w:r>
    </w:p>
    <w:p w14:paraId="4DB2C90E" w14:textId="18F612D0" w:rsidR="00782003" w:rsidRDefault="00A807E5" w:rsidP="003A0C00">
      <w:pPr>
        <w:pStyle w:val="ListParagraph"/>
        <w:numPr>
          <w:ilvl w:val="0"/>
          <w:numId w:val="38"/>
        </w:numPr>
        <w:jc w:val="both"/>
        <w:rPr>
          <w:lang w:val="en-GB" w:eastAsia="en-GB"/>
        </w:rPr>
      </w:pPr>
      <w:r w:rsidRPr="000735AC">
        <w:rPr>
          <w:lang w:val="en-GB" w:eastAsia="en-GB"/>
        </w:rPr>
        <w:t xml:space="preserve">In case of connection issue between MuleSoft CloudHub environment and on-premise connection issue, </w:t>
      </w:r>
      <w:r w:rsidR="0080487B" w:rsidRPr="000735AC">
        <w:rPr>
          <w:lang w:val="en-GB" w:eastAsia="en-GB"/>
        </w:rPr>
        <w:t>support can deploy “</w:t>
      </w:r>
      <w:r w:rsidR="00C239EF" w:rsidRPr="000735AC">
        <w:rPr>
          <w:lang w:val="en-GB" w:eastAsia="en-GB"/>
        </w:rPr>
        <w:t>net-tools-</w:t>
      </w:r>
      <w:proofErr w:type="spellStart"/>
      <w:r w:rsidR="00C239EF" w:rsidRPr="000735AC">
        <w:rPr>
          <w:lang w:val="en-GB" w:eastAsia="en-GB"/>
        </w:rPr>
        <w:t>fatface</w:t>
      </w:r>
      <w:proofErr w:type="spellEnd"/>
      <w:r w:rsidR="00C239EF" w:rsidRPr="000735AC">
        <w:rPr>
          <w:lang w:val="en-GB" w:eastAsia="en-GB"/>
        </w:rPr>
        <w:t>-api</w:t>
      </w:r>
      <w:r w:rsidR="0080487B" w:rsidRPr="000735AC">
        <w:rPr>
          <w:lang w:val="en-GB" w:eastAsia="en-GB"/>
        </w:rPr>
        <w:t>”</w:t>
      </w:r>
      <w:r w:rsidR="00C239EF" w:rsidRPr="000735AC">
        <w:rPr>
          <w:lang w:val="en-GB" w:eastAsia="en-GB"/>
        </w:rPr>
        <w:t xml:space="preserve"> application (already available in applications)</w:t>
      </w:r>
      <w:r w:rsidR="006B2C19" w:rsidRPr="000735AC">
        <w:rPr>
          <w:lang w:val="en-GB" w:eastAsia="en-GB"/>
        </w:rPr>
        <w:t xml:space="preserve"> and open the web console of the application using “</w:t>
      </w:r>
      <w:hyperlink r:id="rId31" w:tgtFrame="_blank" w:history="1">
        <w:r w:rsidR="006B2C19" w:rsidRPr="000735AC">
          <w:rPr>
            <w:rStyle w:val="Hyperlink"/>
            <w:rFonts w:ascii="Open Sans" w:eastAsia="Times New Roman" w:hAnsi="Open Sans"/>
            <w:b/>
            <w:bCs/>
            <w:color w:val="00A2DF"/>
            <w:sz w:val="21"/>
            <w:szCs w:val="21"/>
          </w:rPr>
          <w:t>net-tools-fatface-api.eu.cloudhub.io</w:t>
        </w:r>
      </w:hyperlink>
      <w:r w:rsidR="006B2C19" w:rsidRPr="000735AC">
        <w:rPr>
          <w:lang w:val="en-GB" w:eastAsia="en-GB"/>
        </w:rPr>
        <w:t xml:space="preserve">”. Further support can try to capture some stats such as ping, socket </w:t>
      </w:r>
      <w:r w:rsidR="00A8039A" w:rsidRPr="000735AC">
        <w:rPr>
          <w:lang w:val="en-GB" w:eastAsia="en-GB"/>
        </w:rPr>
        <w:t>connection</w:t>
      </w:r>
      <w:r w:rsidR="006B2C19" w:rsidRPr="000735AC">
        <w:rPr>
          <w:lang w:val="en-GB" w:eastAsia="en-GB"/>
        </w:rPr>
        <w:t xml:space="preserve">, </w:t>
      </w:r>
      <w:proofErr w:type="spellStart"/>
      <w:r w:rsidR="006B2C19" w:rsidRPr="000735AC">
        <w:rPr>
          <w:lang w:val="en-GB" w:eastAsia="en-GB"/>
        </w:rPr>
        <w:t>traceroot</w:t>
      </w:r>
      <w:proofErr w:type="spellEnd"/>
      <w:r w:rsidR="006B2C19" w:rsidRPr="000735AC">
        <w:rPr>
          <w:lang w:val="en-GB" w:eastAsia="en-GB"/>
        </w:rPr>
        <w:t xml:space="preserve"> etc.</w:t>
      </w:r>
      <w:r w:rsidR="00B6057E">
        <w:rPr>
          <w:lang w:val="en-GB" w:eastAsia="en-GB"/>
        </w:rPr>
        <w:t xml:space="preserve"> The same application is available in SIT environment with the name “</w:t>
      </w:r>
      <w:r w:rsidR="00B6057E" w:rsidRPr="00B6057E">
        <w:rPr>
          <w:lang w:val="en-GB" w:eastAsia="en-GB"/>
        </w:rPr>
        <w:t>sit-</w:t>
      </w:r>
      <w:proofErr w:type="spellStart"/>
      <w:r w:rsidR="00B6057E" w:rsidRPr="00B6057E">
        <w:rPr>
          <w:lang w:val="en-GB" w:eastAsia="en-GB"/>
        </w:rPr>
        <w:t>fatface</w:t>
      </w:r>
      <w:proofErr w:type="spellEnd"/>
      <w:r w:rsidR="00B6057E" w:rsidRPr="00B6057E">
        <w:rPr>
          <w:lang w:val="en-GB" w:eastAsia="en-GB"/>
        </w:rPr>
        <w:t>-net-tools-api</w:t>
      </w:r>
      <w:r w:rsidR="00B6057E">
        <w:rPr>
          <w:lang w:val="en-GB" w:eastAsia="en-GB"/>
        </w:rPr>
        <w:t xml:space="preserve">”. </w:t>
      </w:r>
      <w:r w:rsidR="002E3EC5">
        <w:rPr>
          <w:lang w:val="en-GB" w:eastAsia="en-GB"/>
        </w:rPr>
        <w:t>The credentials to login is part of the code. Please download the deployment ZIP and extract the login details from “mule-</w:t>
      </w:r>
      <w:proofErr w:type="spellStart"/>
      <w:proofErr w:type="gramStart"/>
      <w:r w:rsidR="002E3EC5">
        <w:rPr>
          <w:lang w:val="en-GB" w:eastAsia="en-GB"/>
        </w:rPr>
        <w:t>app.properties</w:t>
      </w:r>
      <w:proofErr w:type="spellEnd"/>
      <w:proofErr w:type="gramEnd"/>
      <w:r w:rsidR="002E3EC5">
        <w:rPr>
          <w:lang w:val="en-GB" w:eastAsia="en-GB"/>
        </w:rPr>
        <w:t>” file.</w:t>
      </w:r>
    </w:p>
    <w:p w14:paraId="0E197A25" w14:textId="5ED7FA05" w:rsidR="00C3114B" w:rsidRPr="00782003" w:rsidRDefault="00E4418B" w:rsidP="003A0C00">
      <w:pPr>
        <w:pStyle w:val="ListParagraph"/>
        <w:numPr>
          <w:ilvl w:val="0"/>
          <w:numId w:val="38"/>
        </w:numPr>
        <w:jc w:val="both"/>
        <w:rPr>
          <w:lang w:val="en-GB" w:eastAsia="en-GB"/>
        </w:rPr>
      </w:pPr>
      <w:r w:rsidRPr="00782003">
        <w:rPr>
          <w:lang w:val="en-GB" w:eastAsia="en-GB"/>
        </w:rPr>
        <w:t xml:space="preserve">Following are some of the key DEBUG logs that could be enabled in sandbox environment for </w:t>
      </w:r>
      <w:r w:rsidR="004B5291" w:rsidRPr="00782003">
        <w:rPr>
          <w:lang w:val="en-GB" w:eastAsia="en-GB"/>
        </w:rPr>
        <w:t>troubleshooting</w:t>
      </w:r>
      <w:r w:rsidRPr="00782003">
        <w:rPr>
          <w:lang w:val="en-GB" w:eastAsia="en-GB"/>
        </w:rPr>
        <w:t xml:space="preserve"> any issues.</w:t>
      </w:r>
    </w:p>
    <w:p w14:paraId="285C7090" w14:textId="1DA40928" w:rsidR="00E4418B" w:rsidRDefault="00A25AC2" w:rsidP="00782003">
      <w:pPr>
        <w:pStyle w:val="ListParagraph"/>
        <w:numPr>
          <w:ilvl w:val="1"/>
          <w:numId w:val="38"/>
        </w:numPr>
        <w:jc w:val="both"/>
        <w:rPr>
          <w:lang w:val="en-GB" w:eastAsia="en-GB"/>
        </w:rPr>
      </w:pPr>
      <w:proofErr w:type="spellStart"/>
      <w:proofErr w:type="gramStart"/>
      <w:r w:rsidRPr="00C60A4D">
        <w:rPr>
          <w:lang w:val="en-GB" w:eastAsia="en-GB"/>
        </w:rPr>
        <w:t>org.mule</w:t>
      </w:r>
      <w:proofErr w:type="gramEnd"/>
      <w:r w:rsidRPr="00C60A4D">
        <w:rPr>
          <w:lang w:val="en-GB" w:eastAsia="en-GB"/>
        </w:rPr>
        <w:t>.transport.sftp</w:t>
      </w:r>
      <w:proofErr w:type="spellEnd"/>
      <w:r w:rsidR="00E92C2C">
        <w:rPr>
          <w:lang w:val="en-GB" w:eastAsia="en-GB"/>
        </w:rPr>
        <w:t xml:space="preserve"> – enable debug for SFTP transport</w:t>
      </w:r>
    </w:p>
    <w:p w14:paraId="0B9FF98F" w14:textId="3FED66A4" w:rsidR="00E92C2C" w:rsidRPr="00E92C2C" w:rsidRDefault="00E92C2C" w:rsidP="00782003">
      <w:pPr>
        <w:pStyle w:val="ListParagraph"/>
        <w:numPr>
          <w:ilvl w:val="1"/>
          <w:numId w:val="38"/>
        </w:numPr>
        <w:jc w:val="both"/>
        <w:rPr>
          <w:lang w:val="en-GB" w:eastAsia="en-GB"/>
        </w:rPr>
      </w:pPr>
      <w:proofErr w:type="spellStart"/>
      <w:proofErr w:type="gramStart"/>
      <w:r>
        <w:rPr>
          <w:lang w:val="en-GB" w:eastAsia="en-GB"/>
        </w:rPr>
        <w:t>org.mule</w:t>
      </w:r>
      <w:proofErr w:type="gramEnd"/>
      <w:r>
        <w:rPr>
          <w:lang w:val="en-GB" w:eastAsia="en-GB"/>
        </w:rPr>
        <w:t>.transport.jdbc</w:t>
      </w:r>
      <w:proofErr w:type="spellEnd"/>
      <w:r>
        <w:rPr>
          <w:lang w:val="en-GB" w:eastAsia="en-GB"/>
        </w:rPr>
        <w:t xml:space="preserve"> – enable debug for JDBC transport</w:t>
      </w:r>
    </w:p>
    <w:p w14:paraId="589746F4" w14:textId="5B85E8B0" w:rsidR="00C60A4D" w:rsidRDefault="00C60A4D" w:rsidP="00782003">
      <w:pPr>
        <w:pStyle w:val="ListParagraph"/>
        <w:numPr>
          <w:ilvl w:val="1"/>
          <w:numId w:val="38"/>
        </w:numPr>
        <w:jc w:val="both"/>
        <w:rPr>
          <w:lang w:val="en-GB" w:eastAsia="en-GB"/>
        </w:rPr>
      </w:pPr>
      <w:proofErr w:type="spellStart"/>
      <w:proofErr w:type="gramStart"/>
      <w:r w:rsidRPr="00C60A4D">
        <w:rPr>
          <w:lang w:val="en-GB" w:eastAsia="en-GB"/>
        </w:rPr>
        <w:t>com.ning</w:t>
      </w:r>
      <w:proofErr w:type="gramEnd"/>
      <w:r w:rsidRPr="00C60A4D">
        <w:rPr>
          <w:lang w:val="en-GB" w:eastAsia="en-GB"/>
        </w:rPr>
        <w:t>.http</w:t>
      </w:r>
      <w:proofErr w:type="spellEnd"/>
      <w:r w:rsidR="00B00FD5">
        <w:rPr>
          <w:lang w:val="en-GB" w:eastAsia="en-GB"/>
        </w:rPr>
        <w:t xml:space="preserve"> – enable debug for HTTP calls</w:t>
      </w:r>
    </w:p>
    <w:p w14:paraId="7B07BFD0" w14:textId="24E3C4AC" w:rsidR="00C60A4D" w:rsidRDefault="00C60A4D" w:rsidP="00782003">
      <w:pPr>
        <w:pStyle w:val="ListParagraph"/>
        <w:numPr>
          <w:ilvl w:val="1"/>
          <w:numId w:val="38"/>
        </w:numPr>
        <w:jc w:val="both"/>
        <w:rPr>
          <w:lang w:val="en-GB" w:eastAsia="en-GB"/>
        </w:rPr>
      </w:pPr>
      <w:proofErr w:type="spellStart"/>
      <w:proofErr w:type="gramStart"/>
      <w:r w:rsidRPr="00C60A4D">
        <w:rPr>
          <w:lang w:val="en-GB" w:eastAsia="en-GB"/>
        </w:rPr>
        <w:lastRenderedPageBreak/>
        <w:t>org.mule</w:t>
      </w:r>
      <w:proofErr w:type="gramEnd"/>
      <w:r w:rsidRPr="00C60A4D">
        <w:rPr>
          <w:lang w:val="en-GB" w:eastAsia="en-GB"/>
        </w:rPr>
        <w:t>.module.http.internal.HttpMessageLogger</w:t>
      </w:r>
      <w:proofErr w:type="spellEnd"/>
      <w:r w:rsidR="00B00FD5">
        <w:rPr>
          <w:lang w:val="en-GB" w:eastAsia="en-GB"/>
        </w:rPr>
        <w:t xml:space="preserve"> – enable debug for HTTP calls</w:t>
      </w:r>
    </w:p>
    <w:p w14:paraId="748362EB" w14:textId="0E2548EE" w:rsidR="00C60A4D" w:rsidRDefault="00C60A4D" w:rsidP="00782003">
      <w:pPr>
        <w:pStyle w:val="ListParagraph"/>
        <w:numPr>
          <w:ilvl w:val="1"/>
          <w:numId w:val="38"/>
        </w:numPr>
        <w:jc w:val="both"/>
        <w:rPr>
          <w:lang w:val="en-GB" w:eastAsia="en-GB"/>
        </w:rPr>
      </w:pPr>
      <w:proofErr w:type="spellStart"/>
      <w:r w:rsidRPr="001C180D">
        <w:rPr>
          <w:lang w:val="en-GB" w:eastAsia="en-GB"/>
        </w:rPr>
        <w:t>org.apache.cxf</w:t>
      </w:r>
      <w:proofErr w:type="spellEnd"/>
      <w:r w:rsidR="00B00FD5">
        <w:rPr>
          <w:lang w:val="en-GB" w:eastAsia="en-GB"/>
        </w:rPr>
        <w:t xml:space="preserve"> – enable debug for HTTP calls</w:t>
      </w:r>
    </w:p>
    <w:p w14:paraId="4CB92AA2" w14:textId="7AD10D6B" w:rsidR="00BE29EB" w:rsidRDefault="00BE29EB" w:rsidP="00782003">
      <w:pPr>
        <w:pStyle w:val="ListParagraph"/>
        <w:numPr>
          <w:ilvl w:val="1"/>
          <w:numId w:val="38"/>
        </w:numPr>
        <w:jc w:val="both"/>
        <w:rPr>
          <w:lang w:val="en-GB" w:eastAsia="en-GB"/>
        </w:rPr>
      </w:pPr>
      <w:proofErr w:type="spellStart"/>
      <w:proofErr w:type="gramStart"/>
      <w:r>
        <w:rPr>
          <w:lang w:val="en-GB" w:eastAsia="en-GB"/>
        </w:rPr>
        <w:t>org.mule</w:t>
      </w:r>
      <w:proofErr w:type="spellEnd"/>
      <w:proofErr w:type="gramEnd"/>
      <w:r>
        <w:rPr>
          <w:lang w:val="en-GB" w:eastAsia="en-GB"/>
        </w:rPr>
        <w:t xml:space="preserve"> – enable debug for all mule components</w:t>
      </w:r>
    </w:p>
    <w:p w14:paraId="32179463" w14:textId="74CBFCC0" w:rsidR="005A19CE" w:rsidRPr="005A19CE" w:rsidRDefault="005A19CE" w:rsidP="003A0C00">
      <w:pPr>
        <w:jc w:val="both"/>
        <w:rPr>
          <w:lang w:val="en-GB" w:eastAsia="en-GB"/>
        </w:rPr>
      </w:pPr>
      <w:r w:rsidRPr="008067A4">
        <w:rPr>
          <w:b/>
          <w:lang w:val="en-GB" w:eastAsia="en-GB"/>
        </w:rPr>
        <w:t>Note</w:t>
      </w:r>
      <w:r>
        <w:rPr>
          <w:lang w:val="en-GB" w:eastAsia="en-GB"/>
        </w:rPr>
        <w:t xml:space="preserve"> that DEBUG should not be enabled in Production as it may impact the performance of the applications.</w:t>
      </w:r>
      <w:r w:rsidR="007621C4">
        <w:rPr>
          <w:lang w:val="en-GB" w:eastAsia="en-GB"/>
        </w:rPr>
        <w:t xml:space="preserve"> Any debugging should be carried out test environment and debug should be disabled once the investigation is done.</w:t>
      </w:r>
    </w:p>
    <w:p w14:paraId="3164368A" w14:textId="0F18741F" w:rsidR="00E80D09" w:rsidRPr="00C3247D" w:rsidRDefault="00E80D09" w:rsidP="003A0C00">
      <w:pPr>
        <w:pStyle w:val="Heading1"/>
        <w:jc w:val="both"/>
        <w:rPr>
          <w:lang w:val="en-GB" w:eastAsia="en-GB"/>
        </w:rPr>
      </w:pPr>
      <w:bookmarkStart w:id="127" w:name="_Toc442040457"/>
      <w:bookmarkStart w:id="128" w:name="_Toc500179776"/>
      <w:r>
        <w:rPr>
          <w:lang w:val="en-GB" w:eastAsia="en-GB"/>
        </w:rPr>
        <w:t>Reporting</w:t>
      </w:r>
      <w:bookmarkEnd w:id="127"/>
      <w:bookmarkEnd w:id="128"/>
    </w:p>
    <w:tbl>
      <w:tblPr>
        <w:tblStyle w:val="WHISHWORKS"/>
        <w:tblW w:w="9062" w:type="dxa"/>
        <w:tblInd w:w="108" w:type="dxa"/>
        <w:tblLayout w:type="fixed"/>
        <w:tblLook w:val="0420" w:firstRow="1" w:lastRow="0" w:firstColumn="0" w:lastColumn="0" w:noHBand="0" w:noVBand="1"/>
      </w:tblPr>
      <w:tblGrid>
        <w:gridCol w:w="2526"/>
        <w:gridCol w:w="2236"/>
        <w:gridCol w:w="2150"/>
        <w:gridCol w:w="2150"/>
      </w:tblGrid>
      <w:tr w:rsidR="00C3247D" w14:paraId="6655FC22" w14:textId="77777777" w:rsidTr="0056269B">
        <w:trPr>
          <w:cnfStyle w:val="100000000000" w:firstRow="1" w:lastRow="0" w:firstColumn="0" w:lastColumn="0" w:oddVBand="0" w:evenVBand="0" w:oddHBand="0" w:evenHBand="0" w:firstRowFirstColumn="0" w:firstRowLastColumn="0" w:lastRowFirstColumn="0" w:lastRowLastColumn="0"/>
        </w:trPr>
        <w:tc>
          <w:tcPr>
            <w:tcW w:w="2526" w:type="dxa"/>
          </w:tcPr>
          <w:p w14:paraId="32E2B9F3" w14:textId="77777777" w:rsidR="00C3247D" w:rsidRPr="00B7695C" w:rsidRDefault="00C3247D" w:rsidP="003A0C00">
            <w:pPr>
              <w:ind w:left="360"/>
              <w:jc w:val="both"/>
              <w:rPr>
                <w:color w:val="FFFFFF" w:themeColor="background1"/>
                <w:szCs w:val="22"/>
              </w:rPr>
            </w:pPr>
            <w:r w:rsidRPr="00532831">
              <w:rPr>
                <w:b w:val="0"/>
              </w:rPr>
              <w:t>Report Name</w:t>
            </w:r>
          </w:p>
        </w:tc>
        <w:tc>
          <w:tcPr>
            <w:tcW w:w="2236" w:type="dxa"/>
          </w:tcPr>
          <w:p w14:paraId="3F045CA5" w14:textId="77777777" w:rsidR="00C3247D" w:rsidRPr="00B7695C" w:rsidRDefault="00C3247D" w:rsidP="003A0C00">
            <w:pPr>
              <w:ind w:left="360"/>
              <w:jc w:val="both"/>
              <w:rPr>
                <w:color w:val="FFFFFF" w:themeColor="background1"/>
                <w:szCs w:val="22"/>
              </w:rPr>
            </w:pPr>
            <w:r w:rsidRPr="00532831">
              <w:rPr>
                <w:b w:val="0"/>
              </w:rPr>
              <w:t>Report Format</w:t>
            </w:r>
          </w:p>
        </w:tc>
        <w:tc>
          <w:tcPr>
            <w:tcW w:w="2150" w:type="dxa"/>
          </w:tcPr>
          <w:p w14:paraId="2562F6B7" w14:textId="77777777" w:rsidR="00C3247D" w:rsidRPr="00B7695C" w:rsidRDefault="00C3247D" w:rsidP="003A0C00">
            <w:pPr>
              <w:ind w:left="360"/>
              <w:jc w:val="both"/>
              <w:rPr>
                <w:color w:val="FFFFFF" w:themeColor="background1"/>
                <w:szCs w:val="22"/>
              </w:rPr>
            </w:pPr>
            <w:r w:rsidRPr="00532831">
              <w:rPr>
                <w:b w:val="0"/>
              </w:rPr>
              <w:t>Report Contents</w:t>
            </w:r>
          </w:p>
        </w:tc>
        <w:tc>
          <w:tcPr>
            <w:tcW w:w="2150" w:type="dxa"/>
          </w:tcPr>
          <w:p w14:paraId="609F9CFA" w14:textId="77777777" w:rsidR="00C3247D" w:rsidRPr="00B7695C" w:rsidRDefault="00C3247D" w:rsidP="003A0C00">
            <w:pPr>
              <w:ind w:left="360"/>
              <w:jc w:val="both"/>
              <w:rPr>
                <w:color w:val="FFFFFF" w:themeColor="background1"/>
                <w:szCs w:val="22"/>
              </w:rPr>
            </w:pPr>
            <w:r w:rsidRPr="00532831">
              <w:rPr>
                <w:b w:val="0"/>
              </w:rPr>
              <w:t>ESB Service Support Contact</w:t>
            </w:r>
          </w:p>
        </w:tc>
      </w:tr>
      <w:tr w:rsidR="00C3247D" w:rsidRPr="00043DB3" w14:paraId="699804FC"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0BB691FA" w14:textId="77777777" w:rsidR="00C3247D" w:rsidRPr="00043DB3" w:rsidRDefault="00C3247D" w:rsidP="003A0C00">
            <w:pPr>
              <w:jc w:val="both"/>
              <w:rPr>
                <w:b/>
              </w:rPr>
            </w:pPr>
            <w:r w:rsidRPr="00532831">
              <w:rPr>
                <w:b/>
                <w:color w:val="auto"/>
              </w:rPr>
              <w:t>Daily Health Check Report</w:t>
            </w:r>
          </w:p>
        </w:tc>
        <w:tc>
          <w:tcPr>
            <w:tcW w:w="2236" w:type="dxa"/>
          </w:tcPr>
          <w:p w14:paraId="760ACD54" w14:textId="77777777" w:rsidR="00C3247D" w:rsidRDefault="00C3247D" w:rsidP="003A0C00">
            <w:pPr>
              <w:jc w:val="both"/>
            </w:pPr>
            <w:r w:rsidRPr="00C82EA7">
              <w:rPr>
                <w:color w:val="auto"/>
              </w:rPr>
              <w:t>An excel sheet with checklist and verification details of all Mule ESB servers, SQL Server DB and Cloud Hub servers in both pre-production and production environments</w:t>
            </w:r>
          </w:p>
        </w:tc>
        <w:tc>
          <w:tcPr>
            <w:tcW w:w="2150" w:type="dxa"/>
          </w:tcPr>
          <w:p w14:paraId="1774017C" w14:textId="77777777" w:rsidR="00C3247D" w:rsidRPr="00043DB3" w:rsidRDefault="00C3247D" w:rsidP="003A0C00">
            <w:pPr>
              <w:jc w:val="both"/>
            </w:pPr>
            <w:r w:rsidRPr="00C82EA7">
              <w:rPr>
                <w:color w:val="auto"/>
              </w:rPr>
              <w:t>Server Health Check List, ESB Application Statuses, Alerts, Batch Job Statuses, DB Alerts, Capacity Checks, Memory utilization and License Information etc.</w:t>
            </w:r>
          </w:p>
        </w:tc>
        <w:tc>
          <w:tcPr>
            <w:tcW w:w="2150" w:type="dxa"/>
          </w:tcPr>
          <w:p w14:paraId="5869B029" w14:textId="6A2CCC16" w:rsidR="00C3247D" w:rsidRPr="00043DB3" w:rsidRDefault="008067A4" w:rsidP="003A0C00">
            <w:pPr>
              <w:jc w:val="both"/>
            </w:pPr>
            <w:r w:rsidRPr="008067A4">
              <w:rPr>
                <w:highlight w:val="yellow"/>
              </w:rPr>
              <w:t>TBC</w:t>
            </w:r>
          </w:p>
        </w:tc>
      </w:tr>
      <w:tr w:rsidR="00C3247D" w:rsidRPr="00043DB3" w14:paraId="30C1A844" w14:textId="77777777" w:rsidTr="0056269B">
        <w:trPr>
          <w:cnfStyle w:val="000000010000" w:firstRow="0" w:lastRow="0" w:firstColumn="0" w:lastColumn="0" w:oddVBand="0" w:evenVBand="0" w:oddHBand="0" w:evenHBand="1" w:firstRowFirstColumn="0" w:firstRowLastColumn="0" w:lastRowFirstColumn="0" w:lastRowLastColumn="0"/>
        </w:trPr>
        <w:tc>
          <w:tcPr>
            <w:tcW w:w="2526" w:type="dxa"/>
          </w:tcPr>
          <w:p w14:paraId="08042D90" w14:textId="77777777" w:rsidR="00C3247D" w:rsidRPr="00043DB3" w:rsidRDefault="00C3247D" w:rsidP="003A0C00">
            <w:pPr>
              <w:jc w:val="both"/>
              <w:rPr>
                <w:b/>
              </w:rPr>
            </w:pPr>
            <w:r w:rsidRPr="00532831">
              <w:rPr>
                <w:b/>
                <w:color w:val="auto"/>
              </w:rPr>
              <w:t>Weekly Status Report</w:t>
            </w:r>
          </w:p>
        </w:tc>
        <w:tc>
          <w:tcPr>
            <w:tcW w:w="2236" w:type="dxa"/>
          </w:tcPr>
          <w:p w14:paraId="2354A403" w14:textId="77777777" w:rsidR="00C3247D" w:rsidRDefault="00C3247D" w:rsidP="003A0C00">
            <w:pPr>
              <w:jc w:val="both"/>
            </w:pPr>
            <w:r w:rsidRPr="00C82EA7">
              <w:rPr>
                <w:color w:val="auto"/>
              </w:rPr>
              <w:t xml:space="preserve">A weekly summary of support activities and incidents of the previous week </w:t>
            </w:r>
          </w:p>
        </w:tc>
        <w:tc>
          <w:tcPr>
            <w:tcW w:w="2150" w:type="dxa"/>
          </w:tcPr>
          <w:p w14:paraId="0124D17F" w14:textId="77777777" w:rsidR="00C3247D" w:rsidRPr="00043DB3" w:rsidRDefault="00C3247D" w:rsidP="003A0C00">
            <w:pPr>
              <w:jc w:val="both"/>
            </w:pPr>
            <w:r w:rsidRPr="00C82EA7">
              <w:rPr>
                <w:color w:val="auto"/>
              </w:rPr>
              <w:t>Key achievements of the past week, incident and service request summary, risks, issues and ticket ageing analysis etc.</w:t>
            </w:r>
          </w:p>
        </w:tc>
        <w:tc>
          <w:tcPr>
            <w:tcW w:w="2150" w:type="dxa"/>
          </w:tcPr>
          <w:p w14:paraId="7C85B6C5" w14:textId="39C46DC7" w:rsidR="00C3247D" w:rsidRPr="00043DB3" w:rsidRDefault="008067A4" w:rsidP="003A0C00">
            <w:pPr>
              <w:jc w:val="both"/>
            </w:pPr>
            <w:r w:rsidRPr="008067A4">
              <w:rPr>
                <w:highlight w:val="yellow"/>
              </w:rPr>
              <w:t>TBC</w:t>
            </w:r>
          </w:p>
        </w:tc>
      </w:tr>
      <w:tr w:rsidR="00C3247D" w:rsidRPr="00043DB3" w14:paraId="052832D7" w14:textId="77777777" w:rsidTr="0056269B">
        <w:trPr>
          <w:cnfStyle w:val="000000100000" w:firstRow="0" w:lastRow="0" w:firstColumn="0" w:lastColumn="0" w:oddVBand="0" w:evenVBand="0" w:oddHBand="1" w:evenHBand="0" w:firstRowFirstColumn="0" w:firstRowLastColumn="0" w:lastRowFirstColumn="0" w:lastRowLastColumn="0"/>
        </w:trPr>
        <w:tc>
          <w:tcPr>
            <w:tcW w:w="2526" w:type="dxa"/>
          </w:tcPr>
          <w:p w14:paraId="10611219" w14:textId="77777777" w:rsidR="00C3247D" w:rsidRPr="00043DB3" w:rsidRDefault="00C3247D" w:rsidP="003A0C00">
            <w:pPr>
              <w:jc w:val="both"/>
              <w:rPr>
                <w:b/>
              </w:rPr>
            </w:pPr>
            <w:r w:rsidRPr="00532831">
              <w:rPr>
                <w:b/>
                <w:color w:val="auto"/>
              </w:rPr>
              <w:t>Monthly Report</w:t>
            </w:r>
          </w:p>
        </w:tc>
        <w:tc>
          <w:tcPr>
            <w:tcW w:w="2236" w:type="dxa"/>
          </w:tcPr>
          <w:p w14:paraId="76FFF0F1" w14:textId="77777777" w:rsidR="00C3247D" w:rsidRDefault="00C3247D" w:rsidP="003A0C00">
            <w:pPr>
              <w:jc w:val="both"/>
            </w:pPr>
            <w:r w:rsidRPr="00C82EA7">
              <w:rPr>
                <w:color w:val="auto"/>
              </w:rPr>
              <w:t>A detailed report with all incidents, problems and support activities carried out in the previous month</w:t>
            </w:r>
          </w:p>
        </w:tc>
        <w:tc>
          <w:tcPr>
            <w:tcW w:w="2150" w:type="dxa"/>
          </w:tcPr>
          <w:p w14:paraId="53CB3FAA" w14:textId="77777777" w:rsidR="00C3247D" w:rsidRPr="00043DB3" w:rsidRDefault="00C3247D" w:rsidP="003A0C00">
            <w:pPr>
              <w:jc w:val="both"/>
            </w:pPr>
            <w:r w:rsidRPr="00C82EA7">
              <w:rPr>
                <w:color w:val="auto"/>
              </w:rPr>
              <w:t>Incidents, Problems, changes, minutes of monthly review meeting etc.</w:t>
            </w:r>
          </w:p>
        </w:tc>
        <w:tc>
          <w:tcPr>
            <w:tcW w:w="2150" w:type="dxa"/>
          </w:tcPr>
          <w:p w14:paraId="37564F2D" w14:textId="3FB4328D" w:rsidR="00C3247D" w:rsidRPr="00043DB3" w:rsidRDefault="008067A4" w:rsidP="003A0C00">
            <w:pPr>
              <w:jc w:val="both"/>
            </w:pPr>
            <w:r w:rsidRPr="008067A4">
              <w:rPr>
                <w:highlight w:val="yellow"/>
              </w:rPr>
              <w:t>TBC</w:t>
            </w:r>
          </w:p>
        </w:tc>
      </w:tr>
    </w:tbl>
    <w:p w14:paraId="7BC4B630" w14:textId="77777777" w:rsidR="00C3247D" w:rsidRDefault="00C3247D" w:rsidP="003A0C00">
      <w:pPr>
        <w:jc w:val="both"/>
        <w:rPr>
          <w:lang w:val="en-GB" w:eastAsia="en-GB"/>
        </w:rPr>
      </w:pPr>
    </w:p>
    <w:p w14:paraId="6C8D1FFA" w14:textId="77777777" w:rsidR="00E80D09" w:rsidRDefault="00E80D09" w:rsidP="003A0C00">
      <w:pPr>
        <w:pStyle w:val="Heading1"/>
        <w:jc w:val="both"/>
        <w:rPr>
          <w:lang w:val="en-GB" w:eastAsia="en-GB"/>
        </w:rPr>
      </w:pPr>
      <w:bookmarkStart w:id="129" w:name="_Toc442040458"/>
      <w:bookmarkStart w:id="130" w:name="_Toc500179777"/>
      <w:r>
        <w:rPr>
          <w:lang w:val="en-GB" w:eastAsia="en-GB"/>
        </w:rPr>
        <w:t>Disaster Recovery Procedure</w:t>
      </w:r>
      <w:bookmarkEnd w:id="129"/>
      <w:bookmarkEnd w:id="130"/>
    </w:p>
    <w:p w14:paraId="67C3E41D" w14:textId="1B9E172F" w:rsidR="00E80D09" w:rsidRDefault="003408C5" w:rsidP="003A0C00">
      <w:pPr>
        <w:jc w:val="both"/>
        <w:rPr>
          <w:lang w:val="en-GB" w:eastAsia="en-GB"/>
        </w:rPr>
      </w:pPr>
      <w:r>
        <w:rPr>
          <w:lang w:val="en-GB" w:eastAsia="en-GB"/>
        </w:rPr>
        <w:t>Yet to be identified</w:t>
      </w:r>
      <w:r w:rsidR="00AD71BC">
        <w:rPr>
          <w:lang w:val="en-GB" w:eastAsia="en-GB"/>
        </w:rPr>
        <w:t>.</w:t>
      </w:r>
    </w:p>
    <w:p w14:paraId="611325CE" w14:textId="77777777" w:rsidR="00E80D09" w:rsidRDefault="00E80D09" w:rsidP="003A0C00">
      <w:pPr>
        <w:pStyle w:val="Heading1"/>
        <w:jc w:val="both"/>
        <w:rPr>
          <w:lang w:val="en-GB" w:eastAsia="en-GB"/>
        </w:rPr>
      </w:pPr>
      <w:bookmarkStart w:id="131" w:name="_Toc442040459"/>
      <w:bookmarkStart w:id="132" w:name="_Toc500179778"/>
      <w:r>
        <w:rPr>
          <w:lang w:val="en-GB" w:eastAsia="en-GB"/>
        </w:rPr>
        <w:t>Escalation Procedure</w:t>
      </w:r>
      <w:bookmarkEnd w:id="131"/>
      <w:bookmarkEnd w:id="132"/>
    </w:p>
    <w:tbl>
      <w:tblPr>
        <w:tblStyle w:val="WHISHWORKS"/>
        <w:tblW w:w="9900" w:type="dxa"/>
        <w:tblInd w:w="108" w:type="dxa"/>
        <w:tblLayout w:type="fixed"/>
        <w:tblLook w:val="0420" w:firstRow="1" w:lastRow="0" w:firstColumn="0" w:lastColumn="0" w:noHBand="0" w:noVBand="1"/>
      </w:tblPr>
      <w:tblGrid>
        <w:gridCol w:w="2223"/>
        <w:gridCol w:w="1974"/>
        <w:gridCol w:w="1901"/>
        <w:gridCol w:w="1901"/>
        <w:gridCol w:w="1901"/>
      </w:tblGrid>
      <w:tr w:rsidR="004D0784" w:rsidRPr="00B7695C" w14:paraId="0ADA1C4D" w14:textId="77777777" w:rsidTr="0056269B">
        <w:trPr>
          <w:cnfStyle w:val="100000000000" w:firstRow="1" w:lastRow="0" w:firstColumn="0" w:lastColumn="0" w:oddVBand="0" w:evenVBand="0" w:oddHBand="0" w:evenHBand="0" w:firstRowFirstColumn="0" w:firstRowLastColumn="0" w:lastRowFirstColumn="0" w:lastRowLastColumn="0"/>
          <w:trHeight w:val="791"/>
        </w:trPr>
        <w:tc>
          <w:tcPr>
            <w:tcW w:w="2223" w:type="dxa"/>
          </w:tcPr>
          <w:p w14:paraId="44B93A91"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Priority</w:t>
            </w:r>
          </w:p>
        </w:tc>
        <w:tc>
          <w:tcPr>
            <w:tcW w:w="1974" w:type="dxa"/>
          </w:tcPr>
          <w:p w14:paraId="11089B5B" w14:textId="77777777" w:rsidR="004D0784" w:rsidRPr="00532831" w:rsidRDefault="004D0784" w:rsidP="003A0C00">
            <w:pPr>
              <w:jc w:val="both"/>
              <w:rPr>
                <w:b w:val="0"/>
                <w:bCs w:val="0"/>
                <w:color w:val="4F81BD" w:themeColor="accent1"/>
                <w:szCs w:val="20"/>
              </w:rPr>
            </w:pPr>
            <w:r w:rsidRPr="00532831">
              <w:rPr>
                <w:b w:val="0"/>
                <w:color w:val="4F81BD" w:themeColor="accent1"/>
                <w:szCs w:val="20"/>
              </w:rPr>
              <w:t xml:space="preserve">Escalation Time </w:t>
            </w:r>
          </w:p>
          <w:p w14:paraId="123C9AE6"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beyond SLA</w:t>
            </w:r>
          </w:p>
        </w:tc>
        <w:tc>
          <w:tcPr>
            <w:tcW w:w="1901" w:type="dxa"/>
          </w:tcPr>
          <w:p w14:paraId="3A0F1CCE"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1</w:t>
            </w:r>
          </w:p>
        </w:tc>
        <w:tc>
          <w:tcPr>
            <w:tcW w:w="1901" w:type="dxa"/>
          </w:tcPr>
          <w:p w14:paraId="70D0EDF7" w14:textId="77777777" w:rsidR="004D0784" w:rsidRPr="00B7695C" w:rsidRDefault="004D0784" w:rsidP="003A0C00">
            <w:pPr>
              <w:ind w:left="360"/>
              <w:jc w:val="both"/>
              <w:rPr>
                <w:color w:val="FFFFFF" w:themeColor="background1"/>
                <w:szCs w:val="22"/>
              </w:rPr>
            </w:pPr>
            <w:r w:rsidRPr="00532831">
              <w:rPr>
                <w:b w:val="0"/>
                <w:color w:val="4F81BD" w:themeColor="accent1"/>
                <w:szCs w:val="20"/>
              </w:rPr>
              <w:t>Escalation Point 2</w:t>
            </w:r>
          </w:p>
        </w:tc>
        <w:tc>
          <w:tcPr>
            <w:tcW w:w="1901" w:type="dxa"/>
          </w:tcPr>
          <w:p w14:paraId="1A46027C" w14:textId="77777777" w:rsidR="004D0784" w:rsidRPr="00532831" w:rsidRDefault="004D0784" w:rsidP="003A0C00">
            <w:pPr>
              <w:ind w:left="360"/>
              <w:jc w:val="both"/>
              <w:rPr>
                <w:b w:val="0"/>
              </w:rPr>
            </w:pPr>
            <w:r w:rsidRPr="00532831">
              <w:rPr>
                <w:b w:val="0"/>
                <w:color w:val="4F81BD" w:themeColor="accent1"/>
                <w:szCs w:val="20"/>
              </w:rPr>
              <w:t>Escalation Point 3</w:t>
            </w:r>
          </w:p>
        </w:tc>
      </w:tr>
      <w:tr w:rsidR="00394AB2" w:rsidRPr="00645161" w14:paraId="59BC2F4C"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6C7C73DC" w14:textId="77777777" w:rsidR="00394AB2" w:rsidRPr="00645161" w:rsidRDefault="00394AB2" w:rsidP="003A0C00">
            <w:pPr>
              <w:ind w:left="360"/>
              <w:jc w:val="both"/>
              <w:rPr>
                <w:b/>
                <w:color w:val="4F81BD" w:themeColor="accent1"/>
                <w:szCs w:val="20"/>
              </w:rPr>
            </w:pPr>
            <w:r w:rsidRPr="00532831">
              <w:rPr>
                <w:b/>
                <w:color w:val="auto"/>
                <w:szCs w:val="20"/>
              </w:rPr>
              <w:t>P1</w:t>
            </w:r>
          </w:p>
        </w:tc>
        <w:tc>
          <w:tcPr>
            <w:tcW w:w="1974" w:type="dxa"/>
          </w:tcPr>
          <w:p w14:paraId="7D75C078" w14:textId="77777777" w:rsidR="00394AB2" w:rsidRPr="00645161" w:rsidRDefault="00394AB2" w:rsidP="003A0C00">
            <w:pPr>
              <w:jc w:val="both"/>
              <w:rPr>
                <w:b/>
                <w:color w:val="4F81BD" w:themeColor="accent1"/>
                <w:szCs w:val="20"/>
              </w:rPr>
            </w:pPr>
            <w:r w:rsidRPr="00C82EA7">
              <w:rPr>
                <w:color w:val="auto"/>
                <w:szCs w:val="20"/>
              </w:rPr>
              <w:t>+ 30 Min</w:t>
            </w:r>
          </w:p>
        </w:tc>
        <w:tc>
          <w:tcPr>
            <w:tcW w:w="1901" w:type="dxa"/>
          </w:tcPr>
          <w:p w14:paraId="77D1E4A2" w14:textId="5728FB13"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4A3D168F" w14:textId="31BB7329"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4974198" w14:textId="15B45C1A"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2729CA7"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236F509A" w14:textId="77777777" w:rsidR="00394AB2" w:rsidRPr="00645161" w:rsidRDefault="00394AB2" w:rsidP="003A0C00">
            <w:pPr>
              <w:ind w:left="360"/>
              <w:jc w:val="both"/>
              <w:rPr>
                <w:b/>
                <w:color w:val="4F81BD" w:themeColor="accent1"/>
                <w:szCs w:val="20"/>
              </w:rPr>
            </w:pPr>
            <w:r w:rsidRPr="00532831">
              <w:rPr>
                <w:b/>
                <w:color w:val="auto"/>
                <w:szCs w:val="20"/>
              </w:rPr>
              <w:lastRenderedPageBreak/>
              <w:t>P2</w:t>
            </w:r>
          </w:p>
        </w:tc>
        <w:tc>
          <w:tcPr>
            <w:tcW w:w="1974" w:type="dxa"/>
          </w:tcPr>
          <w:p w14:paraId="0073DD32" w14:textId="77777777" w:rsidR="00394AB2" w:rsidRPr="00645161" w:rsidRDefault="00394AB2" w:rsidP="003A0C00">
            <w:pPr>
              <w:jc w:val="both"/>
              <w:rPr>
                <w:b/>
                <w:color w:val="4F81BD" w:themeColor="accent1"/>
                <w:szCs w:val="20"/>
              </w:rPr>
            </w:pPr>
            <w:r w:rsidRPr="00C82EA7">
              <w:rPr>
                <w:color w:val="auto"/>
                <w:szCs w:val="20"/>
              </w:rPr>
              <w:t>+ 1 Hour</w:t>
            </w:r>
          </w:p>
        </w:tc>
        <w:tc>
          <w:tcPr>
            <w:tcW w:w="1901" w:type="dxa"/>
          </w:tcPr>
          <w:p w14:paraId="74B4FBDC" w14:textId="3B1B184E" w:rsidR="00394AB2" w:rsidRPr="00052C06" w:rsidRDefault="00394AB2" w:rsidP="003A0C00">
            <w:pPr>
              <w:jc w:val="both"/>
              <w:rPr>
                <w:color w:val="4F81BD" w:themeColor="accent1"/>
                <w:szCs w:val="20"/>
                <w:highlight w:val="yellow"/>
              </w:rPr>
            </w:pPr>
            <w:r w:rsidRPr="00052C06">
              <w:rPr>
                <w:color w:val="4F81BD" w:themeColor="accent1"/>
                <w:szCs w:val="20"/>
                <w:highlight w:val="yellow"/>
              </w:rPr>
              <w:t>TBC</w:t>
            </w:r>
          </w:p>
        </w:tc>
        <w:tc>
          <w:tcPr>
            <w:tcW w:w="1901" w:type="dxa"/>
          </w:tcPr>
          <w:p w14:paraId="5E2F155D" w14:textId="7DF1C4D2"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4F538719" w14:textId="3ECDF23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5EE489F0" w14:textId="77777777" w:rsidTr="0056269B">
        <w:trPr>
          <w:cnfStyle w:val="000000100000" w:firstRow="0" w:lastRow="0" w:firstColumn="0" w:lastColumn="0" w:oddVBand="0" w:evenVBand="0" w:oddHBand="1" w:evenHBand="0" w:firstRowFirstColumn="0" w:firstRowLastColumn="0" w:lastRowFirstColumn="0" w:lastRowLastColumn="0"/>
          <w:trHeight w:val="1375"/>
        </w:trPr>
        <w:tc>
          <w:tcPr>
            <w:tcW w:w="2223" w:type="dxa"/>
          </w:tcPr>
          <w:p w14:paraId="11F092F4" w14:textId="77777777" w:rsidR="00394AB2" w:rsidRPr="00532831" w:rsidRDefault="00394AB2" w:rsidP="003A0C00">
            <w:pPr>
              <w:ind w:left="360"/>
              <w:jc w:val="both"/>
              <w:rPr>
                <w:b/>
                <w:color w:val="auto"/>
                <w:szCs w:val="20"/>
              </w:rPr>
            </w:pPr>
            <w:r w:rsidRPr="00532831">
              <w:rPr>
                <w:b/>
                <w:color w:val="auto"/>
                <w:szCs w:val="20"/>
              </w:rPr>
              <w:t>P3</w:t>
            </w:r>
          </w:p>
        </w:tc>
        <w:tc>
          <w:tcPr>
            <w:tcW w:w="1974" w:type="dxa"/>
          </w:tcPr>
          <w:p w14:paraId="55425DC7" w14:textId="77777777" w:rsidR="00394AB2" w:rsidRPr="00C82EA7" w:rsidRDefault="00394AB2" w:rsidP="003A0C00">
            <w:pPr>
              <w:jc w:val="both"/>
              <w:rPr>
                <w:color w:val="auto"/>
                <w:szCs w:val="20"/>
              </w:rPr>
            </w:pPr>
            <w:r w:rsidRPr="00C82EA7">
              <w:rPr>
                <w:color w:val="auto"/>
                <w:szCs w:val="20"/>
              </w:rPr>
              <w:t>+ 1 Day</w:t>
            </w:r>
          </w:p>
        </w:tc>
        <w:tc>
          <w:tcPr>
            <w:tcW w:w="1901" w:type="dxa"/>
          </w:tcPr>
          <w:p w14:paraId="4987ACB7" w14:textId="19804A0C"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74F9BB0C" w14:textId="3172E5F4"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2B89C202" w14:textId="6F655F2D"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r w:rsidR="00394AB2" w:rsidRPr="00645161" w14:paraId="696DEEDD" w14:textId="77777777" w:rsidTr="0056269B">
        <w:trPr>
          <w:cnfStyle w:val="000000010000" w:firstRow="0" w:lastRow="0" w:firstColumn="0" w:lastColumn="0" w:oddVBand="0" w:evenVBand="0" w:oddHBand="0" w:evenHBand="1" w:firstRowFirstColumn="0" w:firstRowLastColumn="0" w:lastRowFirstColumn="0" w:lastRowLastColumn="0"/>
          <w:trHeight w:val="1375"/>
        </w:trPr>
        <w:tc>
          <w:tcPr>
            <w:tcW w:w="2223" w:type="dxa"/>
          </w:tcPr>
          <w:p w14:paraId="008C9369" w14:textId="77777777" w:rsidR="00394AB2" w:rsidRPr="00532831" w:rsidRDefault="00394AB2" w:rsidP="003A0C00">
            <w:pPr>
              <w:ind w:left="360"/>
              <w:jc w:val="both"/>
              <w:rPr>
                <w:b/>
                <w:color w:val="auto"/>
                <w:szCs w:val="20"/>
              </w:rPr>
            </w:pPr>
            <w:r w:rsidRPr="00532831">
              <w:rPr>
                <w:b/>
                <w:color w:val="auto"/>
                <w:szCs w:val="20"/>
              </w:rPr>
              <w:t>P4</w:t>
            </w:r>
          </w:p>
        </w:tc>
        <w:tc>
          <w:tcPr>
            <w:tcW w:w="1974" w:type="dxa"/>
          </w:tcPr>
          <w:p w14:paraId="2BFFC0BE" w14:textId="77777777" w:rsidR="00394AB2" w:rsidRPr="00C82EA7" w:rsidRDefault="00394AB2" w:rsidP="003A0C00">
            <w:pPr>
              <w:jc w:val="both"/>
              <w:rPr>
                <w:color w:val="auto"/>
                <w:szCs w:val="20"/>
              </w:rPr>
            </w:pPr>
            <w:r w:rsidRPr="00C82EA7">
              <w:rPr>
                <w:color w:val="auto"/>
                <w:szCs w:val="20"/>
              </w:rPr>
              <w:t>+ 3 Days</w:t>
            </w:r>
          </w:p>
        </w:tc>
        <w:tc>
          <w:tcPr>
            <w:tcW w:w="1901" w:type="dxa"/>
          </w:tcPr>
          <w:p w14:paraId="299365A6" w14:textId="69A55C70" w:rsidR="00394AB2" w:rsidRPr="00052C06" w:rsidRDefault="00394AB2" w:rsidP="003A0C00">
            <w:pPr>
              <w:jc w:val="both"/>
              <w:rPr>
                <w:color w:val="auto"/>
                <w:szCs w:val="20"/>
                <w:highlight w:val="yellow"/>
              </w:rPr>
            </w:pPr>
            <w:r w:rsidRPr="00052C06">
              <w:rPr>
                <w:color w:val="4F81BD" w:themeColor="accent1"/>
                <w:szCs w:val="20"/>
                <w:highlight w:val="yellow"/>
              </w:rPr>
              <w:t>TBC</w:t>
            </w:r>
          </w:p>
        </w:tc>
        <w:tc>
          <w:tcPr>
            <w:tcW w:w="1901" w:type="dxa"/>
          </w:tcPr>
          <w:p w14:paraId="16AF55F1" w14:textId="4E9AA2F5"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c>
          <w:tcPr>
            <w:tcW w:w="1901" w:type="dxa"/>
          </w:tcPr>
          <w:p w14:paraId="5F80C0B6" w14:textId="0AEF75FF" w:rsidR="00394AB2" w:rsidRPr="00052C06" w:rsidRDefault="00394AB2" w:rsidP="003A0C00">
            <w:pPr>
              <w:ind w:left="360"/>
              <w:jc w:val="both"/>
              <w:rPr>
                <w:color w:val="4F81BD" w:themeColor="accent1"/>
                <w:szCs w:val="20"/>
                <w:highlight w:val="yellow"/>
              </w:rPr>
            </w:pPr>
            <w:r w:rsidRPr="00052C06">
              <w:rPr>
                <w:color w:val="4F81BD" w:themeColor="accent1"/>
                <w:szCs w:val="20"/>
                <w:highlight w:val="yellow"/>
              </w:rPr>
              <w:t>TBC</w:t>
            </w:r>
          </w:p>
        </w:tc>
      </w:tr>
    </w:tbl>
    <w:p w14:paraId="04657EAC" w14:textId="77777777" w:rsidR="004D0784" w:rsidRDefault="004D0784" w:rsidP="003A0C00">
      <w:pPr>
        <w:jc w:val="both"/>
        <w:rPr>
          <w:lang w:val="en-GB" w:eastAsia="en-GB"/>
        </w:rPr>
      </w:pPr>
    </w:p>
    <w:p w14:paraId="2A39C8D6" w14:textId="049A9E64" w:rsidR="00E80D09" w:rsidRDefault="00EE28B5" w:rsidP="003A0C00">
      <w:pPr>
        <w:jc w:val="both"/>
        <w:rPr>
          <w:lang w:val="en-GB" w:eastAsia="en-GB"/>
        </w:rPr>
      </w:pPr>
      <w:r>
        <w:rPr>
          <w:lang w:val="en-GB" w:eastAsia="en-GB"/>
        </w:rPr>
        <w:t xml:space="preserve">Please refer the supplier documents in the below link for details on </w:t>
      </w:r>
      <w:r w:rsidR="00724035">
        <w:rPr>
          <w:lang w:val="en-GB" w:eastAsia="en-GB"/>
        </w:rPr>
        <w:t>escalation</w:t>
      </w:r>
      <w:r>
        <w:rPr>
          <w:lang w:val="en-GB" w:eastAsia="en-GB"/>
        </w:rPr>
        <w:t xml:space="preserve"> </w:t>
      </w:r>
      <w:r w:rsidR="00724035">
        <w:rPr>
          <w:lang w:val="en-GB" w:eastAsia="en-GB"/>
        </w:rPr>
        <w:t>procedure</w:t>
      </w:r>
      <w:r>
        <w:rPr>
          <w:lang w:val="en-GB" w:eastAsia="en-GB"/>
        </w:rPr>
        <w:t xml:space="preserve"> for individual suppliers.</w:t>
      </w:r>
    </w:p>
    <w:p w14:paraId="7E99C48B" w14:textId="34E9D132" w:rsidR="00EE28B5" w:rsidRDefault="00F870EA" w:rsidP="003A0C00">
      <w:pPr>
        <w:jc w:val="both"/>
        <w:rPr>
          <w:lang w:val="en-GB" w:eastAsia="en-GB"/>
        </w:rPr>
      </w:pPr>
      <w:hyperlink r:id="rId32" w:history="1">
        <w:r w:rsidR="00EE28B5" w:rsidRPr="009402C8">
          <w:rPr>
            <w:rStyle w:val="Hyperlink"/>
            <w:lang w:val="en-GB" w:eastAsia="en-GB"/>
          </w:rPr>
          <w:t>https://fatface.atlassian.net/wiki/spaces/IHUB/pages/115605505/Supplier+Documentation</w:t>
        </w:r>
      </w:hyperlink>
    </w:p>
    <w:p w14:paraId="6956B626" w14:textId="54340150" w:rsidR="001E2659" w:rsidRDefault="00053773" w:rsidP="003A0C00">
      <w:pPr>
        <w:jc w:val="both"/>
        <w:rPr>
          <w:lang w:val="en-GB" w:eastAsia="en-GB"/>
        </w:rPr>
      </w:pPr>
      <w:r>
        <w:rPr>
          <w:lang w:val="en-GB" w:eastAsia="en-GB"/>
        </w:rPr>
        <w:t xml:space="preserve">For FatFace escalation, you should contact the FatFace service </w:t>
      </w:r>
      <w:r w:rsidR="00F15DE1">
        <w:rPr>
          <w:lang w:val="en-GB" w:eastAsia="en-GB"/>
        </w:rPr>
        <w:t>delivery</w:t>
      </w:r>
      <w:r>
        <w:rPr>
          <w:lang w:val="en-GB" w:eastAsia="en-GB"/>
        </w:rPr>
        <w:t xml:space="preserve"> manager.</w:t>
      </w:r>
    </w:p>
    <w:p w14:paraId="05DA863F" w14:textId="77777777" w:rsidR="00E80D09" w:rsidRDefault="00E80D09" w:rsidP="003A0C00">
      <w:pPr>
        <w:pStyle w:val="Heading1"/>
        <w:jc w:val="both"/>
        <w:rPr>
          <w:lang w:val="en-GB" w:eastAsia="en-GB"/>
        </w:rPr>
      </w:pPr>
      <w:bookmarkStart w:id="133" w:name="_Toc442040460"/>
      <w:bookmarkStart w:id="134" w:name="_Toc500179779"/>
      <w:r>
        <w:rPr>
          <w:lang w:val="en-GB" w:eastAsia="en-GB"/>
        </w:rPr>
        <w:t>Risks and Assumptions</w:t>
      </w:r>
      <w:bookmarkEnd w:id="133"/>
      <w:bookmarkEnd w:id="134"/>
    </w:p>
    <w:p w14:paraId="2A0FE64E" w14:textId="067D0E0F" w:rsidR="00E80D09" w:rsidRDefault="00E80D09" w:rsidP="003A0C00">
      <w:pPr>
        <w:pStyle w:val="Heading2"/>
        <w:jc w:val="both"/>
        <w:rPr>
          <w:lang w:val="en-GB" w:eastAsia="en-GB"/>
        </w:rPr>
      </w:pPr>
      <w:bookmarkStart w:id="135" w:name="_Toc442040461"/>
      <w:bookmarkStart w:id="136" w:name="_Toc500179780"/>
      <w:r>
        <w:rPr>
          <w:lang w:val="en-GB" w:eastAsia="en-GB"/>
        </w:rPr>
        <w:t>Known Issues</w:t>
      </w:r>
      <w:bookmarkEnd w:id="135"/>
      <w:r w:rsidR="00B022B7">
        <w:rPr>
          <w:lang w:val="en-GB" w:eastAsia="en-GB"/>
        </w:rPr>
        <w:t>/Risks</w:t>
      </w:r>
      <w:bookmarkEnd w:id="136"/>
    </w:p>
    <w:tbl>
      <w:tblPr>
        <w:tblStyle w:val="WHISHWORKS"/>
        <w:tblW w:w="8797" w:type="dxa"/>
        <w:tblInd w:w="108" w:type="dxa"/>
        <w:tblLayout w:type="fixed"/>
        <w:tblLook w:val="0420" w:firstRow="1" w:lastRow="0" w:firstColumn="0" w:lastColumn="0" w:noHBand="0" w:noVBand="1"/>
      </w:tblPr>
      <w:tblGrid>
        <w:gridCol w:w="3221"/>
        <w:gridCol w:w="5576"/>
      </w:tblGrid>
      <w:tr w:rsidR="00E80D09" w:rsidRPr="00E80D09" w14:paraId="32AF94B7" w14:textId="77777777" w:rsidTr="00E80D09">
        <w:trPr>
          <w:cnfStyle w:val="100000000000" w:firstRow="1" w:lastRow="0" w:firstColumn="0" w:lastColumn="0" w:oddVBand="0" w:evenVBand="0" w:oddHBand="0" w:evenHBand="0" w:firstRowFirstColumn="0" w:firstRowLastColumn="0" w:lastRowFirstColumn="0" w:lastRowLastColumn="0"/>
        </w:trPr>
        <w:tc>
          <w:tcPr>
            <w:tcW w:w="3221" w:type="dxa"/>
          </w:tcPr>
          <w:p w14:paraId="1F245EDC" w14:textId="77777777" w:rsidR="00E80D09" w:rsidRPr="00B7695C" w:rsidRDefault="00E80D09" w:rsidP="003A0C00">
            <w:pPr>
              <w:jc w:val="both"/>
              <w:rPr>
                <w:color w:val="FFFFFF" w:themeColor="background1"/>
                <w:szCs w:val="22"/>
              </w:rPr>
            </w:pPr>
            <w:r w:rsidRPr="00B7695C">
              <w:rPr>
                <w:color w:val="FFFFFF" w:themeColor="background1"/>
                <w:szCs w:val="22"/>
              </w:rPr>
              <w:t>Issue Description</w:t>
            </w:r>
          </w:p>
        </w:tc>
        <w:tc>
          <w:tcPr>
            <w:tcW w:w="5576" w:type="dxa"/>
          </w:tcPr>
          <w:p w14:paraId="5157DC69" w14:textId="77777777" w:rsidR="00E80D09" w:rsidRPr="00B7695C" w:rsidRDefault="00E80D09" w:rsidP="003A0C00">
            <w:pPr>
              <w:jc w:val="both"/>
              <w:rPr>
                <w:bCs w:val="0"/>
                <w:color w:val="FFFFFF" w:themeColor="background1"/>
                <w:szCs w:val="22"/>
              </w:rPr>
            </w:pPr>
            <w:r w:rsidRPr="00B7695C">
              <w:rPr>
                <w:color w:val="FFFFFF" w:themeColor="background1"/>
                <w:szCs w:val="22"/>
              </w:rPr>
              <w:t>Proposed/Intended Solution (If Any)</w:t>
            </w:r>
          </w:p>
        </w:tc>
      </w:tr>
      <w:tr w:rsidR="00E80D09" w:rsidRPr="00043DB3" w14:paraId="1C61F837"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14E911E4" w14:textId="77B5548A" w:rsidR="00E80D09" w:rsidRPr="00043DB3" w:rsidRDefault="006B48F9" w:rsidP="003A0C00">
            <w:pPr>
              <w:jc w:val="both"/>
              <w:rPr>
                <w:b/>
              </w:rPr>
            </w:pPr>
            <w:r>
              <w:rPr>
                <w:b/>
              </w:rPr>
              <w:t>Large file streaming</w:t>
            </w:r>
            <w:r w:rsidR="009A5E73">
              <w:rPr>
                <w:b/>
              </w:rPr>
              <w:t>/VPN connection issue/</w:t>
            </w:r>
            <w:r w:rsidR="00343FFA">
              <w:rPr>
                <w:b/>
              </w:rPr>
              <w:t>Planned downtime on CIMS</w:t>
            </w:r>
            <w:r w:rsidR="003B5D21">
              <w:rPr>
                <w:b/>
              </w:rPr>
              <w:t>/CIMS service is unavailable</w:t>
            </w:r>
          </w:p>
        </w:tc>
        <w:tc>
          <w:tcPr>
            <w:tcW w:w="5576" w:type="dxa"/>
          </w:tcPr>
          <w:p w14:paraId="59AC3761" w14:textId="18E3F318" w:rsidR="00E80D09" w:rsidRDefault="007E7656" w:rsidP="003A0C00">
            <w:pPr>
              <w:jc w:val="both"/>
            </w:pPr>
            <w:r>
              <w:t>This will be planned with phase 2 release.</w:t>
            </w:r>
            <w:r w:rsidR="00EE1F76">
              <w:t xml:space="preserve"> </w:t>
            </w:r>
            <w:r w:rsidR="00984161">
              <w:t xml:space="preserve">Until this is fixed, support should work with business not queue orders in Demandware. </w:t>
            </w:r>
            <w:r w:rsidR="000861F7">
              <w:t>In case of any downtime on CIMS side or any VPN issues, support should liaise with business to get the Demandware “</w:t>
            </w:r>
            <w:r w:rsidR="00ED2234">
              <w:t xml:space="preserve">Mule </w:t>
            </w:r>
            <w:r w:rsidR="000861F7">
              <w:t xml:space="preserve">Order Export” directory location changed temporarily so that Demandware can continue to export the files on the SFTP server. </w:t>
            </w:r>
            <w:r w:rsidR="00E2439E">
              <w:t xml:space="preserve">Once the issues with VPN or CIMS is resolved, the files queued on the SFTP server should be processed manually by moving them to the correct export location. </w:t>
            </w:r>
            <w:r w:rsidR="00ED2234">
              <w:t>Max 5 MB files should be processed at once.</w:t>
            </w:r>
          </w:p>
          <w:p w14:paraId="19AC80C5" w14:textId="77777777" w:rsidR="00ED2234" w:rsidRDefault="00ED2234" w:rsidP="003A0C00">
            <w:pPr>
              <w:jc w:val="both"/>
            </w:pPr>
          </w:p>
          <w:p w14:paraId="50567137" w14:textId="77777777" w:rsidR="00ED2234" w:rsidRDefault="00ED2234" w:rsidP="003A0C00">
            <w:pPr>
              <w:jc w:val="both"/>
            </w:pPr>
            <w:r>
              <w:t>The details on how to change the Demandware “Mule Order Export”</w:t>
            </w:r>
            <w:r w:rsidR="00044202">
              <w:t xml:space="preserve"> target location is captured in a separate document available in FatFace confluence at below link.</w:t>
            </w:r>
          </w:p>
          <w:p w14:paraId="491DCBDB" w14:textId="77777777" w:rsidR="00044202" w:rsidRDefault="00044202" w:rsidP="003A0C00">
            <w:pPr>
              <w:jc w:val="both"/>
            </w:pPr>
          </w:p>
          <w:p w14:paraId="4C601066" w14:textId="2B9D88AA" w:rsidR="00044202" w:rsidRPr="00043DB3" w:rsidRDefault="00F870EA" w:rsidP="003A0C00">
            <w:pPr>
              <w:jc w:val="both"/>
            </w:pPr>
            <w:hyperlink r:id="rId33" w:history="1">
              <w:r w:rsidR="0020525D" w:rsidRPr="0020525D">
                <w:rPr>
                  <w:rStyle w:val="Hyperlink"/>
                </w:rPr>
                <w:t xml:space="preserve">https://fatface.atlassian.net/wiki/download/attachments/115376129/Changing Order Export Job SFTP location in </w:t>
              </w:r>
              <w:proofErr w:type="spellStart"/>
              <w:r w:rsidR="0020525D" w:rsidRPr="0020525D">
                <w:rPr>
                  <w:rStyle w:val="Hyperlink"/>
                </w:rPr>
                <w:t>Demandware.docx?api</w:t>
              </w:r>
              <w:proofErr w:type="spellEnd"/>
              <w:r w:rsidR="0020525D" w:rsidRPr="0020525D">
                <w:rPr>
                  <w:rStyle w:val="Hyperlink"/>
                </w:rPr>
                <w:t>=v2</w:t>
              </w:r>
            </w:hyperlink>
          </w:p>
        </w:tc>
      </w:tr>
      <w:tr w:rsidR="00B7695C" w:rsidRPr="00043DB3" w14:paraId="42C32078"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757C23AE" w14:textId="4EFE4215" w:rsidR="00B7695C" w:rsidRPr="00043DB3" w:rsidRDefault="00872839" w:rsidP="003A0C00">
            <w:pPr>
              <w:jc w:val="both"/>
              <w:rPr>
                <w:b/>
              </w:rPr>
            </w:pPr>
            <w:r>
              <w:rPr>
                <w:b/>
              </w:rPr>
              <w:t>Audit database clean-up</w:t>
            </w:r>
          </w:p>
        </w:tc>
        <w:tc>
          <w:tcPr>
            <w:tcW w:w="5576" w:type="dxa"/>
          </w:tcPr>
          <w:p w14:paraId="3671B1EA" w14:textId="1F218AE6" w:rsidR="00B7695C" w:rsidRPr="00043DB3" w:rsidRDefault="00872839" w:rsidP="003A0C00">
            <w:pPr>
              <w:jc w:val="both"/>
            </w:pPr>
            <w:r>
              <w:t xml:space="preserve">There </w:t>
            </w:r>
            <w:r w:rsidR="00B87942">
              <w:t>is</w:t>
            </w:r>
            <w:r>
              <w:t xml:space="preserve"> no </w:t>
            </w:r>
            <w:r w:rsidR="000E3A5D">
              <w:t xml:space="preserve">automated </w:t>
            </w:r>
            <w:r>
              <w:t xml:space="preserve">audit DB clean job available in </w:t>
            </w:r>
            <w:r w:rsidR="0006089B">
              <w:t>sandbox or production</w:t>
            </w:r>
            <w:r w:rsidR="00C3609D">
              <w:t xml:space="preserve">. </w:t>
            </w:r>
            <w:r w:rsidR="00072AEA">
              <w:t xml:space="preserve">Clean-up should be done manually until </w:t>
            </w:r>
            <w:r w:rsidR="00E6726A">
              <w:t xml:space="preserve">IHUB-1005 </w:t>
            </w:r>
            <w:r w:rsidR="009C516E">
              <w:t>is fixed.</w:t>
            </w:r>
          </w:p>
        </w:tc>
      </w:tr>
      <w:tr w:rsidR="00B7695C" w:rsidRPr="00043DB3" w14:paraId="56781B93"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52C179DA" w14:textId="2F3262ED" w:rsidR="00B7695C" w:rsidRPr="00043DB3" w:rsidRDefault="00B87942" w:rsidP="003A0C00">
            <w:pPr>
              <w:jc w:val="both"/>
              <w:rPr>
                <w:b/>
              </w:rPr>
            </w:pPr>
            <w:r>
              <w:rPr>
                <w:b/>
              </w:rPr>
              <w:lastRenderedPageBreak/>
              <w:t>SFTP files cleanup</w:t>
            </w:r>
          </w:p>
        </w:tc>
        <w:tc>
          <w:tcPr>
            <w:tcW w:w="5576" w:type="dxa"/>
          </w:tcPr>
          <w:p w14:paraId="636C8D5D" w14:textId="119E6A0C" w:rsidR="00B7695C" w:rsidRPr="00043DB3" w:rsidRDefault="00DC1361" w:rsidP="003A0C00">
            <w:pPr>
              <w:jc w:val="both"/>
            </w:pPr>
            <w:r>
              <w:t xml:space="preserve">There is no automated </w:t>
            </w:r>
            <w:r w:rsidR="00787B1F">
              <w:t xml:space="preserve">SFTP files </w:t>
            </w:r>
            <w:r>
              <w:t>clean job available in sandbox or production. Clean-up should be done manually until IHUB-1006 is fixed.</w:t>
            </w:r>
          </w:p>
        </w:tc>
      </w:tr>
      <w:tr w:rsidR="003C4410" w:rsidRPr="00043DB3" w14:paraId="0F0EF355"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228DDB42" w14:textId="3F14C12B" w:rsidR="003C4410" w:rsidRDefault="00B8320C" w:rsidP="003A0C00">
            <w:pPr>
              <w:jc w:val="both"/>
              <w:rPr>
                <w:b/>
              </w:rPr>
            </w:pPr>
            <w:r>
              <w:rPr>
                <w:b/>
              </w:rPr>
              <w:t>UTF-8 characters not support by CIMS</w:t>
            </w:r>
          </w:p>
        </w:tc>
        <w:tc>
          <w:tcPr>
            <w:tcW w:w="5576" w:type="dxa"/>
          </w:tcPr>
          <w:p w14:paraId="4C9E31F2" w14:textId="77777777" w:rsidR="003C4410" w:rsidRDefault="00A9318D" w:rsidP="003A0C00">
            <w:pPr>
              <w:jc w:val="both"/>
            </w:pPr>
            <w:r>
              <w:t xml:space="preserve">There are few international orders which fail due to </w:t>
            </w:r>
            <w:r w:rsidR="00CA4851">
              <w:t xml:space="preserve">special characters in the address field. </w:t>
            </w:r>
            <w:r w:rsidR="00426334">
              <w:t xml:space="preserve">Not all special characters are currently supported by CIMS </w:t>
            </w:r>
            <w:proofErr w:type="spellStart"/>
            <w:r w:rsidR="00426334">
              <w:t>orderCreate</w:t>
            </w:r>
            <w:proofErr w:type="spellEnd"/>
            <w:r w:rsidR="00426334">
              <w:t xml:space="preserve"> service. </w:t>
            </w:r>
            <w:r w:rsidR="00D0036D">
              <w:t xml:space="preserve">Such issues will be reported via the alerts and </w:t>
            </w:r>
            <w:r w:rsidR="00B936EE">
              <w:t>support team should liaise with business to provide correct address and manually process those orders to CIMS.</w:t>
            </w:r>
          </w:p>
          <w:p w14:paraId="6BEEF2FE" w14:textId="77777777" w:rsidR="005C2EC4" w:rsidRDefault="005C2EC4" w:rsidP="003A0C00">
            <w:pPr>
              <w:jc w:val="both"/>
            </w:pPr>
          </w:p>
          <w:p w14:paraId="37212ED8" w14:textId="37A451B9" w:rsidR="005C2EC4" w:rsidRDefault="005C2EC4" w:rsidP="003A0C00">
            <w:pPr>
              <w:jc w:val="both"/>
            </w:pPr>
            <w:r>
              <w:t xml:space="preserve">The manual processing can be done </w:t>
            </w:r>
            <w:r w:rsidR="00D47AF2">
              <w:t xml:space="preserve">using the internal worker URL for </w:t>
            </w:r>
            <w:r w:rsidR="00BC507A">
              <w:t>O</w:t>
            </w:r>
            <w:r w:rsidR="00D47AF2">
              <w:t>rderCreate API</w:t>
            </w:r>
            <w:r w:rsidR="00241027">
              <w:t xml:space="preserve"> or by calling CIMS web service directly using Soap-UI.</w:t>
            </w:r>
          </w:p>
        </w:tc>
      </w:tr>
      <w:tr w:rsidR="006D155E" w:rsidRPr="00043DB3" w14:paraId="615432B1"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5FABA2D" w14:textId="681D908D" w:rsidR="006D155E" w:rsidRDefault="00D012BC" w:rsidP="003A0C00">
            <w:pPr>
              <w:jc w:val="both"/>
              <w:rPr>
                <w:b/>
              </w:rPr>
            </w:pPr>
            <w:r>
              <w:rPr>
                <w:b/>
              </w:rPr>
              <w:t>Payment capture/refund/ca</w:t>
            </w:r>
            <w:r w:rsidR="00A102FA">
              <w:rPr>
                <w:b/>
              </w:rPr>
              <w:t>ncel failure</w:t>
            </w:r>
          </w:p>
        </w:tc>
        <w:tc>
          <w:tcPr>
            <w:tcW w:w="5576" w:type="dxa"/>
          </w:tcPr>
          <w:p w14:paraId="1A089ECB" w14:textId="7E69EDA3" w:rsidR="006D155E" w:rsidRDefault="00101524" w:rsidP="003A0C00">
            <w:pPr>
              <w:jc w:val="both"/>
            </w:pPr>
            <w:r>
              <w:t xml:space="preserve">Demandware payment API sometimes fail to process the payment and returns an error to MuleSoft. </w:t>
            </w:r>
            <w:r w:rsidR="005A4B9E">
              <w:t xml:space="preserve">A retry is being </w:t>
            </w:r>
            <w:r w:rsidR="000F1014">
              <w:t>implemented</w:t>
            </w:r>
            <w:r w:rsidR="005A4B9E">
              <w:t xml:space="preserve"> in MuleSoft API but </w:t>
            </w:r>
            <w:r w:rsidR="00A03CB8">
              <w:t xml:space="preserve">a </w:t>
            </w:r>
            <w:r w:rsidR="000F1014">
              <w:t>d</w:t>
            </w:r>
            <w:r w:rsidR="00A03CB8">
              <w:t xml:space="preserve">aily report will be required on the payment failure and </w:t>
            </w:r>
            <w:r w:rsidR="001F1009">
              <w:t>CIMS may need to resend the payment request</w:t>
            </w:r>
            <w:r w:rsidR="0072055F">
              <w:t xml:space="preserve"> if payment processing fail</w:t>
            </w:r>
            <w:r w:rsidR="000A036B">
              <w:t>s from Demandware.</w:t>
            </w:r>
            <w:r w:rsidR="007143A0">
              <w:t xml:space="preserve"> </w:t>
            </w:r>
          </w:p>
          <w:p w14:paraId="122DB194" w14:textId="77777777" w:rsidR="007143A0" w:rsidRDefault="007143A0" w:rsidP="003A0C00">
            <w:pPr>
              <w:jc w:val="both"/>
            </w:pPr>
          </w:p>
          <w:p w14:paraId="2EC5477C" w14:textId="7E022A1E" w:rsidR="007143A0" w:rsidRDefault="007143A0" w:rsidP="003A0C00">
            <w:pPr>
              <w:jc w:val="both"/>
            </w:pPr>
            <w:r>
              <w:t xml:space="preserve">This report currently does not </w:t>
            </w:r>
            <w:proofErr w:type="gramStart"/>
            <w:r>
              <w:t>exists</w:t>
            </w:r>
            <w:proofErr w:type="gramEnd"/>
            <w:r>
              <w:t xml:space="preserve"> so manual query may be required.</w:t>
            </w:r>
          </w:p>
        </w:tc>
      </w:tr>
      <w:tr w:rsidR="00C94A38" w:rsidRPr="00043DB3" w14:paraId="453FAF9B" w14:textId="77777777" w:rsidTr="00E80D09">
        <w:trPr>
          <w:cnfStyle w:val="000000010000" w:firstRow="0" w:lastRow="0" w:firstColumn="0" w:lastColumn="0" w:oddVBand="0" w:evenVBand="0" w:oddHBand="0" w:evenHBand="1" w:firstRowFirstColumn="0" w:firstRowLastColumn="0" w:lastRowFirstColumn="0" w:lastRowLastColumn="0"/>
        </w:trPr>
        <w:tc>
          <w:tcPr>
            <w:tcW w:w="3221" w:type="dxa"/>
          </w:tcPr>
          <w:p w14:paraId="4C814462" w14:textId="3B3A2437" w:rsidR="00C94A38" w:rsidRDefault="00D97F3A" w:rsidP="003A0C00">
            <w:pPr>
              <w:jc w:val="both"/>
              <w:rPr>
                <w:b/>
              </w:rPr>
            </w:pPr>
            <w:r>
              <w:rPr>
                <w:b/>
              </w:rPr>
              <w:t>Object store key not found exception</w:t>
            </w:r>
          </w:p>
        </w:tc>
        <w:tc>
          <w:tcPr>
            <w:tcW w:w="5576" w:type="dxa"/>
          </w:tcPr>
          <w:p w14:paraId="162930BE" w14:textId="4E938B10" w:rsidR="00C94A38" w:rsidRPr="006D5C26" w:rsidRDefault="00DF65B9" w:rsidP="003A0C00">
            <w:pPr>
              <w:jc w:val="both"/>
              <w:rPr>
                <w:rFonts w:ascii="Times New Roman" w:eastAsia="Times New Roman" w:hAnsi="Times New Roman" w:cs="Times New Roman"/>
                <w:color w:val="auto"/>
                <w:sz w:val="24"/>
                <w:szCs w:val="24"/>
              </w:rPr>
            </w:pPr>
            <w:r>
              <w:t xml:space="preserve">This issue occurs in </w:t>
            </w:r>
            <w:r w:rsidR="00DD18C1">
              <w:t>“</w:t>
            </w:r>
            <w:r>
              <w:t>s-</w:t>
            </w:r>
            <w:proofErr w:type="spellStart"/>
            <w:r>
              <w:t>ccmp</w:t>
            </w:r>
            <w:proofErr w:type="spellEnd"/>
            <w:r>
              <w:t>-data-int</w:t>
            </w:r>
            <w:r w:rsidR="00DD18C1">
              <w:t>”</w:t>
            </w:r>
            <w:r>
              <w:t xml:space="preserve"> application </w:t>
            </w:r>
            <w:r w:rsidR="00B20A2B">
              <w:t xml:space="preserve">occasionally. This is a known bug on MuleSoft side and an </w:t>
            </w:r>
            <w:r w:rsidR="007323EF">
              <w:t>enhancement</w:t>
            </w:r>
            <w:r w:rsidR="00B20A2B">
              <w:t xml:space="preserve"> request is logged for a fix. </w:t>
            </w:r>
            <w:r w:rsidR="0057588B">
              <w:t xml:space="preserve">Please refer </w:t>
            </w:r>
            <w:r w:rsidR="006D5C26">
              <w:t>case number “</w:t>
            </w:r>
            <w:r w:rsidR="006D5C26" w:rsidRPr="006D5C26">
              <w:rPr>
                <w:rFonts w:ascii="Open Sans" w:eastAsia="Times New Roman" w:hAnsi="Open Sans" w:cs="Times New Roman"/>
                <w:color w:val="333333"/>
                <w:szCs w:val="20"/>
                <w:shd w:val="clear" w:color="auto" w:fill="FFFFFF"/>
              </w:rPr>
              <w:t>00180765</w:t>
            </w:r>
            <w:r w:rsidR="006D5C26">
              <w:t>” on MuleSoft support for progress.</w:t>
            </w:r>
          </w:p>
        </w:tc>
      </w:tr>
      <w:tr w:rsidR="00FF4600" w:rsidRPr="00043DB3" w14:paraId="60CF279F" w14:textId="77777777" w:rsidTr="00E80D09">
        <w:trPr>
          <w:cnfStyle w:val="000000100000" w:firstRow="0" w:lastRow="0" w:firstColumn="0" w:lastColumn="0" w:oddVBand="0" w:evenVBand="0" w:oddHBand="1" w:evenHBand="0" w:firstRowFirstColumn="0" w:firstRowLastColumn="0" w:lastRowFirstColumn="0" w:lastRowLastColumn="0"/>
        </w:trPr>
        <w:tc>
          <w:tcPr>
            <w:tcW w:w="3221" w:type="dxa"/>
          </w:tcPr>
          <w:p w14:paraId="7CAC0F3F" w14:textId="1EC2D73E" w:rsidR="00FF4600" w:rsidRPr="00FF4600" w:rsidRDefault="00FF4600" w:rsidP="00FF4600">
            <w:pPr>
              <w:jc w:val="both"/>
              <w:rPr>
                <w:rFonts w:ascii="Times New Roman" w:eastAsia="Times New Roman" w:hAnsi="Times New Roman" w:cs="Times New Roman"/>
                <w:color w:val="auto"/>
                <w:sz w:val="24"/>
                <w:szCs w:val="24"/>
              </w:rPr>
            </w:pPr>
            <w:r w:rsidRPr="00FF4600">
              <w:rPr>
                <w:b/>
              </w:rPr>
              <w:t>Error '' occurred when trying to CDW</w:t>
            </w:r>
          </w:p>
        </w:tc>
        <w:tc>
          <w:tcPr>
            <w:tcW w:w="5576" w:type="dxa"/>
          </w:tcPr>
          <w:p w14:paraId="6FD1DB18" w14:textId="79702A63" w:rsidR="00FF4600" w:rsidRPr="008348E5" w:rsidRDefault="004F1389" w:rsidP="008348E5">
            <w:pPr>
              <w:rPr>
                <w:rFonts w:eastAsia="Times New Roman"/>
                <w:color w:val="auto"/>
                <w:szCs w:val="24"/>
              </w:rPr>
            </w:pPr>
            <w:r>
              <w:t>This issue occurs in logs occasionally. This h</w:t>
            </w:r>
            <w:r w:rsidR="0032099A">
              <w:t xml:space="preserve">as no business impact. </w:t>
            </w:r>
            <w:r w:rsidR="00E846B2">
              <w:t xml:space="preserve">A MuleSoft ticket </w:t>
            </w:r>
            <w:r w:rsidR="008348E5">
              <w:t>(</w:t>
            </w:r>
            <w:hyperlink r:id="rId34" w:history="1">
              <w:r w:rsidR="008348E5">
                <w:rPr>
                  <w:rStyle w:val="Hyperlink"/>
                  <w:rFonts w:ascii="Open Sans" w:eastAsia="Times New Roman" w:hAnsi="Open Sans"/>
                  <w:color w:val="337AB7"/>
                  <w:sz w:val="22"/>
                  <w:szCs w:val="22"/>
                  <w:shd w:val="clear" w:color="auto" w:fill="FFFFFF"/>
                </w:rPr>
                <w:t>00180648</w:t>
              </w:r>
            </w:hyperlink>
            <w:r w:rsidR="008348E5">
              <w:t xml:space="preserve">) </w:t>
            </w:r>
            <w:r w:rsidR="00E846B2">
              <w:t>is logged for this issue and this is being investigated with MuleSoft and Maytech.</w:t>
            </w:r>
          </w:p>
        </w:tc>
      </w:tr>
    </w:tbl>
    <w:p w14:paraId="58C6BABB" w14:textId="57C09555" w:rsidR="00B7695C" w:rsidRDefault="00B7695C" w:rsidP="003A0C00">
      <w:pPr>
        <w:jc w:val="both"/>
        <w:rPr>
          <w:lang w:val="en-GB" w:eastAsia="en-GB"/>
        </w:rPr>
      </w:pPr>
      <w:bookmarkStart w:id="137" w:name="_Toc442040462"/>
    </w:p>
    <w:p w14:paraId="3CB69C3F" w14:textId="77777777" w:rsidR="00E80D09" w:rsidRDefault="00E80D09" w:rsidP="003A0C00">
      <w:pPr>
        <w:pStyle w:val="Heading2"/>
        <w:jc w:val="both"/>
        <w:rPr>
          <w:lang w:val="en-GB" w:eastAsia="en-GB"/>
        </w:rPr>
      </w:pPr>
      <w:bookmarkStart w:id="138" w:name="_Toc500179781"/>
      <w:r>
        <w:rPr>
          <w:lang w:val="en-GB" w:eastAsia="en-GB"/>
        </w:rPr>
        <w:t>Assumptions</w:t>
      </w:r>
      <w:bookmarkEnd w:id="137"/>
      <w:bookmarkEnd w:id="138"/>
    </w:p>
    <w:p w14:paraId="0C3255BB" w14:textId="234E72A7" w:rsidR="00B7695C" w:rsidRPr="006F74FD" w:rsidRDefault="006F74FD" w:rsidP="003A0C00">
      <w:pPr>
        <w:jc w:val="both"/>
        <w:rPr>
          <w:lang w:val="en-GB" w:eastAsia="en-GB"/>
        </w:rPr>
      </w:pPr>
      <w:r w:rsidRPr="006F74FD">
        <w:rPr>
          <w:lang w:val="en-GB" w:eastAsia="en-GB"/>
        </w:rPr>
        <w:t>TBC</w:t>
      </w:r>
      <w:r w:rsidR="00CD4401" w:rsidRPr="006F74FD">
        <w:rPr>
          <w:lang w:val="en-GB" w:eastAsia="en-GB"/>
        </w:rPr>
        <w:t xml:space="preserve"> </w:t>
      </w:r>
    </w:p>
    <w:p w14:paraId="336CEA39" w14:textId="268FF11E" w:rsidR="002C5A68" w:rsidRPr="00282CA8" w:rsidRDefault="00AC6E15" w:rsidP="003A0C00">
      <w:pPr>
        <w:pStyle w:val="Heading1"/>
        <w:jc w:val="both"/>
        <w:rPr>
          <w:lang w:val="en-GB" w:eastAsia="en-GB"/>
        </w:rPr>
      </w:pPr>
      <w:bookmarkStart w:id="139" w:name="_Toc500179782"/>
      <w:r>
        <w:rPr>
          <w:lang w:val="en-GB" w:eastAsia="en-GB"/>
        </w:rPr>
        <w:t>Appendix</w:t>
      </w:r>
      <w:bookmarkEnd w:id="139"/>
    </w:p>
    <w:p w14:paraId="7DEF9064" w14:textId="2DCD305E" w:rsidR="00A121AA" w:rsidRPr="008C60E3" w:rsidRDefault="00396C2B" w:rsidP="003A0C00">
      <w:pPr>
        <w:jc w:val="both"/>
        <w:rPr>
          <w:b/>
          <w:u w:val="single"/>
          <w:lang w:val="en-GB" w:eastAsia="en-GB"/>
        </w:rPr>
      </w:pPr>
      <w:r w:rsidRPr="008C60E3">
        <w:rPr>
          <w:b/>
          <w:u w:val="single"/>
          <w:lang w:val="en-GB" w:eastAsia="en-GB"/>
        </w:rPr>
        <w:t>Useful SQL queries around audit table.</w:t>
      </w:r>
    </w:p>
    <w:p w14:paraId="6A8340EA" w14:textId="7C0112A7" w:rsidR="00A121AA" w:rsidRPr="00D83437" w:rsidRDefault="00A121AA" w:rsidP="003A0C00">
      <w:pPr>
        <w:pStyle w:val="ListParagraph"/>
        <w:numPr>
          <w:ilvl w:val="0"/>
          <w:numId w:val="33"/>
        </w:numPr>
        <w:jc w:val="both"/>
        <w:rPr>
          <w:lang w:val="en-GB" w:eastAsia="en-GB"/>
        </w:rPr>
      </w:pPr>
      <w:r w:rsidRPr="008C60E3">
        <w:rPr>
          <w:lang w:val="en-GB" w:eastAsia="en-GB"/>
        </w:rPr>
        <w:t>To get a report on all calls to price</w:t>
      </w:r>
      <w:r w:rsidR="0013340F" w:rsidRPr="008C60E3">
        <w:rPr>
          <w:lang w:val="en-GB" w:eastAsia="en-GB"/>
        </w:rPr>
        <w:t>-</w:t>
      </w:r>
      <w:r w:rsidRPr="008C60E3">
        <w:rPr>
          <w:lang w:val="en-GB" w:eastAsia="en-GB"/>
        </w:rPr>
        <w:t xml:space="preserve">book feed on a </w:t>
      </w:r>
      <w:proofErr w:type="gramStart"/>
      <w:r w:rsidR="0013340F" w:rsidRPr="008C60E3">
        <w:rPr>
          <w:lang w:val="en-GB" w:eastAsia="en-GB"/>
        </w:rPr>
        <w:t>particular</w:t>
      </w:r>
      <w:r w:rsidRPr="008C60E3">
        <w:rPr>
          <w:lang w:val="en-GB" w:eastAsia="en-GB"/>
        </w:rPr>
        <w:t xml:space="preserve"> date</w:t>
      </w:r>
      <w:proofErr w:type="gramEnd"/>
      <w:r w:rsidRPr="008C60E3">
        <w:rPr>
          <w:lang w:val="en-GB" w:eastAsia="en-GB"/>
        </w:rPr>
        <w:t>.</w:t>
      </w:r>
    </w:p>
    <w:tbl>
      <w:tblPr>
        <w:tblStyle w:val="TableGrid"/>
        <w:tblW w:w="0" w:type="auto"/>
        <w:tblLook w:val="04A0" w:firstRow="1" w:lastRow="0" w:firstColumn="1" w:lastColumn="0" w:noHBand="0" w:noVBand="1"/>
      </w:tblPr>
      <w:tblGrid>
        <w:gridCol w:w="9170"/>
      </w:tblGrid>
      <w:tr w:rsidR="00321A8E" w14:paraId="7A01F592" w14:textId="77777777" w:rsidTr="00321A8E">
        <w:tc>
          <w:tcPr>
            <w:tcW w:w="9170" w:type="dxa"/>
          </w:tcPr>
          <w:p w14:paraId="7B33E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11FC2D1F"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'http://www.prologic.com/schema/cims/ff_service/priceFeedResponse'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priceFeed</w:t>
            </w:r>
            <w:proofErr w:type="spellEnd"/>
            <w:r>
              <w:rPr>
                <w:rFonts w:ascii="Consolas" w:hAnsi="Consolas" w:cs="Consolas"/>
                <w:color w:val="808080"/>
                <w:sz w:val="19"/>
                <w:szCs w:val="19"/>
                <w:highlight w:val="white"/>
              </w:rPr>
              <w:t>)</w:t>
            </w:r>
          </w:p>
          <w:p w14:paraId="125BC320"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65595354"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808080"/>
                <w:sz w:val="19"/>
                <w:szCs w:val="19"/>
                <w:highlight w:val="white"/>
              </w:rPr>
              <w:t>,</w:t>
            </w:r>
          </w:p>
          <w:p w14:paraId="2EDE99E7"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2CC30B5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196A29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FeedType</w:t>
            </w:r>
            <w:proofErr w:type="spellEnd"/>
            <w:r>
              <w:rPr>
                <w:rFonts w:ascii="Consolas" w:hAnsi="Consolas" w:cs="Consolas"/>
                <w:color w:val="808080"/>
                <w:sz w:val="19"/>
                <w:szCs w:val="19"/>
                <w:highlight w:val="white"/>
              </w:rPr>
              <w:t>,</w:t>
            </w:r>
          </w:p>
          <w:p w14:paraId="1AE8EF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FF00FF"/>
                <w:sz w:val="19"/>
                <w:szCs w:val="19"/>
                <w:highlight w:val="white"/>
              </w:rPr>
              <w:lastRenderedPageBreak/>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'(/ns2:PriceFeedResponse/priceFeed:priceFeedOUTPUT/PRICE_LISTS/PRICE_LIST/@Name)[1]'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PriceListName</w:t>
            </w:r>
            <w:proofErr w:type="spellEnd"/>
            <w:r>
              <w:rPr>
                <w:rFonts w:ascii="Consolas" w:hAnsi="Consolas" w:cs="Consolas"/>
                <w:color w:val="808080"/>
                <w:sz w:val="19"/>
                <w:szCs w:val="19"/>
                <w:highlight w:val="white"/>
              </w:rPr>
              <w:t>,</w:t>
            </w:r>
          </w:p>
          <w:p w14:paraId="7530178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AuditCreatedTimestamp</w:t>
            </w:r>
            <w:proofErr w:type="spellEnd"/>
            <w:r>
              <w:rPr>
                <w:rFonts w:ascii="Consolas" w:hAnsi="Consolas" w:cs="Consolas"/>
                <w:color w:val="808080"/>
                <w:sz w:val="19"/>
                <w:szCs w:val="19"/>
                <w:highlight w:val="white"/>
              </w:rPr>
              <w:t>,</w:t>
            </w:r>
          </w:p>
          <w:p w14:paraId="5103CB1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CIMSRequestTimestamp</w:t>
            </w:r>
            <w:proofErr w:type="spellEnd"/>
            <w:r>
              <w:rPr>
                <w:rFonts w:ascii="Consolas" w:hAnsi="Consolas" w:cs="Consolas"/>
                <w:color w:val="808080"/>
                <w:sz w:val="19"/>
                <w:szCs w:val="19"/>
                <w:highlight w:val="white"/>
              </w:rPr>
              <w:t>,</w:t>
            </w:r>
          </w:p>
          <w:p w14:paraId="19924563"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'(/ns2:PriceFeedResponse/priceFeed:priceFeedOUTPUT/@Timestamp)[1]'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CIMSResponseTimestamp</w:t>
            </w:r>
            <w:proofErr w:type="spellEnd"/>
          </w:p>
          <w:p w14:paraId="1B7CA442"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17B641C9"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46066C46"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7F74925E"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3620114B" w14:textId="77777777"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gramStart"/>
            <w:r>
              <w:rPr>
                <w:rFonts w:ascii="Consolas" w:hAnsi="Consolas" w:cs="Consolas"/>
                <w:color w:val="FF0000"/>
                <w:sz w:val="19"/>
                <w:szCs w:val="19"/>
                <w:highlight w:val="white"/>
              </w:rPr>
              <w:t>get:/</w:t>
            </w:r>
            <w:proofErr w:type="spellStart"/>
            <w:r>
              <w:rPr>
                <w:rFonts w:ascii="Consolas" w:hAnsi="Consolas" w:cs="Consolas"/>
                <w:color w:val="FF0000"/>
                <w:sz w:val="19"/>
                <w:szCs w:val="19"/>
                <w:highlight w:val="white"/>
              </w:rPr>
              <w:t>pricebook:s</w:t>
            </w:r>
            <w:proofErr w:type="gramEnd"/>
            <w:r>
              <w:rPr>
                <w:rFonts w:ascii="Consolas" w:hAnsi="Consolas" w:cs="Consolas"/>
                <w:color w:val="FF0000"/>
                <w:sz w:val="19"/>
                <w:szCs w:val="19"/>
                <w:highlight w:val="white"/>
              </w:rPr>
              <w:t>-cims-api-config</w:t>
            </w:r>
            <w:proofErr w:type="spellEnd"/>
            <w:r>
              <w:rPr>
                <w:rFonts w:ascii="Consolas" w:hAnsi="Consolas" w:cs="Consolas"/>
                <w:color w:val="FF0000"/>
                <w:sz w:val="19"/>
                <w:szCs w:val="19"/>
                <w:highlight w:val="white"/>
              </w:rPr>
              <w:t>'</w:t>
            </w:r>
          </w:p>
          <w:p w14:paraId="07442884" w14:textId="1E3300C9" w:rsidR="00A851AC" w:rsidRDefault="00A851A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808080"/>
                <w:sz w:val="19"/>
                <w:szCs w:val="19"/>
                <w:highlight w:val="white"/>
              </w:rPr>
              <w:t>&gt;</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MM</w:t>
            </w:r>
            <w:r>
              <w:rPr>
                <w:rFonts w:ascii="Consolas" w:hAnsi="Consolas" w:cs="Consolas"/>
                <w:color w:val="FF0000"/>
                <w:sz w:val="19"/>
                <w:szCs w:val="19"/>
                <w:highlight w:val="white"/>
              </w:rPr>
              <w:t>-</w:t>
            </w:r>
            <w:r w:rsidR="0013340F">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33164FD9" w14:textId="5CD30141" w:rsidR="00CB6536" w:rsidRDefault="00A851A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proofErr w:type="spellStart"/>
            <w:r>
              <w:rPr>
                <w:rFonts w:ascii="Consolas" w:hAnsi="Consolas" w:cs="Consolas"/>
                <w:color w:val="0000FF"/>
                <w:sz w:val="19"/>
                <w:szCs w:val="19"/>
                <w:highlight w:val="white"/>
              </w:rPr>
              <w:t>desc</w:t>
            </w:r>
            <w:proofErr w:type="spellEnd"/>
            <w:r>
              <w:rPr>
                <w:rFonts w:ascii="Consolas" w:hAnsi="Consolas" w:cs="Consolas"/>
                <w:color w:val="808080"/>
                <w:sz w:val="19"/>
                <w:szCs w:val="19"/>
                <w:highlight w:val="white"/>
              </w:rPr>
              <w:t>;</w:t>
            </w:r>
          </w:p>
        </w:tc>
      </w:tr>
    </w:tbl>
    <w:p w14:paraId="0D8CDA7E" w14:textId="77777777" w:rsidR="00396C2B" w:rsidRDefault="00396C2B" w:rsidP="003A0C00">
      <w:pPr>
        <w:jc w:val="both"/>
        <w:rPr>
          <w:lang w:val="en-GB" w:eastAsia="en-GB"/>
        </w:rPr>
      </w:pPr>
    </w:p>
    <w:p w14:paraId="3A64D9F1" w14:textId="5A6C874C" w:rsidR="00B5176C" w:rsidRPr="00665CEE" w:rsidRDefault="0013340F"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 xml:space="preserve">on all calls to price-book feed on a </w:t>
      </w:r>
      <w:proofErr w:type="gramStart"/>
      <w:r w:rsidRPr="008C60E3">
        <w:rPr>
          <w:lang w:val="en-GB" w:eastAsia="en-GB"/>
        </w:rPr>
        <w:t>particular date</w:t>
      </w:r>
      <w:proofErr w:type="gramEnd"/>
      <w:r w:rsidRPr="008C60E3">
        <w:rPr>
          <w:lang w:val="en-GB" w:eastAsia="en-GB"/>
        </w:rPr>
        <w:t>.</w:t>
      </w:r>
    </w:p>
    <w:tbl>
      <w:tblPr>
        <w:tblStyle w:val="TableGrid"/>
        <w:tblW w:w="0" w:type="auto"/>
        <w:tblLook w:val="04A0" w:firstRow="1" w:lastRow="0" w:firstColumn="1" w:lastColumn="0" w:noHBand="0" w:noVBand="1"/>
      </w:tblPr>
      <w:tblGrid>
        <w:gridCol w:w="9170"/>
      </w:tblGrid>
      <w:tr w:rsidR="00B01208" w14:paraId="4BAF4681" w14:textId="77777777" w:rsidTr="00B01208">
        <w:tc>
          <w:tcPr>
            <w:tcW w:w="9170" w:type="dxa"/>
          </w:tcPr>
          <w:p w14:paraId="6370E55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7D1B9DB6"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'http://www.prologic.com/schema/cims/ff_service/stockFeedResponse'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stockFeed</w:t>
            </w:r>
            <w:proofErr w:type="spellEnd"/>
            <w:r>
              <w:rPr>
                <w:rFonts w:ascii="Consolas" w:hAnsi="Consolas" w:cs="Consolas"/>
                <w:color w:val="808080"/>
                <w:sz w:val="19"/>
                <w:szCs w:val="19"/>
                <w:highlight w:val="white"/>
              </w:rPr>
              <w:t>)</w:t>
            </w:r>
          </w:p>
          <w:p w14:paraId="277E3E2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31238C3A"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808080"/>
                <w:sz w:val="19"/>
                <w:szCs w:val="19"/>
                <w:highlight w:val="white"/>
              </w:rPr>
              <w:t>,</w:t>
            </w:r>
          </w:p>
          <w:p w14:paraId="3BC76509"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6B7BED8C"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0C55078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FeedType</w:t>
            </w:r>
            <w:proofErr w:type="spellEnd"/>
            <w:r>
              <w:rPr>
                <w:rFonts w:ascii="Consolas" w:hAnsi="Consolas" w:cs="Consolas"/>
                <w:color w:val="808080"/>
                <w:sz w:val="19"/>
                <w:szCs w:val="19"/>
                <w:highlight w:val="white"/>
              </w:rPr>
              <w:t>,</w:t>
            </w:r>
          </w:p>
          <w:p w14:paraId="350F7115"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AuditCreatedTimestamp</w:t>
            </w:r>
            <w:proofErr w:type="spellEnd"/>
            <w:r>
              <w:rPr>
                <w:rFonts w:ascii="Consolas" w:hAnsi="Consolas" w:cs="Consolas"/>
                <w:color w:val="808080"/>
                <w:sz w:val="19"/>
                <w:szCs w:val="19"/>
                <w:highlight w:val="white"/>
              </w:rPr>
              <w:t>,</w:t>
            </w:r>
          </w:p>
          <w:p w14:paraId="2C7209B2"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CIMSRequestTimestamp</w:t>
            </w:r>
            <w:proofErr w:type="spellEnd"/>
            <w:r>
              <w:rPr>
                <w:rFonts w:ascii="Consolas" w:hAnsi="Consolas" w:cs="Consolas"/>
                <w:color w:val="808080"/>
                <w:sz w:val="19"/>
                <w:szCs w:val="19"/>
                <w:highlight w:val="white"/>
              </w:rPr>
              <w:t>,</w:t>
            </w:r>
          </w:p>
          <w:p w14:paraId="2DEACE0D"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'(/ns2:StockFeedResponse/stockFeed:stockFeedOUTPUT/@Timestamp)[1]'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CIMSResponseTimestamp</w:t>
            </w:r>
            <w:proofErr w:type="spellEnd"/>
          </w:p>
          <w:p w14:paraId="23EFA124"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3B05A271"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235A403"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3EE1F48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7D6FFA3F" w14:textId="77777777"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gramStart"/>
            <w:r>
              <w:rPr>
                <w:rFonts w:ascii="Consolas" w:hAnsi="Consolas" w:cs="Consolas"/>
                <w:color w:val="FF0000"/>
                <w:sz w:val="19"/>
                <w:szCs w:val="19"/>
                <w:highlight w:val="white"/>
              </w:rPr>
              <w:t>get:/</w:t>
            </w:r>
            <w:proofErr w:type="spellStart"/>
            <w:r>
              <w:rPr>
                <w:rFonts w:ascii="Consolas" w:hAnsi="Consolas" w:cs="Consolas"/>
                <w:color w:val="FF0000"/>
                <w:sz w:val="19"/>
                <w:szCs w:val="19"/>
                <w:highlight w:val="white"/>
              </w:rPr>
              <w:t>inventory-list:s</w:t>
            </w:r>
            <w:proofErr w:type="gramEnd"/>
            <w:r>
              <w:rPr>
                <w:rFonts w:ascii="Consolas" w:hAnsi="Consolas" w:cs="Consolas"/>
                <w:color w:val="FF0000"/>
                <w:sz w:val="19"/>
                <w:szCs w:val="19"/>
                <w:highlight w:val="white"/>
              </w:rPr>
              <w:t>-cims-api-config</w:t>
            </w:r>
            <w:proofErr w:type="spellEnd"/>
            <w:r>
              <w:rPr>
                <w:rFonts w:ascii="Consolas" w:hAnsi="Consolas" w:cs="Consolas"/>
                <w:color w:val="FF0000"/>
                <w:sz w:val="19"/>
                <w:szCs w:val="19"/>
                <w:highlight w:val="white"/>
              </w:rPr>
              <w:t>'</w:t>
            </w:r>
          </w:p>
          <w:p w14:paraId="4BE03D18" w14:textId="524FA02D" w:rsidR="00B5176C" w:rsidRDefault="00B5176C"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808080"/>
                <w:sz w:val="19"/>
                <w:szCs w:val="19"/>
                <w:highlight w:val="white"/>
              </w:rPr>
              <w:t>&gt;</w:t>
            </w:r>
            <w:r w:rsidR="003D45C7">
              <w:rPr>
                <w:rFonts w:ascii="Consolas" w:hAnsi="Consolas" w:cs="Consolas"/>
                <w:color w:val="FF0000"/>
                <w:sz w:val="19"/>
                <w:szCs w:val="19"/>
                <w:highlight w:val="white"/>
              </w:rPr>
              <w:t>'YYYY</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MM</w:t>
            </w:r>
            <w:r>
              <w:rPr>
                <w:rFonts w:ascii="Consolas" w:hAnsi="Consolas" w:cs="Consolas"/>
                <w:color w:val="FF0000"/>
                <w:sz w:val="19"/>
                <w:szCs w:val="19"/>
                <w:highlight w:val="white"/>
              </w:rPr>
              <w:t>-</w:t>
            </w:r>
            <w:r w:rsidR="003D45C7">
              <w:rPr>
                <w:rFonts w:ascii="Consolas" w:hAnsi="Consolas" w:cs="Consolas"/>
                <w:color w:val="FF0000"/>
                <w:sz w:val="19"/>
                <w:szCs w:val="19"/>
                <w:highlight w:val="white"/>
              </w:rPr>
              <w:t>DD</w:t>
            </w:r>
            <w:r>
              <w:rPr>
                <w:rFonts w:ascii="Consolas" w:hAnsi="Consolas" w:cs="Consolas"/>
                <w:color w:val="FF0000"/>
                <w:sz w:val="19"/>
                <w:szCs w:val="19"/>
                <w:highlight w:val="white"/>
              </w:rPr>
              <w:t>'</w:t>
            </w:r>
          </w:p>
          <w:p w14:paraId="69B7CFE4" w14:textId="7494A572" w:rsidR="00B01208" w:rsidRDefault="00B5176C"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proofErr w:type="spellStart"/>
            <w:r>
              <w:rPr>
                <w:rFonts w:ascii="Consolas" w:hAnsi="Consolas" w:cs="Consolas"/>
                <w:color w:val="0000FF"/>
                <w:sz w:val="19"/>
                <w:szCs w:val="19"/>
                <w:highlight w:val="white"/>
              </w:rPr>
              <w:t>desc</w:t>
            </w:r>
            <w:proofErr w:type="spellEnd"/>
            <w:r>
              <w:rPr>
                <w:rFonts w:ascii="Consolas" w:hAnsi="Consolas" w:cs="Consolas"/>
                <w:color w:val="808080"/>
                <w:sz w:val="19"/>
                <w:szCs w:val="19"/>
                <w:highlight w:val="white"/>
              </w:rPr>
              <w:t>;</w:t>
            </w:r>
          </w:p>
        </w:tc>
      </w:tr>
    </w:tbl>
    <w:p w14:paraId="49D6AA38" w14:textId="77777777" w:rsidR="0013340F" w:rsidRDefault="0013340F" w:rsidP="003A0C00">
      <w:pPr>
        <w:jc w:val="both"/>
        <w:rPr>
          <w:lang w:val="en-GB" w:eastAsia="en-GB"/>
        </w:rPr>
      </w:pPr>
    </w:p>
    <w:p w14:paraId="33690E12" w14:textId="5F8F247F" w:rsidR="003D45C7" w:rsidRPr="00665CEE" w:rsidRDefault="003D45C7" w:rsidP="003A0C00">
      <w:pPr>
        <w:pStyle w:val="ListParagraph"/>
        <w:numPr>
          <w:ilvl w:val="0"/>
          <w:numId w:val="33"/>
        </w:numPr>
        <w:jc w:val="both"/>
        <w:rPr>
          <w:lang w:val="en-GB" w:eastAsia="en-GB"/>
        </w:rPr>
      </w:pPr>
      <w:r w:rsidRPr="008C60E3">
        <w:rPr>
          <w:lang w:val="en-GB" w:eastAsia="en-GB"/>
        </w:rPr>
        <w:t>To get a report</w:t>
      </w:r>
      <w:r w:rsidRPr="00665CEE">
        <w:rPr>
          <w:lang w:val="en-GB" w:eastAsia="en-GB"/>
        </w:rPr>
        <w:t xml:space="preserve"> </w:t>
      </w:r>
      <w:r w:rsidRPr="008C60E3">
        <w:rPr>
          <w:lang w:val="en-GB" w:eastAsia="en-GB"/>
        </w:rPr>
        <w:t xml:space="preserve">on all calls to product feed on a </w:t>
      </w:r>
      <w:proofErr w:type="gramStart"/>
      <w:r w:rsidRPr="008C60E3">
        <w:rPr>
          <w:lang w:val="en-GB" w:eastAsia="en-GB"/>
        </w:rPr>
        <w:t>particular date</w:t>
      </w:r>
      <w:proofErr w:type="gramEnd"/>
      <w:r w:rsidRPr="008C60E3">
        <w:rPr>
          <w:lang w:val="en-GB" w:eastAsia="en-GB"/>
        </w:rPr>
        <w:t>.</w:t>
      </w:r>
    </w:p>
    <w:tbl>
      <w:tblPr>
        <w:tblStyle w:val="TableGrid"/>
        <w:tblW w:w="0" w:type="auto"/>
        <w:tblLook w:val="04A0" w:firstRow="1" w:lastRow="0" w:firstColumn="1" w:lastColumn="0" w:noHBand="0" w:noVBand="1"/>
      </w:tblPr>
      <w:tblGrid>
        <w:gridCol w:w="9170"/>
      </w:tblGrid>
      <w:tr w:rsidR="003D45C7" w14:paraId="6751B615" w14:textId="77777777" w:rsidTr="003D45C7">
        <w:tc>
          <w:tcPr>
            <w:tcW w:w="9170" w:type="dxa"/>
          </w:tcPr>
          <w:p w14:paraId="1AE6D82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FF"/>
                <w:sz w:val="19"/>
                <w:szCs w:val="19"/>
                <w:highlight w:val="white"/>
              </w:rPr>
              <w:t>WITH</w:t>
            </w:r>
            <w:proofErr w:type="gramEnd"/>
            <w:r>
              <w:rPr>
                <w:rFonts w:ascii="Consolas" w:hAnsi="Consolas" w:cs="Consolas"/>
                <w:color w:val="000000"/>
                <w:sz w:val="19"/>
                <w:szCs w:val="19"/>
                <w:highlight w:val="white"/>
              </w:rPr>
              <w:t xml:space="preserve"> XMLNAMESPACES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'http://xdi/FFService.wsdl'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ns2</w:t>
            </w:r>
            <w:r>
              <w:rPr>
                <w:rFonts w:ascii="Consolas" w:hAnsi="Consolas" w:cs="Consolas"/>
                <w:color w:val="808080"/>
                <w:sz w:val="19"/>
                <w:szCs w:val="19"/>
                <w:highlight w:val="white"/>
              </w:rPr>
              <w:t>,</w:t>
            </w:r>
          </w:p>
          <w:p w14:paraId="24FF8499"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'http://www.prologic.com/schema/cims/ff_service/productFeedResponse'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productFeed</w:t>
            </w:r>
            <w:proofErr w:type="spellEnd"/>
            <w:r>
              <w:rPr>
                <w:rFonts w:ascii="Consolas" w:hAnsi="Consolas" w:cs="Consolas"/>
                <w:color w:val="808080"/>
                <w:sz w:val="19"/>
                <w:szCs w:val="19"/>
                <w:highlight w:val="white"/>
              </w:rPr>
              <w:t>)</w:t>
            </w:r>
          </w:p>
          <w:p w14:paraId="798EA40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p>
          <w:p w14:paraId="7038184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808080"/>
                <w:sz w:val="19"/>
                <w:szCs w:val="19"/>
                <w:highlight w:val="white"/>
              </w:rPr>
              <w:t>,</w:t>
            </w:r>
          </w:p>
          <w:p w14:paraId="330762E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'(/ns2:ProductFeedResponse/productFeed:productFeedOUTPUT/@XDI_ID)[1]'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XDI_ID</w:t>
            </w:r>
            <w:r>
              <w:rPr>
                <w:rFonts w:ascii="Consolas" w:hAnsi="Consolas" w:cs="Consolas"/>
                <w:color w:val="808080"/>
                <w:sz w:val="19"/>
                <w:szCs w:val="19"/>
                <w:highlight w:val="white"/>
              </w:rPr>
              <w:t>,</w:t>
            </w:r>
          </w:p>
          <w:p w14:paraId="3D6B454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w:t>
            </w:r>
            <w:r>
              <w:rPr>
                <w:rFonts w:ascii="Consolas" w:hAnsi="Consolas" w:cs="Consolas"/>
                <w:color w:val="FF0000"/>
                <w:sz w:val="19"/>
                <w:szCs w:val="19"/>
                <w:highlight w:val="white"/>
              </w:rPr>
              <w:lastRenderedPageBreak/>
              <w:t>UT/@MAX_ID)[1]'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MAX_ID</w:t>
            </w:r>
            <w:r>
              <w:rPr>
                <w:rFonts w:ascii="Consolas" w:hAnsi="Consolas" w:cs="Consolas"/>
                <w:color w:val="808080"/>
                <w:sz w:val="19"/>
                <w:szCs w:val="19"/>
                <w:highlight w:val="white"/>
              </w:rPr>
              <w:t>,</w:t>
            </w:r>
          </w:p>
          <w:p w14:paraId="574CFE6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'(/ns2:ProductFeedResponse/productFeed:productFeedOUTPUT/@Type)[1]'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FeedType</w:t>
            </w:r>
            <w:proofErr w:type="spellEnd"/>
            <w:r>
              <w:rPr>
                <w:rFonts w:ascii="Consolas" w:hAnsi="Consolas" w:cs="Consolas"/>
                <w:color w:val="808080"/>
                <w:sz w:val="19"/>
                <w:szCs w:val="19"/>
                <w:highlight w:val="white"/>
              </w:rPr>
              <w:t>,</w:t>
            </w:r>
          </w:p>
          <w:p w14:paraId="3FC8477A"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AuditCreatedTimestamp</w:t>
            </w:r>
            <w:proofErr w:type="spellEnd"/>
            <w:r>
              <w:rPr>
                <w:rFonts w:ascii="Consolas" w:hAnsi="Consolas" w:cs="Consolas"/>
                <w:color w:val="808080"/>
                <w:sz w:val="19"/>
                <w:szCs w:val="19"/>
                <w:highlight w:val="white"/>
              </w:rPr>
              <w:t>,</w:t>
            </w:r>
          </w:p>
          <w:p w14:paraId="016AE48C"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'(/ns2:ProductFeedResponse/productFeed:productFeedOUTPUT/@CalledAt)[1]'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CIMSRequestTimestamp</w:t>
            </w:r>
            <w:proofErr w:type="spellEnd"/>
            <w:r>
              <w:rPr>
                <w:rFonts w:ascii="Consolas" w:hAnsi="Consolas" w:cs="Consolas"/>
                <w:color w:val="808080"/>
                <w:sz w:val="19"/>
                <w:szCs w:val="19"/>
                <w:highlight w:val="white"/>
              </w:rPr>
              <w:t>,</w:t>
            </w:r>
          </w:p>
          <w:p w14:paraId="7CCE7E6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r>
              <w:rPr>
                <w:rFonts w:ascii="Consolas" w:hAnsi="Consolas" w:cs="Consolas"/>
                <w:color w:val="808080"/>
                <w:sz w:val="19"/>
                <w:szCs w:val="19"/>
                <w:highlight w:val="white"/>
              </w:rPr>
              <w:t>).</w:t>
            </w:r>
            <w:r>
              <w:rPr>
                <w:rFonts w:ascii="Consolas" w:hAnsi="Consolas" w:cs="Consolas"/>
                <w:color w:val="0000FF"/>
                <w:sz w:val="19"/>
                <w:szCs w:val="19"/>
                <w:highlight w:val="white"/>
              </w:rPr>
              <w:t>value</w:t>
            </w:r>
            <w:r>
              <w:rPr>
                <w:rFonts w:ascii="Consolas" w:hAnsi="Consolas" w:cs="Consolas"/>
                <w:color w:val="808080"/>
                <w:sz w:val="19"/>
                <w:szCs w:val="19"/>
                <w:highlight w:val="white"/>
              </w:rPr>
              <w:t>(</w:t>
            </w:r>
            <w:r>
              <w:rPr>
                <w:rFonts w:ascii="Consolas" w:hAnsi="Consolas" w:cs="Consolas"/>
                <w:color w:val="FF0000"/>
                <w:sz w:val="19"/>
                <w:szCs w:val="19"/>
                <w:highlight w:val="white"/>
              </w:rPr>
              <w:t>'(/ns2:ProductFeedResponse/productFeed:productFeedOUTPUT/@Timestamp)[1]'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nvarchar</w:t>
            </w:r>
            <w:proofErr w:type="spellEnd"/>
            <w:r>
              <w:rPr>
                <w:rFonts w:ascii="Consolas" w:hAnsi="Consolas" w:cs="Consolas"/>
                <w:color w:val="FF0000"/>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CIMSResponseTimestamp</w:t>
            </w:r>
            <w:proofErr w:type="spellEnd"/>
          </w:p>
          <w:p w14:paraId="18D575A5"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p>
          <w:p w14:paraId="500EE99F"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t_audit</w:t>
            </w:r>
          </w:p>
          <w:p w14:paraId="672558D1"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p>
          <w:p w14:paraId="1ECD44E3"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log_type</w:t>
            </w:r>
            <w:r>
              <w:rPr>
                <w:rFonts w:ascii="Consolas" w:hAnsi="Consolas" w:cs="Consolas"/>
                <w:color w:val="808080"/>
                <w:sz w:val="19"/>
                <w:szCs w:val="19"/>
                <w:highlight w:val="white"/>
              </w:rPr>
              <w:t>=</w:t>
            </w:r>
            <w:r>
              <w:rPr>
                <w:rFonts w:ascii="Consolas" w:hAnsi="Consolas" w:cs="Consolas"/>
                <w:color w:val="FF0000"/>
                <w:sz w:val="19"/>
                <w:szCs w:val="19"/>
                <w:highlight w:val="white"/>
              </w:rPr>
              <w:t>'CALL EXIT'</w:t>
            </w:r>
          </w:p>
          <w:p w14:paraId="43D86EB7" w14:textId="77777777"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gramStart"/>
            <w:r>
              <w:rPr>
                <w:rFonts w:ascii="Consolas" w:hAnsi="Consolas" w:cs="Consolas"/>
                <w:color w:val="FF0000"/>
                <w:sz w:val="19"/>
                <w:szCs w:val="19"/>
                <w:highlight w:val="white"/>
              </w:rPr>
              <w:t>get:/</w:t>
            </w:r>
            <w:proofErr w:type="spellStart"/>
            <w:r>
              <w:rPr>
                <w:rFonts w:ascii="Consolas" w:hAnsi="Consolas" w:cs="Consolas"/>
                <w:color w:val="FF0000"/>
                <w:sz w:val="19"/>
                <w:szCs w:val="19"/>
                <w:highlight w:val="white"/>
              </w:rPr>
              <w:t>products:s</w:t>
            </w:r>
            <w:proofErr w:type="gramEnd"/>
            <w:r>
              <w:rPr>
                <w:rFonts w:ascii="Consolas" w:hAnsi="Consolas" w:cs="Consolas"/>
                <w:color w:val="FF0000"/>
                <w:sz w:val="19"/>
                <w:szCs w:val="19"/>
                <w:highlight w:val="white"/>
              </w:rPr>
              <w:t>-cims-api-config</w:t>
            </w:r>
            <w:proofErr w:type="spellEnd"/>
            <w:r>
              <w:rPr>
                <w:rFonts w:ascii="Consolas" w:hAnsi="Consolas" w:cs="Consolas"/>
                <w:color w:val="FF0000"/>
                <w:sz w:val="19"/>
                <w:szCs w:val="19"/>
                <w:highlight w:val="white"/>
              </w:rPr>
              <w:t>'</w:t>
            </w:r>
          </w:p>
          <w:p w14:paraId="611C2970" w14:textId="6F703582" w:rsidR="00AE0A69" w:rsidRDefault="00AE0A69"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808080"/>
                <w:sz w:val="19"/>
                <w:szCs w:val="19"/>
                <w:highlight w:val="white"/>
              </w:rPr>
              <w:t>&gt;</w:t>
            </w:r>
            <w:r>
              <w:rPr>
                <w:rFonts w:ascii="Consolas" w:hAnsi="Consolas" w:cs="Consolas"/>
                <w:color w:val="FF0000"/>
                <w:sz w:val="19"/>
                <w:szCs w:val="19"/>
                <w:highlight w:val="white"/>
              </w:rPr>
              <w:t>'YYYY-MM-DD'</w:t>
            </w:r>
          </w:p>
          <w:p w14:paraId="1972E1EB" w14:textId="106E880E" w:rsidR="003D45C7" w:rsidRDefault="00AE0A69"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p>
        </w:tc>
      </w:tr>
    </w:tbl>
    <w:p w14:paraId="172A252D" w14:textId="53C0BBB5" w:rsidR="003D45C7" w:rsidRDefault="003D45C7" w:rsidP="003A0C00">
      <w:pPr>
        <w:jc w:val="both"/>
        <w:rPr>
          <w:lang w:val="en-GB" w:eastAsia="en-GB"/>
        </w:rPr>
      </w:pPr>
    </w:p>
    <w:p w14:paraId="65942373" w14:textId="0791E1E6" w:rsidR="00743DB4" w:rsidRPr="008C60E3" w:rsidRDefault="00743DB4" w:rsidP="003A0C00">
      <w:pPr>
        <w:pStyle w:val="ListParagraph"/>
        <w:numPr>
          <w:ilvl w:val="0"/>
          <w:numId w:val="33"/>
        </w:numPr>
        <w:jc w:val="both"/>
        <w:rPr>
          <w:lang w:val="en-GB" w:eastAsia="en-GB"/>
        </w:rPr>
      </w:pPr>
      <w:r w:rsidRPr="008C60E3">
        <w:rPr>
          <w:lang w:val="en-GB" w:eastAsia="en-GB"/>
        </w:rPr>
        <w:t>To retrieve an audit of all transactions made against an order</w:t>
      </w:r>
    </w:p>
    <w:tbl>
      <w:tblPr>
        <w:tblStyle w:val="TableGrid"/>
        <w:tblW w:w="0" w:type="auto"/>
        <w:tblLook w:val="04A0" w:firstRow="1" w:lastRow="0" w:firstColumn="1" w:lastColumn="0" w:noHBand="0" w:noVBand="1"/>
      </w:tblPr>
      <w:tblGrid>
        <w:gridCol w:w="9170"/>
      </w:tblGrid>
      <w:tr w:rsidR="00410D9B" w14:paraId="0CBAAFBF" w14:textId="77777777" w:rsidTr="00410D9B">
        <w:tc>
          <w:tcPr>
            <w:tcW w:w="9170" w:type="dxa"/>
          </w:tcPr>
          <w:p w14:paraId="62F9B1D0"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20276F8D"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p>
          <w:p w14:paraId="23EF38C9"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'2017-11-04 00:07:00.00'</w:t>
            </w:r>
            <w:r>
              <w:rPr>
                <w:rFonts w:ascii="Consolas" w:hAnsi="Consolas" w:cs="Consolas"/>
                <w:color w:val="808080"/>
                <w:sz w:val="19"/>
                <w:szCs w:val="19"/>
                <w:highlight w:val="white"/>
              </w:rPr>
              <w:t>)</w:t>
            </w:r>
          </w:p>
          <w:p w14:paraId="2B623237" w14:textId="77777777" w:rsidR="0088408B" w:rsidRDefault="0088408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'%UKF1000096098%'</w:t>
            </w:r>
          </w:p>
          <w:p w14:paraId="7BA1E427" w14:textId="712D2E7C" w:rsidR="00410D9B" w:rsidRDefault="0088408B"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asc</w:t>
            </w:r>
            <w:proofErr w:type="spellEnd"/>
          </w:p>
        </w:tc>
      </w:tr>
    </w:tbl>
    <w:p w14:paraId="7D660268" w14:textId="77777777" w:rsidR="00743DB4" w:rsidRDefault="00743DB4" w:rsidP="003A0C00">
      <w:pPr>
        <w:jc w:val="both"/>
        <w:rPr>
          <w:lang w:val="en-GB" w:eastAsia="en-GB"/>
        </w:rPr>
      </w:pPr>
    </w:p>
    <w:p w14:paraId="03C4B398" w14:textId="6E01EFF1" w:rsidR="000064BD" w:rsidRPr="008C60E3" w:rsidRDefault="00B52C71" w:rsidP="003A0C00">
      <w:pPr>
        <w:pStyle w:val="ListParagraph"/>
        <w:numPr>
          <w:ilvl w:val="0"/>
          <w:numId w:val="33"/>
        </w:numPr>
        <w:jc w:val="both"/>
        <w:rPr>
          <w:lang w:val="en-GB" w:eastAsia="en-GB"/>
        </w:rPr>
      </w:pPr>
      <w:r w:rsidRPr="008C60E3">
        <w:rPr>
          <w:lang w:val="en-GB" w:eastAsia="en-GB"/>
        </w:rPr>
        <w:t xml:space="preserve">To retrieve CIMS request and response for a </w:t>
      </w:r>
      <w:proofErr w:type="gramStart"/>
      <w:r w:rsidRPr="008C60E3">
        <w:rPr>
          <w:lang w:val="en-GB" w:eastAsia="en-GB"/>
        </w:rPr>
        <w:t>particular order</w:t>
      </w:r>
      <w:proofErr w:type="gramEnd"/>
    </w:p>
    <w:tbl>
      <w:tblPr>
        <w:tblStyle w:val="TableGrid"/>
        <w:tblW w:w="0" w:type="auto"/>
        <w:tblLook w:val="04A0" w:firstRow="1" w:lastRow="0" w:firstColumn="1" w:lastColumn="0" w:noHBand="0" w:noVBand="1"/>
      </w:tblPr>
      <w:tblGrid>
        <w:gridCol w:w="9170"/>
      </w:tblGrid>
      <w:tr w:rsidR="002704F8" w14:paraId="0035F369" w14:textId="77777777" w:rsidTr="002704F8">
        <w:tc>
          <w:tcPr>
            <w:tcW w:w="9170" w:type="dxa"/>
          </w:tcPr>
          <w:p w14:paraId="33FF5DD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6C06E7A"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F5B28F1"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's-order-api-main-</w:t>
            </w:r>
            <w:proofErr w:type="spellStart"/>
            <w:r>
              <w:rPr>
                <w:rFonts w:ascii="Consolas" w:hAnsi="Consolas" w:cs="Consolas"/>
                <w:color w:val="FF0000"/>
                <w:sz w:val="19"/>
                <w:szCs w:val="19"/>
                <w:highlight w:val="white"/>
              </w:rPr>
              <w:t>sqs</w:t>
            </w:r>
            <w:proofErr w:type="spellEnd"/>
            <w:r>
              <w:rPr>
                <w:rFonts w:ascii="Consolas" w:hAnsi="Consolas" w:cs="Consolas"/>
                <w:color w:val="FF0000"/>
                <w:sz w:val="19"/>
                <w:szCs w:val="19"/>
                <w:highlight w:val="white"/>
              </w:rPr>
              <w:t>-create-order'</w:t>
            </w:r>
          </w:p>
          <w:p w14:paraId="673E9198"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66471B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366BA990"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5B54CD9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's-order-api-main-</w:t>
            </w:r>
            <w:proofErr w:type="spellStart"/>
            <w:r>
              <w:rPr>
                <w:rFonts w:ascii="Consolas" w:hAnsi="Consolas" w:cs="Consolas"/>
                <w:color w:val="FF0000"/>
                <w:sz w:val="19"/>
                <w:szCs w:val="19"/>
                <w:highlight w:val="white"/>
              </w:rPr>
              <w:t>sqs</w:t>
            </w:r>
            <w:proofErr w:type="spellEnd"/>
            <w:r>
              <w:rPr>
                <w:rFonts w:ascii="Consolas" w:hAnsi="Consolas" w:cs="Consolas"/>
                <w:color w:val="FF0000"/>
                <w:sz w:val="19"/>
                <w:szCs w:val="19"/>
                <w:highlight w:val="white"/>
              </w:rPr>
              <w:t>-create-order'</w:t>
            </w:r>
          </w:p>
          <w:p w14:paraId="5F609A69"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8108597"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'ERROR'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'SUCCESS'</w:t>
            </w:r>
            <w:r>
              <w:rPr>
                <w:rFonts w:ascii="Consolas" w:hAnsi="Consolas" w:cs="Consolas"/>
                <w:color w:val="808080"/>
                <w:sz w:val="19"/>
                <w:szCs w:val="19"/>
                <w:highlight w:val="white"/>
              </w:rPr>
              <w:t>)</w:t>
            </w:r>
          </w:p>
          <w:p w14:paraId="4CE1A45B"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instance_thread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's-order-api-main-</w:t>
            </w:r>
            <w:proofErr w:type="spellStart"/>
            <w:r>
              <w:rPr>
                <w:rFonts w:ascii="Consolas" w:hAnsi="Consolas" w:cs="Consolas"/>
                <w:color w:val="FF0000"/>
                <w:sz w:val="19"/>
                <w:szCs w:val="19"/>
                <w:highlight w:val="white"/>
              </w:rPr>
              <w:t>sqs</w:t>
            </w:r>
            <w:proofErr w:type="spellEnd"/>
            <w:r>
              <w:rPr>
                <w:rFonts w:ascii="Consolas" w:hAnsi="Consolas" w:cs="Consolas"/>
                <w:color w:val="FF0000"/>
                <w:sz w:val="19"/>
                <w:szCs w:val="19"/>
                <w:highlight w:val="white"/>
              </w:rPr>
              <w:t>-create-order'</w:t>
            </w:r>
          </w:p>
          <w:p w14:paraId="076B213C" w14:textId="77777777" w:rsid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'%UKF1000210190%'</w:t>
            </w:r>
          </w:p>
          <w:p w14:paraId="29035739" w14:textId="35EECBA0" w:rsidR="002704F8" w:rsidRPr="004428DB" w:rsidRDefault="004428DB"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asc</w:t>
            </w:r>
            <w:proofErr w:type="spellEnd"/>
          </w:p>
        </w:tc>
      </w:tr>
    </w:tbl>
    <w:p w14:paraId="39B00D4D" w14:textId="77777777" w:rsidR="00B52C71" w:rsidRDefault="00B52C71" w:rsidP="003A0C00">
      <w:pPr>
        <w:jc w:val="both"/>
        <w:rPr>
          <w:lang w:val="en-GB" w:eastAsia="en-GB"/>
        </w:rPr>
      </w:pPr>
    </w:p>
    <w:p w14:paraId="69A944A3" w14:textId="76F672BC" w:rsidR="003E558A" w:rsidRPr="008C60E3" w:rsidRDefault="00CC00E3" w:rsidP="003A0C00">
      <w:pPr>
        <w:pStyle w:val="ListParagraph"/>
        <w:numPr>
          <w:ilvl w:val="0"/>
          <w:numId w:val="33"/>
        </w:numPr>
        <w:jc w:val="both"/>
        <w:rPr>
          <w:lang w:val="en-GB" w:eastAsia="en-GB"/>
        </w:rPr>
      </w:pPr>
      <w:r w:rsidRPr="008C60E3">
        <w:rPr>
          <w:lang w:val="en-GB" w:eastAsia="en-GB"/>
        </w:rPr>
        <w:t>To get the log message as XML</w:t>
      </w:r>
      <w:r w:rsidR="00A03FE1" w:rsidRPr="008C60E3">
        <w:rPr>
          <w:lang w:val="en-GB" w:eastAsia="en-GB"/>
        </w:rPr>
        <w:t xml:space="preserve"> where full request or response cannot be copied directly from management studio</w:t>
      </w:r>
    </w:p>
    <w:tbl>
      <w:tblPr>
        <w:tblStyle w:val="TableGrid"/>
        <w:tblW w:w="0" w:type="auto"/>
        <w:tblLook w:val="04A0" w:firstRow="1" w:lastRow="0" w:firstColumn="1" w:lastColumn="0" w:noHBand="0" w:noVBand="1"/>
      </w:tblPr>
      <w:tblGrid>
        <w:gridCol w:w="9170"/>
      </w:tblGrid>
      <w:tr w:rsidR="0088184B" w14:paraId="6B03611F" w14:textId="77777777" w:rsidTr="0088184B">
        <w:tc>
          <w:tcPr>
            <w:tcW w:w="9170" w:type="dxa"/>
          </w:tcPr>
          <w:p w14:paraId="46721313" w14:textId="1A10860A" w:rsidR="0088184B" w:rsidRDefault="002A4B03" w:rsidP="003A0C00">
            <w:pPr>
              <w:jc w:val="both"/>
              <w:rPr>
                <w:rFonts w:ascii="Consolas" w:hAnsi="Consolas" w:cs="Consolas"/>
                <w:color w:val="FF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spellStart"/>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XMLData</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request_id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p w14:paraId="06F2FFFC" w14:textId="77777777" w:rsidR="002A4B03" w:rsidRDefault="002A4B03" w:rsidP="003A0C00">
            <w:pPr>
              <w:jc w:val="both"/>
              <w:rPr>
                <w:lang w:val="en-GB" w:eastAsia="en-GB"/>
              </w:rPr>
            </w:pPr>
          </w:p>
          <w:p w14:paraId="215291CD" w14:textId="3BB2E141" w:rsidR="002A4B03" w:rsidRDefault="002A4B03" w:rsidP="003A0C00">
            <w:pPr>
              <w:jc w:val="both"/>
              <w:rPr>
                <w:lang w:val="en-GB" w:eastAsia="en-GB"/>
              </w:rPr>
            </w:pPr>
            <w:r>
              <w:rPr>
                <w:lang w:val="en-GB" w:eastAsia="en-GB"/>
              </w:rPr>
              <w:t>OR</w:t>
            </w:r>
          </w:p>
          <w:p w14:paraId="58784C36" w14:textId="77777777" w:rsidR="002A4B03" w:rsidRDefault="002A4B03" w:rsidP="003A0C00">
            <w:pPr>
              <w:jc w:val="both"/>
              <w:rPr>
                <w:rFonts w:ascii="Consolas" w:hAnsi="Consolas" w:cs="Consolas"/>
                <w:color w:val="FF0000"/>
                <w:sz w:val="19"/>
                <w:szCs w:val="19"/>
              </w:rPr>
            </w:pPr>
          </w:p>
          <w:p w14:paraId="77008BE2" w14:textId="38C8F793" w:rsidR="002A4B03" w:rsidRDefault="002A4B03"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convert</w:t>
            </w:r>
            <w:r>
              <w:rPr>
                <w:rFonts w:ascii="Consolas" w:hAnsi="Consolas" w:cs="Consolas"/>
                <w:color w:val="808080"/>
                <w:sz w:val="19"/>
                <w:szCs w:val="19"/>
                <w:highlight w:val="white"/>
              </w:rPr>
              <w:t>(</w:t>
            </w:r>
            <w:proofErr w:type="spellStart"/>
            <w:proofErr w:type="gramStart"/>
            <w:r>
              <w:rPr>
                <w:rFonts w:ascii="Consolas" w:hAnsi="Consolas" w:cs="Consolas"/>
                <w:color w:val="0000FF"/>
                <w:sz w:val="19"/>
                <w:szCs w:val="19"/>
                <w:highlight w:val="white"/>
              </w:rPr>
              <w:t>xml</w:t>
            </w:r>
            <w:r>
              <w:rPr>
                <w:rFonts w:ascii="Consolas" w:hAnsi="Consolas" w:cs="Consolas"/>
                <w:color w:val="808080"/>
                <w:sz w:val="19"/>
                <w:szCs w:val="19"/>
                <w:highlight w:val="white"/>
              </w:rPr>
              <w:t>,</w:t>
            </w:r>
            <w:r>
              <w:rPr>
                <w:rFonts w:ascii="Consolas" w:hAnsi="Consolas" w:cs="Consolas"/>
                <w:color w:val="000000"/>
                <w:sz w:val="19"/>
                <w:szCs w:val="19"/>
                <w:highlight w:val="white"/>
              </w:rPr>
              <w:t>log</w:t>
            </w:r>
            <w:proofErr w:type="gramEnd"/>
            <w:r>
              <w:rPr>
                <w:rFonts w:ascii="Consolas" w:hAnsi="Consolas" w:cs="Consolas"/>
                <w:color w:val="000000"/>
                <w:sz w:val="19"/>
                <w:szCs w:val="19"/>
                <w:highlight w:val="white"/>
              </w:rPr>
              <w:t>_message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XMLData</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'9e07c714-36ed-4e30-93bf-b6abb2a16e27'</w:t>
            </w:r>
          </w:p>
        </w:tc>
      </w:tr>
    </w:tbl>
    <w:p w14:paraId="237D0AA7" w14:textId="77777777" w:rsidR="00CC00E3" w:rsidRDefault="00CC00E3" w:rsidP="003A0C00">
      <w:pPr>
        <w:jc w:val="both"/>
        <w:rPr>
          <w:lang w:val="en-GB" w:eastAsia="en-GB"/>
        </w:rPr>
      </w:pPr>
    </w:p>
    <w:p w14:paraId="47E1D513" w14:textId="32F68573" w:rsidR="001163D6" w:rsidRPr="00A867E0" w:rsidRDefault="001163D6" w:rsidP="003A0C00">
      <w:pPr>
        <w:pStyle w:val="ListParagraph"/>
        <w:numPr>
          <w:ilvl w:val="0"/>
          <w:numId w:val="33"/>
        </w:numPr>
        <w:jc w:val="both"/>
        <w:rPr>
          <w:lang w:val="en-GB" w:eastAsia="en-GB"/>
        </w:rPr>
      </w:pPr>
      <w:r w:rsidRPr="00A867E0">
        <w:rPr>
          <w:lang w:val="en-GB" w:eastAsia="en-GB"/>
        </w:rPr>
        <w:t xml:space="preserve">To check for Demandware Payment API request and response for a </w:t>
      </w:r>
      <w:proofErr w:type="gramStart"/>
      <w:r w:rsidRPr="00A867E0">
        <w:rPr>
          <w:lang w:val="en-GB" w:eastAsia="en-GB"/>
        </w:rPr>
        <w:t>particular order</w:t>
      </w:r>
      <w:proofErr w:type="gramEnd"/>
      <w:r w:rsidRPr="00A867E0">
        <w:rPr>
          <w:lang w:val="en-GB" w:eastAsia="en-GB"/>
        </w:rPr>
        <w:t>.</w:t>
      </w:r>
    </w:p>
    <w:tbl>
      <w:tblPr>
        <w:tblStyle w:val="TableGrid"/>
        <w:tblW w:w="0" w:type="auto"/>
        <w:tblLook w:val="04A0" w:firstRow="1" w:lastRow="0" w:firstColumn="1" w:lastColumn="0" w:noHBand="0" w:noVBand="1"/>
      </w:tblPr>
      <w:tblGrid>
        <w:gridCol w:w="9170"/>
      </w:tblGrid>
      <w:tr w:rsidR="001163D6" w14:paraId="7506B785" w14:textId="77777777" w:rsidTr="001163D6">
        <w:tc>
          <w:tcPr>
            <w:tcW w:w="9170" w:type="dxa"/>
          </w:tcPr>
          <w:p w14:paraId="3F62F95A"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5304CD7B"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7A4BD51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w:t>
            </w:r>
            <w:proofErr w:type="gramStart"/>
            <w:r>
              <w:rPr>
                <w:rFonts w:ascii="Consolas" w:hAnsi="Consolas" w:cs="Consolas"/>
                <w:color w:val="FF0000"/>
                <w:sz w:val="19"/>
                <w:szCs w:val="19"/>
                <w:highlight w:val="white"/>
              </w:rPr>
              <w:t>json:s</w:t>
            </w:r>
            <w:proofErr w:type="gramEnd"/>
            <w:r>
              <w:rPr>
                <w:rFonts w:ascii="Consolas" w:hAnsi="Consolas" w:cs="Consolas"/>
                <w:color w:val="FF0000"/>
                <w:sz w:val="19"/>
                <w:szCs w:val="19"/>
                <w:highlight w:val="white"/>
              </w:rPr>
              <w:t>-dw-api-config'</w:t>
            </w:r>
          </w:p>
          <w:p w14:paraId="4A3A419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7F362A0"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0F1B58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70C344C" w14:textId="77777777" w:rsidR="00A867E0" w:rsidRDefault="00A867E0" w:rsidP="003A0C00">
            <w:pPr>
              <w:widowControl w:val="0"/>
              <w:autoSpaceDE w:val="0"/>
              <w:autoSpaceDN w:val="0"/>
              <w:adjustRightInd w:val="0"/>
              <w:jc w:val="both"/>
              <w:rPr>
                <w:rFonts w:ascii="Consolas" w:hAnsi="Consolas" w:cs="Consolas"/>
                <w:color w:val="FF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w:t>
            </w:r>
            <w:proofErr w:type="gramStart"/>
            <w:r>
              <w:rPr>
                <w:rFonts w:ascii="Consolas" w:hAnsi="Consolas" w:cs="Consolas"/>
                <w:color w:val="FF0000"/>
                <w:sz w:val="19"/>
                <w:szCs w:val="19"/>
                <w:highlight w:val="white"/>
              </w:rPr>
              <w:t>json:s</w:t>
            </w:r>
            <w:proofErr w:type="gramEnd"/>
            <w:r>
              <w:rPr>
                <w:rFonts w:ascii="Consolas" w:hAnsi="Consolas" w:cs="Consolas"/>
                <w:color w:val="FF0000"/>
                <w:sz w:val="19"/>
                <w:szCs w:val="19"/>
                <w:highlight w:val="white"/>
              </w:rPr>
              <w:t>-dw-api-config'</w:t>
            </w:r>
          </w:p>
          <w:p w14:paraId="42128934" w14:textId="07679782" w:rsidR="00A863AD" w:rsidRDefault="00A863A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1A3F0CD9"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FDC8E03"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'CALL 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'CALL EXIT'</w:t>
            </w:r>
            <w:r>
              <w:rPr>
                <w:rFonts w:ascii="Consolas" w:hAnsi="Consolas" w:cs="Consolas"/>
                <w:color w:val="808080"/>
                <w:sz w:val="19"/>
                <w:szCs w:val="19"/>
                <w:highlight w:val="white"/>
              </w:rPr>
              <w:t>)</w:t>
            </w:r>
          </w:p>
          <w:p w14:paraId="4B40F73C" w14:textId="77777777" w:rsidR="00A867E0" w:rsidRDefault="00A867E0"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w:t>
            </w:r>
            <w:proofErr w:type="gramStart"/>
            <w:r>
              <w:rPr>
                <w:rFonts w:ascii="Consolas" w:hAnsi="Consolas" w:cs="Consolas"/>
                <w:color w:val="FF0000"/>
                <w:sz w:val="19"/>
                <w:szCs w:val="19"/>
                <w:highlight w:val="white"/>
              </w:rPr>
              <w:t>json:s</w:t>
            </w:r>
            <w:proofErr w:type="gramEnd"/>
            <w:r>
              <w:rPr>
                <w:rFonts w:ascii="Consolas" w:hAnsi="Consolas" w:cs="Consolas"/>
                <w:color w:val="FF0000"/>
                <w:sz w:val="19"/>
                <w:szCs w:val="19"/>
                <w:highlight w:val="white"/>
              </w:rPr>
              <w:t>-dw-api-config'</w:t>
            </w:r>
          </w:p>
          <w:p w14:paraId="302776D6" w14:textId="057247DB" w:rsidR="001163D6" w:rsidRDefault="00A867E0" w:rsidP="003A0C00">
            <w:pPr>
              <w:jc w:val="both"/>
              <w:rPr>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asc</w:t>
            </w:r>
            <w:proofErr w:type="spellEnd"/>
          </w:p>
        </w:tc>
      </w:tr>
    </w:tbl>
    <w:p w14:paraId="30CFE7A5" w14:textId="77777777" w:rsidR="001163D6" w:rsidRDefault="001163D6" w:rsidP="003A0C00">
      <w:pPr>
        <w:jc w:val="both"/>
        <w:rPr>
          <w:lang w:val="en-GB" w:eastAsia="en-GB"/>
        </w:rPr>
      </w:pPr>
    </w:p>
    <w:p w14:paraId="3D1F38FB" w14:textId="4A32FE82" w:rsidR="00DC5A4E" w:rsidRPr="004206DF" w:rsidRDefault="00DC5A4E" w:rsidP="003A0C00">
      <w:pPr>
        <w:pStyle w:val="ListParagraph"/>
        <w:numPr>
          <w:ilvl w:val="0"/>
          <w:numId w:val="33"/>
        </w:numPr>
        <w:jc w:val="both"/>
        <w:rPr>
          <w:lang w:val="en-GB" w:eastAsia="en-GB"/>
        </w:rPr>
      </w:pPr>
      <w:r w:rsidRPr="004206DF">
        <w:rPr>
          <w:lang w:val="en-GB" w:eastAsia="en-GB"/>
        </w:rPr>
        <w:t>To check for CIMS Payment API request and response payload.</w:t>
      </w:r>
    </w:p>
    <w:tbl>
      <w:tblPr>
        <w:tblStyle w:val="TableGrid"/>
        <w:tblW w:w="0" w:type="auto"/>
        <w:tblLook w:val="04A0" w:firstRow="1" w:lastRow="0" w:firstColumn="1" w:lastColumn="0" w:noHBand="0" w:noVBand="1"/>
      </w:tblPr>
      <w:tblGrid>
        <w:gridCol w:w="9170"/>
      </w:tblGrid>
      <w:tr w:rsidR="00463B78" w14:paraId="52CDDA72" w14:textId="77777777" w:rsidTr="00463B78">
        <w:tc>
          <w:tcPr>
            <w:tcW w:w="9170" w:type="dxa"/>
          </w:tcPr>
          <w:p w14:paraId="6481F9D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95B029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637EAE3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0DEDAA7B"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1B1DCE3"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t_audit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4F73F71C"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'2017-12-04 00:07:00.00'</w:t>
            </w:r>
          </w:p>
          <w:p w14:paraId="2EDBD6BF"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42CA349A"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log_message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'%UKF1000205850%'</w:t>
            </w:r>
          </w:p>
          <w:p w14:paraId="6250E244"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405413D"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log_type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'ENTRY'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'EXIT'</w:t>
            </w:r>
            <w:r>
              <w:rPr>
                <w:rFonts w:ascii="Consolas" w:hAnsi="Consolas" w:cs="Consolas"/>
                <w:color w:val="808080"/>
                <w:sz w:val="19"/>
                <w:szCs w:val="19"/>
                <w:highlight w:val="white"/>
              </w:rPr>
              <w:t>)</w:t>
            </w:r>
          </w:p>
          <w:p w14:paraId="68A4A8A2" w14:textId="77777777" w:rsidR="004206DF" w:rsidRDefault="004206DF"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instance_thread</w:t>
            </w:r>
            <w:r>
              <w:rPr>
                <w:rFonts w:ascii="Consolas" w:hAnsi="Consolas" w:cs="Consolas"/>
                <w:color w:val="808080"/>
                <w:sz w:val="19"/>
                <w:szCs w:val="19"/>
                <w:highlight w:val="white"/>
              </w:rPr>
              <w:t>=</w:t>
            </w:r>
            <w:r>
              <w:rPr>
                <w:rFonts w:ascii="Consolas" w:hAnsi="Consolas" w:cs="Consolas"/>
                <w:color w:val="FF0000"/>
                <w:sz w:val="19"/>
                <w:szCs w:val="19"/>
                <w:highlight w:val="white"/>
              </w:rPr>
              <w:t>'post:/payment-request:application/xml:x-payment-request-api-main-config'</w:t>
            </w:r>
          </w:p>
          <w:p w14:paraId="5A24DA0C" w14:textId="0FE64923" w:rsidR="00463B78" w:rsidRPr="00463B78" w:rsidRDefault="004206DF" w:rsidP="003A0C00">
            <w:pPr>
              <w:jc w:val="both"/>
              <w:rPr>
                <w:u w:val="single"/>
                <w:lang w:val="en-GB" w:eastAsia="en-GB"/>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record_create_time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asc</w:t>
            </w:r>
            <w:proofErr w:type="spellEnd"/>
          </w:p>
        </w:tc>
      </w:tr>
    </w:tbl>
    <w:p w14:paraId="71D9C3A1" w14:textId="77777777" w:rsidR="00DC5A4E" w:rsidRDefault="00DC5A4E" w:rsidP="003A0C00">
      <w:pPr>
        <w:jc w:val="both"/>
        <w:rPr>
          <w:b/>
          <w:u w:val="single"/>
          <w:lang w:val="en-GB" w:eastAsia="en-GB"/>
        </w:rPr>
      </w:pPr>
    </w:p>
    <w:p w14:paraId="45185F72" w14:textId="4293A524" w:rsidR="00A13FF3" w:rsidRPr="00EF65F9" w:rsidRDefault="00212BC3" w:rsidP="003A0C00">
      <w:pPr>
        <w:jc w:val="both"/>
        <w:rPr>
          <w:b/>
          <w:u w:val="single"/>
          <w:lang w:val="en-GB" w:eastAsia="en-GB"/>
        </w:rPr>
      </w:pPr>
      <w:r w:rsidRPr="00EF65F9">
        <w:rPr>
          <w:b/>
          <w:u w:val="single"/>
          <w:lang w:val="en-GB" w:eastAsia="en-GB"/>
        </w:rPr>
        <w:t>Useful queries around reporting database</w:t>
      </w:r>
    </w:p>
    <w:p w14:paraId="207EFBEE" w14:textId="43CB027C" w:rsidR="00212BC3" w:rsidRPr="00E75A78" w:rsidRDefault="006B5215" w:rsidP="003A0C00">
      <w:pPr>
        <w:pStyle w:val="ListParagraph"/>
        <w:numPr>
          <w:ilvl w:val="0"/>
          <w:numId w:val="34"/>
        </w:numPr>
        <w:jc w:val="both"/>
        <w:rPr>
          <w:lang w:val="en-GB" w:eastAsia="en-GB"/>
        </w:rPr>
      </w:pPr>
      <w:r w:rsidRPr="00E75A78">
        <w:rPr>
          <w:lang w:val="en-GB" w:eastAsia="en-GB"/>
        </w:rPr>
        <w:t>To check history of payment API calls for an order</w:t>
      </w:r>
    </w:p>
    <w:tbl>
      <w:tblPr>
        <w:tblStyle w:val="TableGrid"/>
        <w:tblW w:w="0" w:type="auto"/>
        <w:tblLook w:val="04A0" w:firstRow="1" w:lastRow="0" w:firstColumn="1" w:lastColumn="0" w:noHBand="0" w:noVBand="1"/>
      </w:tblPr>
      <w:tblGrid>
        <w:gridCol w:w="9170"/>
      </w:tblGrid>
      <w:tr w:rsidR="006B5215" w14:paraId="6BA89355" w14:textId="77777777" w:rsidTr="006B5215">
        <w:tc>
          <w:tcPr>
            <w:tcW w:w="9170" w:type="dxa"/>
          </w:tcPr>
          <w:p w14:paraId="290BF54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4ACD4A1B"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roofErr w:type="spellEnd"/>
            <w:r>
              <w:rPr>
                <w:rFonts w:ascii="Consolas" w:hAnsi="Consolas" w:cs="Consolas"/>
                <w:color w:val="808080"/>
                <w:sz w:val="19"/>
                <w:szCs w:val="19"/>
                <w:highlight w:val="white"/>
              </w:rPr>
              <w:t>,</w:t>
            </w:r>
          </w:p>
          <w:p w14:paraId="40A0D92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OrderNumber</w:t>
            </w:r>
            <w:proofErr w:type="spellEnd"/>
            <w:r>
              <w:rPr>
                <w:rFonts w:ascii="Consolas" w:hAnsi="Consolas" w:cs="Consolas"/>
                <w:color w:val="808080"/>
                <w:sz w:val="19"/>
                <w:szCs w:val="19"/>
                <w:highlight w:val="white"/>
              </w:rPr>
              <w:t>,</w:t>
            </w:r>
          </w:p>
          <w:p w14:paraId="75B89EB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Operation</w:t>
            </w:r>
            <w:proofErr w:type="spellEnd"/>
            <w:r>
              <w:rPr>
                <w:rFonts w:ascii="Consolas" w:hAnsi="Consolas" w:cs="Consolas"/>
                <w:color w:val="808080"/>
                <w:sz w:val="19"/>
                <w:szCs w:val="19"/>
                <w:highlight w:val="white"/>
              </w:rPr>
              <w:t>,</w:t>
            </w:r>
          </w:p>
          <w:p w14:paraId="46ADA6A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r>
              <w:rPr>
                <w:rFonts w:ascii="Consolas" w:hAnsi="Consolas" w:cs="Consolas"/>
                <w:color w:val="808080"/>
                <w:sz w:val="19"/>
                <w:szCs w:val="19"/>
                <w:highlight w:val="white"/>
              </w:rPr>
              <w:t>,</w:t>
            </w:r>
          </w:p>
          <w:p w14:paraId="0EDE215E"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FF"/>
                <w:sz w:val="19"/>
                <w:szCs w:val="19"/>
                <w:highlight w:val="white"/>
              </w:rPr>
              <w:t>Status</w:t>
            </w:r>
            <w:proofErr w:type="spellEnd"/>
            <w:r>
              <w:rPr>
                <w:rFonts w:ascii="Consolas" w:hAnsi="Consolas" w:cs="Consolas"/>
                <w:color w:val="808080"/>
                <w:sz w:val="19"/>
                <w:szCs w:val="19"/>
                <w:highlight w:val="white"/>
              </w:rPr>
              <w:t>,</w:t>
            </w:r>
          </w:p>
          <w:p w14:paraId="7AB2D36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ErrorCode</w:t>
            </w:r>
            <w:proofErr w:type="spellEnd"/>
            <w:r>
              <w:rPr>
                <w:rFonts w:ascii="Consolas" w:hAnsi="Consolas" w:cs="Consolas"/>
                <w:color w:val="808080"/>
                <w:sz w:val="19"/>
                <w:szCs w:val="19"/>
                <w:highlight w:val="white"/>
              </w:rPr>
              <w:t>,</w:t>
            </w:r>
          </w:p>
          <w:p w14:paraId="396643AF"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ErrorDescription</w:t>
            </w:r>
            <w:proofErr w:type="spellEnd"/>
            <w:r>
              <w:rPr>
                <w:rFonts w:ascii="Consolas" w:hAnsi="Consolas" w:cs="Consolas"/>
                <w:color w:val="808080"/>
                <w:sz w:val="19"/>
                <w:szCs w:val="19"/>
                <w:highlight w:val="white"/>
              </w:rPr>
              <w:t>,</w:t>
            </w:r>
          </w:p>
          <w:p w14:paraId="233F5BE1"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CreatedOn</w:t>
            </w:r>
            <w:proofErr w:type="spellEnd"/>
            <w:r>
              <w:rPr>
                <w:rFonts w:ascii="Consolas" w:hAnsi="Consolas" w:cs="Consolas"/>
                <w:color w:val="808080"/>
                <w:sz w:val="19"/>
                <w:szCs w:val="19"/>
                <w:highlight w:val="white"/>
              </w:rPr>
              <w:t>,</w:t>
            </w:r>
          </w:p>
          <w:p w14:paraId="50B48F45"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Processor</w:t>
            </w:r>
            <w:proofErr w:type="spellEnd"/>
            <w:r>
              <w:rPr>
                <w:rFonts w:ascii="Consolas" w:hAnsi="Consolas" w:cs="Consolas"/>
                <w:color w:val="808080"/>
                <w:sz w:val="19"/>
                <w:szCs w:val="19"/>
                <w:highlight w:val="white"/>
              </w:rPr>
              <w:t>,</w:t>
            </w:r>
          </w:p>
          <w:p w14:paraId="39E91D50"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Amount</w:t>
            </w:r>
            <w:proofErr w:type="spellEnd"/>
          </w:p>
          <w:p w14:paraId="3F165856"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57479FA7"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71C49D4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roofErr w:type="spellEnd"/>
          </w:p>
          <w:p w14:paraId="1ED2EEA3"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PaymentResponseTransactions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r>
              <w:rPr>
                <w:rFonts w:ascii="Consolas" w:hAnsi="Consolas" w:cs="Consolas"/>
                <w:color w:val="808080"/>
                <w:sz w:val="19"/>
                <w:szCs w:val="19"/>
                <w:highlight w:val="white"/>
              </w:rPr>
              <w:t>=</w:t>
            </w:r>
            <w:r>
              <w:rPr>
                <w:rFonts w:ascii="Consolas" w:hAnsi="Consolas" w:cs="Consolas"/>
                <w:color w:val="000000"/>
                <w:sz w:val="19"/>
                <w:szCs w:val="19"/>
                <w:highlight w:val="white"/>
              </w:rPr>
              <w:t>PaymentResponseTransactions</w:t>
            </w:r>
            <w:r>
              <w:rPr>
                <w:rFonts w:ascii="Consolas" w:hAnsi="Consolas" w:cs="Consolas"/>
                <w:color w:val="808080"/>
                <w:sz w:val="19"/>
                <w:szCs w:val="19"/>
                <w:highlight w:val="white"/>
              </w:rPr>
              <w:t>.</w:t>
            </w:r>
            <w:r>
              <w:rPr>
                <w:rFonts w:ascii="Consolas" w:hAnsi="Consolas" w:cs="Consolas"/>
                <w:color w:val="000000"/>
                <w:sz w:val="19"/>
                <w:szCs w:val="19"/>
                <w:highlight w:val="white"/>
              </w:rPr>
              <w:t>TransactionId</w:t>
            </w:r>
          </w:p>
          <w:p w14:paraId="1D199319"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792CDC2D"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PaymentRequest</w:t>
            </w:r>
            <w:r>
              <w:rPr>
                <w:rFonts w:ascii="Consolas" w:hAnsi="Consolas" w:cs="Consolas"/>
                <w:color w:val="808080"/>
                <w:sz w:val="19"/>
                <w:szCs w:val="19"/>
                <w:highlight w:val="white"/>
              </w:rPr>
              <w:t>.</w:t>
            </w:r>
            <w:r>
              <w:rPr>
                <w:rFonts w:ascii="Consolas" w:hAnsi="Consolas" w:cs="Consolas"/>
                <w:color w:val="000000"/>
                <w:sz w:val="19"/>
                <w:szCs w:val="19"/>
                <w:highlight w:val="white"/>
              </w:rPr>
              <w:t>OrderNumber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'UKF1000205850'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907B018" w14:textId="77777777" w:rsidR="00913C47" w:rsidRDefault="00913C47"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
          <w:p w14:paraId="15FED11A" w14:textId="46FB6B66" w:rsidR="006B5215" w:rsidRDefault="00913C47" w:rsidP="003A0C00">
            <w:pPr>
              <w:jc w:val="both"/>
              <w:rPr>
                <w:lang w:val="en-GB" w:eastAsia="en-GB"/>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PaymentResponse</w:t>
            </w:r>
            <w:r>
              <w:rPr>
                <w:rFonts w:ascii="Consolas" w:hAnsi="Consolas" w:cs="Consolas"/>
                <w:color w:val="808080"/>
                <w:sz w:val="19"/>
                <w:szCs w:val="19"/>
                <w:highlight w:val="white"/>
              </w:rPr>
              <w:t>.</w:t>
            </w:r>
            <w:r>
              <w:rPr>
                <w:rFonts w:ascii="Consolas" w:hAnsi="Consolas" w:cs="Consolas"/>
                <w:color w:val="000000"/>
                <w:sz w:val="19"/>
                <w:szCs w:val="19"/>
                <w:highlight w:val="white"/>
              </w:rPr>
              <w:t>CreatedOn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asc</w:t>
            </w:r>
            <w:proofErr w:type="spellEnd"/>
            <w:r>
              <w:rPr>
                <w:rFonts w:ascii="Consolas" w:hAnsi="Consolas" w:cs="Consolas"/>
                <w:color w:val="000000"/>
                <w:sz w:val="19"/>
                <w:szCs w:val="19"/>
                <w:highlight w:val="white"/>
              </w:rPr>
              <w:tab/>
            </w:r>
          </w:p>
        </w:tc>
      </w:tr>
    </w:tbl>
    <w:p w14:paraId="4386FE1E" w14:textId="77777777" w:rsidR="006B5215" w:rsidRDefault="006B5215" w:rsidP="003A0C00">
      <w:pPr>
        <w:jc w:val="both"/>
        <w:rPr>
          <w:lang w:val="en-GB" w:eastAsia="en-GB"/>
        </w:rPr>
      </w:pPr>
    </w:p>
    <w:p w14:paraId="5F72F898" w14:textId="77777777" w:rsidR="00C34D06" w:rsidRDefault="00C34D06" w:rsidP="003A0C00">
      <w:pPr>
        <w:jc w:val="both"/>
        <w:rPr>
          <w:lang w:val="en-GB" w:eastAsia="en-GB"/>
        </w:rPr>
      </w:pPr>
      <w:r>
        <w:rPr>
          <w:lang w:val="en-GB" w:eastAsia="en-GB"/>
        </w:rPr>
        <w:t>To check order details in the Demandware order reporting tables</w:t>
      </w:r>
    </w:p>
    <w:tbl>
      <w:tblPr>
        <w:tblStyle w:val="TableGrid"/>
        <w:tblW w:w="0" w:type="auto"/>
        <w:tblLook w:val="04A0" w:firstRow="1" w:lastRow="0" w:firstColumn="1" w:lastColumn="0" w:noHBand="0" w:noVBand="1"/>
      </w:tblPr>
      <w:tblGrid>
        <w:gridCol w:w="9170"/>
      </w:tblGrid>
      <w:tr w:rsidR="00F32077" w14:paraId="584452DF" w14:textId="77777777" w:rsidTr="00F32077">
        <w:tc>
          <w:tcPr>
            <w:tcW w:w="9170" w:type="dxa"/>
          </w:tcPr>
          <w:p w14:paraId="235604F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3609618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0EF642B"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FF_ProductLineItem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lastRenderedPageBreak/>
              <w:t>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AE27D3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FF_OrderLineStatus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p>
          <w:p w14:paraId="7DEA9EA3"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FF_Payment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CD4D67E"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FF_Address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355C3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FF_OrderTotals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26208068"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FF_Totals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377650</w:t>
            </w:r>
            <w:r>
              <w:rPr>
                <w:rFonts w:ascii="Consolas" w:hAnsi="Consolas" w:cs="Consolas"/>
                <w:color w:val="808080"/>
                <w:sz w:val="19"/>
                <w:szCs w:val="19"/>
                <w:highlight w:val="white"/>
              </w:rPr>
              <w:t>,</w:t>
            </w:r>
            <w:r>
              <w:rPr>
                <w:rFonts w:ascii="Consolas" w:hAnsi="Consolas" w:cs="Consolas"/>
                <w:color w:val="000000"/>
                <w:sz w:val="19"/>
                <w:szCs w:val="19"/>
                <w:highlight w:val="white"/>
              </w:rPr>
              <w:t>377646</w:t>
            </w:r>
            <w:r>
              <w:rPr>
                <w:rFonts w:ascii="Consolas" w:hAnsi="Consolas" w:cs="Consolas"/>
                <w:color w:val="808080"/>
                <w:sz w:val="19"/>
                <w:szCs w:val="19"/>
                <w:highlight w:val="white"/>
              </w:rPr>
              <w:t>,</w:t>
            </w:r>
            <w:r>
              <w:rPr>
                <w:rFonts w:ascii="Consolas" w:hAnsi="Consolas" w:cs="Consolas"/>
                <w:color w:val="000000"/>
                <w:sz w:val="19"/>
                <w:szCs w:val="19"/>
                <w:highlight w:val="white"/>
              </w:rPr>
              <w:t>377652</w:t>
            </w:r>
            <w:r>
              <w:rPr>
                <w:rFonts w:ascii="Consolas" w:hAnsi="Consolas" w:cs="Consolas"/>
                <w:color w:val="808080"/>
                <w:sz w:val="19"/>
                <w:szCs w:val="19"/>
                <w:highlight w:val="white"/>
              </w:rPr>
              <w:t>,</w:t>
            </w:r>
            <w:r>
              <w:rPr>
                <w:rFonts w:ascii="Consolas" w:hAnsi="Consolas" w:cs="Consolas"/>
                <w:color w:val="000000"/>
                <w:sz w:val="19"/>
                <w:szCs w:val="19"/>
                <w:highlight w:val="white"/>
              </w:rPr>
              <w:t>377653</w:t>
            </w:r>
            <w:r>
              <w:rPr>
                <w:rFonts w:ascii="Consolas" w:hAnsi="Consolas" w:cs="Consolas"/>
                <w:color w:val="808080"/>
                <w:sz w:val="19"/>
                <w:szCs w:val="19"/>
                <w:highlight w:val="white"/>
              </w:rPr>
              <w:t>,</w:t>
            </w:r>
            <w:r>
              <w:rPr>
                <w:rFonts w:ascii="Consolas" w:hAnsi="Consolas" w:cs="Consolas"/>
                <w:color w:val="000000"/>
                <w:sz w:val="19"/>
                <w:szCs w:val="19"/>
                <w:highlight w:val="white"/>
              </w:rPr>
              <w:t>377654</w:t>
            </w:r>
            <w:r>
              <w:rPr>
                <w:rFonts w:ascii="Consolas" w:hAnsi="Consolas" w:cs="Consolas"/>
                <w:color w:val="808080"/>
                <w:sz w:val="19"/>
                <w:szCs w:val="19"/>
                <w:highlight w:val="white"/>
              </w:rPr>
              <w:t>)</w:t>
            </w:r>
          </w:p>
          <w:p w14:paraId="47EACD27"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FF_Shipment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5CD33ED"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FF_ShipmentTotals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7C4DCE01"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FF_ShippingLineItem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4FE5046F"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FF_Note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1FE7EAC5" w14:textId="77777777" w:rsidR="00C261ED" w:rsidRDefault="00C261ED" w:rsidP="003A0C00">
            <w:pPr>
              <w:widowControl w:val="0"/>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FF_CustomAttribute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order_id</w:t>
            </w:r>
            <w:proofErr w:type="spellEnd"/>
            <w:proofErr w:type="gramStart"/>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FF_Order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order_no</w:t>
            </w:r>
            <w:r>
              <w:rPr>
                <w:rFonts w:ascii="Consolas" w:hAnsi="Consolas" w:cs="Consolas"/>
                <w:color w:val="808080"/>
                <w:sz w:val="19"/>
                <w:szCs w:val="19"/>
                <w:highlight w:val="white"/>
              </w:rPr>
              <w:t>=</w:t>
            </w:r>
            <w:r>
              <w:rPr>
                <w:rFonts w:ascii="Consolas" w:hAnsi="Consolas" w:cs="Consolas"/>
                <w:color w:val="FF0000"/>
                <w:sz w:val="19"/>
                <w:szCs w:val="19"/>
                <w:highlight w:val="white"/>
              </w:rPr>
              <w:t>'UKFT10125690'</w:t>
            </w:r>
            <w:r>
              <w:rPr>
                <w:rFonts w:ascii="Consolas" w:hAnsi="Consolas" w:cs="Consolas"/>
                <w:color w:val="808080"/>
                <w:sz w:val="19"/>
                <w:szCs w:val="19"/>
                <w:highlight w:val="white"/>
              </w:rPr>
              <w:t>)</w:t>
            </w:r>
          </w:p>
          <w:p w14:paraId="67A8F823" w14:textId="1F26563E" w:rsidR="00F32077" w:rsidRDefault="00C261ED" w:rsidP="003A0C00">
            <w:pPr>
              <w:jc w:val="both"/>
              <w:rPr>
                <w:lang w:val="en-GB" w:eastAsia="en-GB"/>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[Status]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[order-</w:t>
            </w:r>
            <w:proofErr w:type="gramStart"/>
            <w:r>
              <w:rPr>
                <w:rFonts w:ascii="Consolas" w:hAnsi="Consolas" w:cs="Consolas"/>
                <w:color w:val="000000"/>
                <w:sz w:val="19"/>
                <w:szCs w:val="19"/>
                <w:highlight w:val="white"/>
              </w:rPr>
              <w:t>no]</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'UKFT10125690'</w:t>
            </w:r>
          </w:p>
        </w:tc>
      </w:tr>
    </w:tbl>
    <w:p w14:paraId="2EC7EF9C" w14:textId="58B7D00F" w:rsidR="00C34D06" w:rsidRPr="0013340F" w:rsidRDefault="00C34D06" w:rsidP="003A0C00">
      <w:pPr>
        <w:jc w:val="both"/>
        <w:rPr>
          <w:lang w:val="en-GB" w:eastAsia="en-GB"/>
        </w:rPr>
      </w:pPr>
      <w:r>
        <w:rPr>
          <w:lang w:val="en-GB" w:eastAsia="en-GB"/>
        </w:rPr>
        <w:lastRenderedPageBreak/>
        <w:t xml:space="preserve"> </w:t>
      </w:r>
    </w:p>
    <w:bookmarkEnd w:id="4"/>
    <w:p w14:paraId="020F971E" w14:textId="77777777" w:rsidR="00B7695C" w:rsidRDefault="00B7695C" w:rsidP="009455B6">
      <w:pPr>
        <w:jc w:val="center"/>
        <w:rPr>
          <w:rFonts w:cs="Arial"/>
          <w:lang w:val="en-GB"/>
        </w:rPr>
      </w:pPr>
      <w:r w:rsidRPr="007932F2">
        <w:rPr>
          <w:rFonts w:cs="Arial"/>
          <w:lang w:val="en-GB"/>
        </w:rPr>
        <w:t>***End of Document***</w:t>
      </w:r>
    </w:p>
    <w:p w14:paraId="2B250582" w14:textId="77777777" w:rsidR="00B7695C" w:rsidRPr="00E80D09" w:rsidRDefault="00B7695C" w:rsidP="003A0C00">
      <w:pPr>
        <w:jc w:val="both"/>
        <w:rPr>
          <w:lang w:val="en-GB" w:eastAsia="en-GB"/>
        </w:rPr>
      </w:pPr>
    </w:p>
    <w:sectPr w:rsidR="00B7695C" w:rsidRPr="00E80D09" w:rsidSect="00B331D8">
      <w:headerReference w:type="even" r:id="rId35"/>
      <w:headerReference w:type="default" r:id="rId36"/>
      <w:footerReference w:type="even" r:id="rId37"/>
      <w:footerReference w:type="default" r:id="rId38"/>
      <w:headerReference w:type="first" r:id="rId39"/>
      <w:footerReference w:type="first" r:id="rId40"/>
      <w:pgSz w:w="11907" w:h="16839" w:code="9"/>
      <w:pgMar w:top="1440" w:right="1287"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upesh Sinha" w:date="2017-12-04T19:36:00Z" w:initials="RS">
    <w:p w14:paraId="48FE0ED7" w14:textId="7C69A625" w:rsidR="0056269B" w:rsidRDefault="0056269B">
      <w:pPr>
        <w:pStyle w:val="CommentText"/>
      </w:pPr>
      <w:r>
        <w:rPr>
          <w:rStyle w:val="CommentReference"/>
        </w:rPr>
        <w:annotationRef/>
      </w:r>
      <w:r>
        <w:t>The Document code and numbering to be updated by offshore.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FE0ED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16A93" w14:textId="77777777" w:rsidR="00F870EA" w:rsidRDefault="00F870EA" w:rsidP="00AC7465">
      <w:pPr>
        <w:spacing w:after="0" w:line="240" w:lineRule="auto"/>
      </w:pPr>
      <w:r>
        <w:separator/>
      </w:r>
    </w:p>
  </w:endnote>
  <w:endnote w:type="continuationSeparator" w:id="0">
    <w:p w14:paraId="63A41746" w14:textId="77777777" w:rsidR="00F870EA" w:rsidRDefault="00F870EA" w:rsidP="00AC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151E" w14:textId="77777777" w:rsidR="008D588B" w:rsidRDefault="008D58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C603D" w14:textId="7B854367" w:rsidR="0056269B" w:rsidRPr="00E83DD8" w:rsidRDefault="00F870EA"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EndPr/>
      <w:sdtContent>
        <w:r w:rsidR="0056269B">
          <w:t>Support Handover Document</w:t>
        </w:r>
      </w:sdtContent>
    </w:sdt>
    <w:r w:rsidR="0056269B">
      <w:tab/>
    </w:r>
    <w:r w:rsidR="0056269B">
      <w:tab/>
    </w:r>
    <w:r w:rsidR="0056269B" w:rsidRPr="00E213D7">
      <w:rPr>
        <w:szCs w:val="24"/>
      </w:rPr>
      <w:t>P</w:t>
    </w:r>
    <w:r w:rsidR="0056269B" w:rsidRPr="00E213D7">
      <w:rPr>
        <w:rFonts w:cs="Arial"/>
        <w:szCs w:val="24"/>
      </w:rPr>
      <w:t>age</w:t>
    </w:r>
    <w:r w:rsidR="0056269B" w:rsidRPr="00E213D7">
      <w:rPr>
        <w:rFonts w:cs="Arial"/>
        <w:b/>
        <w:szCs w:val="24"/>
      </w:rPr>
      <w:t xml:space="preserve"> </w:t>
    </w:r>
    <w:r w:rsidR="0056269B" w:rsidRPr="00E213D7">
      <w:rPr>
        <w:rStyle w:val="PageNumber"/>
        <w:szCs w:val="24"/>
      </w:rPr>
      <w:fldChar w:fldCharType="begin"/>
    </w:r>
    <w:r w:rsidR="0056269B" w:rsidRPr="00E213D7">
      <w:rPr>
        <w:rStyle w:val="PageNumber"/>
        <w:szCs w:val="24"/>
      </w:rPr>
      <w:instrText xml:space="preserve"> PAGE </w:instrText>
    </w:r>
    <w:r w:rsidR="0056269B" w:rsidRPr="00E213D7">
      <w:rPr>
        <w:rStyle w:val="PageNumber"/>
        <w:szCs w:val="24"/>
      </w:rPr>
      <w:fldChar w:fldCharType="separate"/>
    </w:r>
    <w:r w:rsidR="008D588B">
      <w:rPr>
        <w:rStyle w:val="PageNumber"/>
        <w:noProof/>
        <w:szCs w:val="24"/>
      </w:rPr>
      <w:t>18</w:t>
    </w:r>
    <w:r w:rsidR="0056269B" w:rsidRPr="00E213D7">
      <w:rPr>
        <w:rStyle w:val="PageNumber"/>
        <w:szCs w:val="24"/>
      </w:rPr>
      <w:fldChar w:fldCharType="end"/>
    </w:r>
    <w:r w:rsidR="0056269B" w:rsidRPr="00E213D7">
      <w:rPr>
        <w:rStyle w:val="PageNumber"/>
        <w:b/>
        <w:szCs w:val="24"/>
      </w:rPr>
      <w:t xml:space="preserve"> </w:t>
    </w:r>
    <w:r w:rsidR="0056269B" w:rsidRPr="00E213D7">
      <w:rPr>
        <w:rStyle w:val="PageNumber"/>
        <w:szCs w:val="24"/>
      </w:rPr>
      <w:t xml:space="preserve">of </w:t>
    </w:r>
    <w:r w:rsidR="0056269B" w:rsidRPr="00E213D7">
      <w:rPr>
        <w:rStyle w:val="PageNumber"/>
        <w:szCs w:val="24"/>
      </w:rPr>
      <w:fldChar w:fldCharType="begin"/>
    </w:r>
    <w:r w:rsidR="0056269B" w:rsidRPr="00E213D7">
      <w:rPr>
        <w:rStyle w:val="PageNumber"/>
        <w:szCs w:val="24"/>
      </w:rPr>
      <w:instrText xml:space="preserve"> NUMPAGES </w:instrText>
    </w:r>
    <w:r w:rsidR="0056269B" w:rsidRPr="00E213D7">
      <w:rPr>
        <w:rStyle w:val="PageNumber"/>
        <w:szCs w:val="24"/>
      </w:rPr>
      <w:fldChar w:fldCharType="separate"/>
    </w:r>
    <w:r w:rsidR="008D588B">
      <w:rPr>
        <w:rStyle w:val="PageNumber"/>
        <w:noProof/>
        <w:szCs w:val="24"/>
      </w:rPr>
      <w:t>19</w:t>
    </w:r>
    <w:r w:rsidR="0056269B" w:rsidRPr="00E213D7">
      <w:rPr>
        <w:rStyle w:val="PageNumber"/>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CF4F4" w14:textId="77777777" w:rsidR="008D588B" w:rsidRDefault="008D58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67916" w14:textId="77777777" w:rsidR="00F870EA" w:rsidRDefault="00F870EA" w:rsidP="00AC7465">
      <w:pPr>
        <w:spacing w:after="0" w:line="240" w:lineRule="auto"/>
      </w:pPr>
      <w:r>
        <w:separator/>
      </w:r>
    </w:p>
  </w:footnote>
  <w:footnote w:type="continuationSeparator" w:id="0">
    <w:p w14:paraId="6DA15766" w14:textId="77777777" w:rsidR="00F870EA" w:rsidRDefault="00F870EA" w:rsidP="00AC7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C19DE" w14:textId="77777777" w:rsidR="008D588B" w:rsidRDefault="008D5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DDA36" w14:textId="42D60CFB" w:rsidR="0056269B" w:rsidRPr="001536D2" w:rsidRDefault="0056269B" w:rsidP="001536D2">
    <w:pPr>
      <w:jc w:val="center"/>
      <w:rPr>
        <w:rFonts w:ascii="Cambria" w:hAnsi="Cambria"/>
        <w:color w:val="FFFFFF" w:themeColor="background1"/>
      </w:rPr>
    </w:pPr>
    <w:bookmarkStart w:id="140" w:name="_GoBack"/>
    <w:bookmarkEnd w:id="140"/>
    <w:r w:rsidRPr="001536D2">
      <w:rPr>
        <w:noProof/>
        <w:color w:val="auto"/>
        <w:szCs w:val="20"/>
      </w:rPr>
      <w:drawing>
        <wp:anchor distT="0" distB="0" distL="114300" distR="114300" simplePos="0" relativeHeight="251656704" behindDoc="0" locked="0" layoutInCell="1" allowOverlap="1" wp14:anchorId="620F8CB2" wp14:editId="28BCE229">
          <wp:simplePos x="0" y="0"/>
          <wp:positionH relativeFrom="margin">
            <wp:posOffset>5026025</wp:posOffset>
          </wp:positionH>
          <wp:positionV relativeFrom="margin">
            <wp:posOffset>-628650</wp:posOffset>
          </wp:positionV>
          <wp:extent cx="798830" cy="46164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1">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sidR="00F870EA">
      <w:rPr>
        <w:noProof/>
        <w:color w:val="auto"/>
        <w:szCs w:val="20"/>
      </w:rPr>
      <w:pict w14:anchorId="469CB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left:0;text-align:left;margin-left:0;margin-top:0;width:397.7pt;height:245.5pt;z-index:-251657728;mso-position-horizontal:center;mso-position-horizontal-relative:margin;mso-position-vertical:center;mso-position-vertical-relative:margin" o:allowincell="f">
          <v:imagedata r:id="rId2" o:title="WW LOGO WaterMark" gain="19661f" blacklevel="22938f"/>
          <w10:wrap anchorx="margin" anchory="margin"/>
        </v:shape>
      </w:pict>
    </w:r>
    <w:r w:rsidRPr="001536D2">
      <w:rPr>
        <w:noProof/>
        <w:color w:val="auto"/>
        <w:szCs w:val="20"/>
      </w:rPr>
      <w:fldChar w:fldCharType="begin"/>
    </w:r>
    <w:r w:rsidRPr="001536D2">
      <w:rPr>
        <w:noProof/>
        <w:color w:val="auto"/>
        <w:szCs w:val="20"/>
      </w:rPr>
      <w:instrText xml:space="preserve"> DOCPROPERTY "Document number"  \* MERGEFORMAT </w:instrText>
    </w:r>
    <w:r w:rsidRPr="001536D2">
      <w:rPr>
        <w:noProof/>
        <w:color w:val="auto"/>
        <w:szCs w:val="20"/>
      </w:rPr>
      <w:fldChar w:fldCharType="separate"/>
    </w:r>
    <w:r w:rsidRPr="001536D2">
      <w:rPr>
        <w:rFonts w:ascii="Cambria" w:hAnsi="Cambria"/>
        <w:color w:val="auto"/>
      </w:rPr>
      <w:fldChar w:fldCharType="begin"/>
    </w:r>
    <w:r w:rsidRPr="001536D2">
      <w:rPr>
        <w:rFonts w:ascii="Cambria" w:hAnsi="Cambria"/>
        <w:color w:val="auto"/>
      </w:rPr>
      <w:instrText xml:space="preserve"> DOCPROPERTY "Document number"  \* MERGEFORMAT </w:instrText>
    </w:r>
    <w:r w:rsidRPr="001536D2">
      <w:rPr>
        <w:rFonts w:ascii="Cambria" w:hAnsi="Cambria"/>
        <w:color w:val="auto"/>
      </w:rPr>
      <w:fldChar w:fldCharType="separate"/>
    </w:r>
    <w:r w:rsidRPr="001536D2">
      <w:rPr>
        <w:rFonts w:ascii="Cambria" w:hAnsi="Cambria"/>
        <w:color w:val="auto"/>
      </w:rPr>
      <w:t>WW/PD/REC/SHD/1/HYD01/WSIN1/00088</w:t>
    </w:r>
    <w:r w:rsidRPr="001536D2">
      <w:rPr>
        <w:rFonts w:ascii="Cambria" w:hAnsi="Cambria"/>
        <w:color w:val="auto"/>
      </w:rPr>
      <w:fldChar w:fldCharType="end"/>
    </w:r>
    <w:r w:rsidRPr="001536D2">
      <w:rPr>
        <w:noProof/>
        <w:color w:val="auto"/>
        <w:szCs w:val="20"/>
      </w:rPr>
      <w:fldChar w:fldCharType="end"/>
    </w:r>
    <w:r>
      <w:rPr>
        <w:noProof/>
        <w:szCs w:val="20"/>
      </w:rPr>
      <w:t xml:space="preserve"> </w:t>
    </w:r>
    <w:r>
      <w:rPr>
        <w:noProof/>
        <w:szCs w:val="20"/>
      </w:rPr>
      <w:t xml:space="preserve">- </w:t>
    </w:r>
    <w:r>
      <w:rPr>
        <w:noProof/>
        <w:szCs w:val="20"/>
      </w:rPr>
      <w:fldChar w:fldCharType="begin"/>
    </w:r>
    <w:r>
      <w:rPr>
        <w:noProof/>
        <w:szCs w:val="20"/>
      </w:rPr>
      <w:instrText xml:space="preserve"> DOCPROPERTY "Status"  \* MERGEFORMAT </w:instrText>
    </w:r>
    <w:r>
      <w:rPr>
        <w:noProof/>
        <w:szCs w:val="20"/>
      </w:rPr>
      <w:fldChar w:fldCharType="separate"/>
    </w:r>
    <w:r>
      <w:rPr>
        <w:noProof/>
        <w:szCs w:val="20"/>
      </w:rPr>
      <w:t>Restricted</w:t>
    </w:r>
    <w:r>
      <w:rPr>
        <w:noProof/>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2329" w14:textId="77777777" w:rsidR="008D588B" w:rsidRDefault="008D5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4D57"/>
    <w:multiLevelType w:val="hybridMultilevel"/>
    <w:tmpl w:val="6E3A23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93C"/>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43FF1"/>
    <w:multiLevelType w:val="hybridMultilevel"/>
    <w:tmpl w:val="75B62D6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D5B6B"/>
    <w:multiLevelType w:val="hybridMultilevel"/>
    <w:tmpl w:val="C7E40FC6"/>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D5317A"/>
    <w:multiLevelType w:val="hybridMultilevel"/>
    <w:tmpl w:val="9D6E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E0FEFC50"/>
    <w:lvl w:ilvl="0">
      <w:start w:val="1"/>
      <w:numFmt w:val="decimal"/>
      <w:pStyle w:val="Heading1"/>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8F358D3"/>
    <w:multiLevelType w:val="hybridMultilevel"/>
    <w:tmpl w:val="C0306A40"/>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2489A"/>
    <w:multiLevelType w:val="hybridMultilevel"/>
    <w:tmpl w:val="A1F48640"/>
    <w:lvl w:ilvl="0" w:tplc="997E02E6">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9" w15:restartNumberingAfterBreak="0">
    <w:nsid w:val="1DC01333"/>
    <w:multiLevelType w:val="hybridMultilevel"/>
    <w:tmpl w:val="8DC8C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51638"/>
    <w:multiLevelType w:val="hybridMultilevel"/>
    <w:tmpl w:val="1012C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439C6"/>
    <w:multiLevelType w:val="hybridMultilevel"/>
    <w:tmpl w:val="7AE41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30179E"/>
    <w:multiLevelType w:val="hybridMultilevel"/>
    <w:tmpl w:val="8D32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77E87"/>
    <w:multiLevelType w:val="hybridMultilevel"/>
    <w:tmpl w:val="ADC4B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9741C"/>
    <w:multiLevelType w:val="hybridMultilevel"/>
    <w:tmpl w:val="30F46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75A9B"/>
    <w:multiLevelType w:val="hybridMultilevel"/>
    <w:tmpl w:val="6782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811F2"/>
    <w:multiLevelType w:val="hybridMultilevel"/>
    <w:tmpl w:val="6EF8AC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DB4267"/>
    <w:multiLevelType w:val="hybridMultilevel"/>
    <w:tmpl w:val="280CC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317AC7"/>
    <w:multiLevelType w:val="hybridMultilevel"/>
    <w:tmpl w:val="5878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417D9"/>
    <w:multiLevelType w:val="multilevel"/>
    <w:tmpl w:val="40EC3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9D01D7"/>
    <w:multiLevelType w:val="hybridMultilevel"/>
    <w:tmpl w:val="ACD03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CC15EB"/>
    <w:multiLevelType w:val="hybridMultilevel"/>
    <w:tmpl w:val="30241A74"/>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92657"/>
    <w:multiLevelType w:val="hybridMultilevel"/>
    <w:tmpl w:val="10722F6A"/>
    <w:lvl w:ilvl="0" w:tplc="557CDA2C">
      <w:numFmt w:val="bullet"/>
      <w:lvlText w:val=""/>
      <w:lvlJc w:val="left"/>
      <w:pPr>
        <w:ind w:left="720" w:hanging="360"/>
      </w:pPr>
      <w:rPr>
        <w:rFonts w:ascii="Wingdings" w:eastAsiaTheme="minorEastAsia" w:hAnsi="Wingding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BD6D66"/>
    <w:multiLevelType w:val="hybridMultilevel"/>
    <w:tmpl w:val="518E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0F4DA3"/>
    <w:multiLevelType w:val="hybridMultilevel"/>
    <w:tmpl w:val="8D384628"/>
    <w:lvl w:ilvl="0" w:tplc="922C1358">
      <w:start w:val="1"/>
      <w:numFmt w:val="decimal"/>
      <w:lvlText w:val="%1."/>
      <w:lvlJc w:val="left"/>
      <w:pPr>
        <w:ind w:left="587" w:hanging="360"/>
      </w:pPr>
    </w:lvl>
    <w:lvl w:ilvl="1" w:tplc="04090019">
      <w:start w:val="1"/>
      <w:numFmt w:val="lowerLetter"/>
      <w:lvlText w:val="%2."/>
      <w:lvlJc w:val="left"/>
      <w:pPr>
        <w:ind w:left="1307" w:hanging="360"/>
      </w:pPr>
    </w:lvl>
    <w:lvl w:ilvl="2" w:tplc="0409001B">
      <w:start w:val="1"/>
      <w:numFmt w:val="lowerRoman"/>
      <w:lvlText w:val="%3."/>
      <w:lvlJc w:val="right"/>
      <w:pPr>
        <w:ind w:left="2027" w:hanging="180"/>
      </w:pPr>
    </w:lvl>
    <w:lvl w:ilvl="3" w:tplc="0409000F">
      <w:start w:val="1"/>
      <w:numFmt w:val="decimal"/>
      <w:lvlText w:val="%4."/>
      <w:lvlJc w:val="left"/>
      <w:pPr>
        <w:ind w:left="2747" w:hanging="360"/>
      </w:pPr>
    </w:lvl>
    <w:lvl w:ilvl="4" w:tplc="04090019">
      <w:start w:val="1"/>
      <w:numFmt w:val="lowerLetter"/>
      <w:lvlText w:val="%5."/>
      <w:lvlJc w:val="left"/>
      <w:pPr>
        <w:ind w:left="3467" w:hanging="360"/>
      </w:pPr>
    </w:lvl>
    <w:lvl w:ilvl="5" w:tplc="0409001B">
      <w:start w:val="1"/>
      <w:numFmt w:val="lowerRoman"/>
      <w:lvlText w:val="%6."/>
      <w:lvlJc w:val="right"/>
      <w:pPr>
        <w:ind w:left="4187" w:hanging="180"/>
      </w:pPr>
    </w:lvl>
    <w:lvl w:ilvl="6" w:tplc="0409000F">
      <w:start w:val="1"/>
      <w:numFmt w:val="decimal"/>
      <w:lvlText w:val="%7."/>
      <w:lvlJc w:val="left"/>
      <w:pPr>
        <w:ind w:left="4907" w:hanging="360"/>
      </w:pPr>
    </w:lvl>
    <w:lvl w:ilvl="7" w:tplc="04090019">
      <w:start w:val="1"/>
      <w:numFmt w:val="lowerLetter"/>
      <w:lvlText w:val="%8."/>
      <w:lvlJc w:val="left"/>
      <w:pPr>
        <w:ind w:left="5627" w:hanging="360"/>
      </w:pPr>
    </w:lvl>
    <w:lvl w:ilvl="8" w:tplc="0409001B">
      <w:start w:val="1"/>
      <w:numFmt w:val="lowerRoman"/>
      <w:lvlText w:val="%9."/>
      <w:lvlJc w:val="right"/>
      <w:pPr>
        <w:ind w:left="6347" w:hanging="180"/>
      </w:pPr>
    </w:lvl>
  </w:abstractNum>
  <w:abstractNum w:abstractNumId="25" w15:restartNumberingAfterBreak="0">
    <w:nsid w:val="59B53CDF"/>
    <w:multiLevelType w:val="multilevel"/>
    <w:tmpl w:val="D53C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5E2A3B2D"/>
    <w:multiLevelType w:val="hybridMultilevel"/>
    <w:tmpl w:val="642A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37D04"/>
    <w:multiLevelType w:val="hybridMultilevel"/>
    <w:tmpl w:val="550E7C82"/>
    <w:lvl w:ilvl="0" w:tplc="C846B86A">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9" w15:restartNumberingAfterBreak="0">
    <w:nsid w:val="632717E4"/>
    <w:multiLevelType w:val="hybridMultilevel"/>
    <w:tmpl w:val="AC746468"/>
    <w:lvl w:ilvl="0" w:tplc="CF1CEC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F95951"/>
    <w:multiLevelType w:val="hybridMultilevel"/>
    <w:tmpl w:val="81D437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D029A"/>
    <w:multiLevelType w:val="hybridMultilevel"/>
    <w:tmpl w:val="A522A5EE"/>
    <w:lvl w:ilvl="0" w:tplc="770A1CB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2" w15:restartNumberingAfterBreak="0">
    <w:nsid w:val="6A143DF8"/>
    <w:multiLevelType w:val="hybridMultilevel"/>
    <w:tmpl w:val="4B101C00"/>
    <w:lvl w:ilvl="0" w:tplc="9434086A">
      <w:start w:val="1"/>
      <w:numFmt w:val="decimal"/>
      <w:lvlText w:val="%1."/>
      <w:lvlJc w:val="left"/>
      <w:pPr>
        <w:ind w:left="587" w:hanging="360"/>
      </w:pPr>
      <w:rPr>
        <w:rFonts w:hint="default"/>
        <w:sz w:val="20"/>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3" w15:restartNumberingAfterBreak="0">
    <w:nsid w:val="7C1F0768"/>
    <w:multiLevelType w:val="hybridMultilevel"/>
    <w:tmpl w:val="7EC6FF30"/>
    <w:lvl w:ilvl="0" w:tplc="49860704">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34" w15:restartNumberingAfterBreak="0">
    <w:nsid w:val="7DD76C23"/>
    <w:multiLevelType w:val="hybridMultilevel"/>
    <w:tmpl w:val="7B04A8BC"/>
    <w:lvl w:ilvl="0" w:tplc="557CDA2C">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65FE9"/>
    <w:multiLevelType w:val="hybridMultilevel"/>
    <w:tmpl w:val="60D08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8"/>
  </w:num>
  <w:num w:numId="8">
    <w:abstractNumId w:val="32"/>
  </w:num>
  <w:num w:numId="9">
    <w:abstractNumId w:val="28"/>
  </w:num>
  <w:num w:numId="10">
    <w:abstractNumId w:val="33"/>
  </w:num>
  <w:num w:numId="11">
    <w:abstractNumId w:val="18"/>
  </w:num>
  <w:num w:numId="12">
    <w:abstractNumId w:val="17"/>
  </w:num>
  <w:num w:numId="13">
    <w:abstractNumId w:val="10"/>
  </w:num>
  <w:num w:numId="14">
    <w:abstractNumId w:val="14"/>
  </w:num>
  <w:num w:numId="15">
    <w:abstractNumId w:val="13"/>
  </w:num>
  <w:num w:numId="16">
    <w:abstractNumId w:val="23"/>
  </w:num>
  <w:num w:numId="17">
    <w:abstractNumId w:val="12"/>
  </w:num>
  <w:num w:numId="18">
    <w:abstractNumId w:val="35"/>
  </w:num>
  <w:num w:numId="19">
    <w:abstractNumId w:val="9"/>
  </w:num>
  <w:num w:numId="20">
    <w:abstractNumId w:val="20"/>
  </w:num>
  <w:num w:numId="21">
    <w:abstractNumId w:val="5"/>
  </w:num>
  <w:num w:numId="22">
    <w:abstractNumId w:val="15"/>
  </w:num>
  <w:num w:numId="23">
    <w:abstractNumId w:val="19"/>
  </w:num>
  <w:num w:numId="24">
    <w:abstractNumId w:val="25"/>
  </w:num>
  <w:num w:numId="25">
    <w:abstractNumId w:val="1"/>
  </w:num>
  <w:num w:numId="26">
    <w:abstractNumId w:val="2"/>
  </w:num>
  <w:num w:numId="27">
    <w:abstractNumId w:val="7"/>
  </w:num>
  <w:num w:numId="28">
    <w:abstractNumId w:val="21"/>
  </w:num>
  <w:num w:numId="29">
    <w:abstractNumId w:val="3"/>
  </w:num>
  <w:num w:numId="30">
    <w:abstractNumId w:val="22"/>
  </w:num>
  <w:num w:numId="31">
    <w:abstractNumId w:val="34"/>
  </w:num>
  <w:num w:numId="32">
    <w:abstractNumId w:val="11"/>
  </w:num>
  <w:num w:numId="33">
    <w:abstractNumId w:val="29"/>
  </w:num>
  <w:num w:numId="34">
    <w:abstractNumId w:val="27"/>
  </w:num>
  <w:num w:numId="35">
    <w:abstractNumId w:val="0"/>
  </w:num>
  <w:num w:numId="36">
    <w:abstractNumId w:val="30"/>
  </w:num>
  <w:num w:numId="37">
    <w:abstractNumId w:val="6"/>
  </w:num>
  <w:num w:numId="38">
    <w:abstractNumId w:val="1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pesh Sinha">
    <w15:presenceInfo w15:providerId="None" w15:userId="Rupesh S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A2E"/>
    <w:rsid w:val="000027D9"/>
    <w:rsid w:val="00005BCC"/>
    <w:rsid w:val="000064BD"/>
    <w:rsid w:val="00010863"/>
    <w:rsid w:val="0001384A"/>
    <w:rsid w:val="00015412"/>
    <w:rsid w:val="00015F9C"/>
    <w:rsid w:val="000163EE"/>
    <w:rsid w:val="00016E9F"/>
    <w:rsid w:val="000176CC"/>
    <w:rsid w:val="00017BAF"/>
    <w:rsid w:val="00017ED7"/>
    <w:rsid w:val="000252A3"/>
    <w:rsid w:val="0002609D"/>
    <w:rsid w:val="00026761"/>
    <w:rsid w:val="000327D4"/>
    <w:rsid w:val="000328FA"/>
    <w:rsid w:val="00036010"/>
    <w:rsid w:val="00040801"/>
    <w:rsid w:val="000428DF"/>
    <w:rsid w:val="00043553"/>
    <w:rsid w:val="00043C97"/>
    <w:rsid w:val="00043DB3"/>
    <w:rsid w:val="00044202"/>
    <w:rsid w:val="000462AE"/>
    <w:rsid w:val="00050672"/>
    <w:rsid w:val="0005117A"/>
    <w:rsid w:val="000512BE"/>
    <w:rsid w:val="0005213E"/>
    <w:rsid w:val="00052C06"/>
    <w:rsid w:val="00053773"/>
    <w:rsid w:val="00054B07"/>
    <w:rsid w:val="0006089B"/>
    <w:rsid w:val="00064A9C"/>
    <w:rsid w:val="00070060"/>
    <w:rsid w:val="00072AEA"/>
    <w:rsid w:val="00072FB7"/>
    <w:rsid w:val="000735AC"/>
    <w:rsid w:val="00076331"/>
    <w:rsid w:val="00081513"/>
    <w:rsid w:val="000821A2"/>
    <w:rsid w:val="00084B87"/>
    <w:rsid w:val="0008546B"/>
    <w:rsid w:val="00085826"/>
    <w:rsid w:val="000861F7"/>
    <w:rsid w:val="000877C8"/>
    <w:rsid w:val="000921D5"/>
    <w:rsid w:val="00096A7F"/>
    <w:rsid w:val="00097781"/>
    <w:rsid w:val="000A0262"/>
    <w:rsid w:val="000A036B"/>
    <w:rsid w:val="000A12BA"/>
    <w:rsid w:val="000A7685"/>
    <w:rsid w:val="000A7CBB"/>
    <w:rsid w:val="000B1C5D"/>
    <w:rsid w:val="000B4465"/>
    <w:rsid w:val="000B5429"/>
    <w:rsid w:val="000B5A61"/>
    <w:rsid w:val="000B757A"/>
    <w:rsid w:val="000C6530"/>
    <w:rsid w:val="000D22B6"/>
    <w:rsid w:val="000D2FFB"/>
    <w:rsid w:val="000D387B"/>
    <w:rsid w:val="000D4AE5"/>
    <w:rsid w:val="000D5CEB"/>
    <w:rsid w:val="000D5EC8"/>
    <w:rsid w:val="000E07B6"/>
    <w:rsid w:val="000E3794"/>
    <w:rsid w:val="000E3A5D"/>
    <w:rsid w:val="000E6E00"/>
    <w:rsid w:val="000F1014"/>
    <w:rsid w:val="000F191E"/>
    <w:rsid w:val="000F62EE"/>
    <w:rsid w:val="001000F2"/>
    <w:rsid w:val="00101419"/>
    <w:rsid w:val="00101524"/>
    <w:rsid w:val="00102725"/>
    <w:rsid w:val="00104D94"/>
    <w:rsid w:val="00111E1D"/>
    <w:rsid w:val="00114B2C"/>
    <w:rsid w:val="001163D6"/>
    <w:rsid w:val="00116D79"/>
    <w:rsid w:val="0011751D"/>
    <w:rsid w:val="00117B18"/>
    <w:rsid w:val="0012076B"/>
    <w:rsid w:val="001218EC"/>
    <w:rsid w:val="001228C8"/>
    <w:rsid w:val="00124A63"/>
    <w:rsid w:val="0012599C"/>
    <w:rsid w:val="00130587"/>
    <w:rsid w:val="001317CC"/>
    <w:rsid w:val="0013340F"/>
    <w:rsid w:val="00133A74"/>
    <w:rsid w:val="00136597"/>
    <w:rsid w:val="00137A52"/>
    <w:rsid w:val="001401B4"/>
    <w:rsid w:val="001524CD"/>
    <w:rsid w:val="001536D2"/>
    <w:rsid w:val="0015496B"/>
    <w:rsid w:val="00155612"/>
    <w:rsid w:val="00164C66"/>
    <w:rsid w:val="00166AE2"/>
    <w:rsid w:val="00167D61"/>
    <w:rsid w:val="00172B45"/>
    <w:rsid w:val="0017566F"/>
    <w:rsid w:val="001758CB"/>
    <w:rsid w:val="00177C6A"/>
    <w:rsid w:val="00181BF5"/>
    <w:rsid w:val="001820CE"/>
    <w:rsid w:val="001854AE"/>
    <w:rsid w:val="00185CEE"/>
    <w:rsid w:val="00186E04"/>
    <w:rsid w:val="00193823"/>
    <w:rsid w:val="001948FD"/>
    <w:rsid w:val="001952D7"/>
    <w:rsid w:val="00195978"/>
    <w:rsid w:val="001A28C8"/>
    <w:rsid w:val="001A49B2"/>
    <w:rsid w:val="001B1153"/>
    <w:rsid w:val="001B16A0"/>
    <w:rsid w:val="001B17D2"/>
    <w:rsid w:val="001B2007"/>
    <w:rsid w:val="001B2385"/>
    <w:rsid w:val="001B2CE4"/>
    <w:rsid w:val="001B396D"/>
    <w:rsid w:val="001B727D"/>
    <w:rsid w:val="001B7640"/>
    <w:rsid w:val="001B7E46"/>
    <w:rsid w:val="001C1144"/>
    <w:rsid w:val="001C180D"/>
    <w:rsid w:val="001C2ACB"/>
    <w:rsid w:val="001C3389"/>
    <w:rsid w:val="001D172F"/>
    <w:rsid w:val="001D21D2"/>
    <w:rsid w:val="001D38D7"/>
    <w:rsid w:val="001D4000"/>
    <w:rsid w:val="001D4AB7"/>
    <w:rsid w:val="001D5817"/>
    <w:rsid w:val="001D76B7"/>
    <w:rsid w:val="001E06E1"/>
    <w:rsid w:val="001E1853"/>
    <w:rsid w:val="001E2659"/>
    <w:rsid w:val="001E2F9C"/>
    <w:rsid w:val="001E59C9"/>
    <w:rsid w:val="001F1009"/>
    <w:rsid w:val="001F3854"/>
    <w:rsid w:val="001F495E"/>
    <w:rsid w:val="001F5C4E"/>
    <w:rsid w:val="001F621B"/>
    <w:rsid w:val="001F7112"/>
    <w:rsid w:val="00200EE2"/>
    <w:rsid w:val="00202310"/>
    <w:rsid w:val="002031AE"/>
    <w:rsid w:val="002034BC"/>
    <w:rsid w:val="0020525D"/>
    <w:rsid w:val="002102B1"/>
    <w:rsid w:val="00212BC3"/>
    <w:rsid w:val="00213E34"/>
    <w:rsid w:val="00214474"/>
    <w:rsid w:val="002144E3"/>
    <w:rsid w:val="00217FAF"/>
    <w:rsid w:val="00221251"/>
    <w:rsid w:val="002216AD"/>
    <w:rsid w:val="00222F87"/>
    <w:rsid w:val="0022311A"/>
    <w:rsid w:val="002304CF"/>
    <w:rsid w:val="002306BD"/>
    <w:rsid w:val="002326B3"/>
    <w:rsid w:val="002347F9"/>
    <w:rsid w:val="00234FBE"/>
    <w:rsid w:val="002355E4"/>
    <w:rsid w:val="002405DA"/>
    <w:rsid w:val="00241027"/>
    <w:rsid w:val="002439E3"/>
    <w:rsid w:val="00244314"/>
    <w:rsid w:val="00244804"/>
    <w:rsid w:val="00245225"/>
    <w:rsid w:val="002461DF"/>
    <w:rsid w:val="00250F74"/>
    <w:rsid w:val="00251685"/>
    <w:rsid w:val="002525D3"/>
    <w:rsid w:val="002532B3"/>
    <w:rsid w:val="002607BF"/>
    <w:rsid w:val="00260A49"/>
    <w:rsid w:val="00261783"/>
    <w:rsid w:val="0026386D"/>
    <w:rsid w:val="00263C19"/>
    <w:rsid w:val="002702BB"/>
    <w:rsid w:val="002704F8"/>
    <w:rsid w:val="002806BE"/>
    <w:rsid w:val="00282CA8"/>
    <w:rsid w:val="00285174"/>
    <w:rsid w:val="0028520E"/>
    <w:rsid w:val="002879C0"/>
    <w:rsid w:val="0029309C"/>
    <w:rsid w:val="00294951"/>
    <w:rsid w:val="00296751"/>
    <w:rsid w:val="002974EF"/>
    <w:rsid w:val="00297935"/>
    <w:rsid w:val="002A1F3E"/>
    <w:rsid w:val="002A4B03"/>
    <w:rsid w:val="002A7737"/>
    <w:rsid w:val="002A78F1"/>
    <w:rsid w:val="002B171D"/>
    <w:rsid w:val="002B5CA3"/>
    <w:rsid w:val="002B5EB7"/>
    <w:rsid w:val="002B7050"/>
    <w:rsid w:val="002C3124"/>
    <w:rsid w:val="002C5A68"/>
    <w:rsid w:val="002D355F"/>
    <w:rsid w:val="002D3C73"/>
    <w:rsid w:val="002D6745"/>
    <w:rsid w:val="002D67A9"/>
    <w:rsid w:val="002D7008"/>
    <w:rsid w:val="002E01A8"/>
    <w:rsid w:val="002E258E"/>
    <w:rsid w:val="002E3EC5"/>
    <w:rsid w:val="002E53C8"/>
    <w:rsid w:val="002E783A"/>
    <w:rsid w:val="002E7C2A"/>
    <w:rsid w:val="002E7CB4"/>
    <w:rsid w:val="002F1B9E"/>
    <w:rsid w:val="002F7567"/>
    <w:rsid w:val="002F771E"/>
    <w:rsid w:val="003018B7"/>
    <w:rsid w:val="00301993"/>
    <w:rsid w:val="00305A15"/>
    <w:rsid w:val="003074D3"/>
    <w:rsid w:val="00307B34"/>
    <w:rsid w:val="00310661"/>
    <w:rsid w:val="0032099A"/>
    <w:rsid w:val="00320BD6"/>
    <w:rsid w:val="00321A8E"/>
    <w:rsid w:val="00321D35"/>
    <w:rsid w:val="00322E10"/>
    <w:rsid w:val="0032331E"/>
    <w:rsid w:val="00323A26"/>
    <w:rsid w:val="003246A0"/>
    <w:rsid w:val="003270AB"/>
    <w:rsid w:val="0033429E"/>
    <w:rsid w:val="00334333"/>
    <w:rsid w:val="00336C4E"/>
    <w:rsid w:val="003408C5"/>
    <w:rsid w:val="00340BFF"/>
    <w:rsid w:val="00343596"/>
    <w:rsid w:val="00343FFA"/>
    <w:rsid w:val="00345655"/>
    <w:rsid w:val="003465EC"/>
    <w:rsid w:val="00346808"/>
    <w:rsid w:val="003506EE"/>
    <w:rsid w:val="00354AB7"/>
    <w:rsid w:val="00354B41"/>
    <w:rsid w:val="00367140"/>
    <w:rsid w:val="00367418"/>
    <w:rsid w:val="00367D07"/>
    <w:rsid w:val="00371B65"/>
    <w:rsid w:val="0037269F"/>
    <w:rsid w:val="003727FD"/>
    <w:rsid w:val="003728B3"/>
    <w:rsid w:val="00372EF2"/>
    <w:rsid w:val="0037544B"/>
    <w:rsid w:val="00375B8C"/>
    <w:rsid w:val="003761F5"/>
    <w:rsid w:val="00391B10"/>
    <w:rsid w:val="00394AB2"/>
    <w:rsid w:val="00396C2B"/>
    <w:rsid w:val="003977F2"/>
    <w:rsid w:val="003A00B5"/>
    <w:rsid w:val="003A096E"/>
    <w:rsid w:val="003A0C00"/>
    <w:rsid w:val="003A0EE2"/>
    <w:rsid w:val="003A18BA"/>
    <w:rsid w:val="003A769B"/>
    <w:rsid w:val="003A7E68"/>
    <w:rsid w:val="003B0731"/>
    <w:rsid w:val="003B1D31"/>
    <w:rsid w:val="003B3B2D"/>
    <w:rsid w:val="003B3EE4"/>
    <w:rsid w:val="003B46D6"/>
    <w:rsid w:val="003B5D21"/>
    <w:rsid w:val="003C337C"/>
    <w:rsid w:val="003C381C"/>
    <w:rsid w:val="003C4410"/>
    <w:rsid w:val="003C7A99"/>
    <w:rsid w:val="003C7CA6"/>
    <w:rsid w:val="003D0BE7"/>
    <w:rsid w:val="003D1221"/>
    <w:rsid w:val="003D3E24"/>
    <w:rsid w:val="003D45C7"/>
    <w:rsid w:val="003D4BAA"/>
    <w:rsid w:val="003D6D89"/>
    <w:rsid w:val="003E2757"/>
    <w:rsid w:val="003E3128"/>
    <w:rsid w:val="003E4ACC"/>
    <w:rsid w:val="003E558A"/>
    <w:rsid w:val="003E59F0"/>
    <w:rsid w:val="003E5ECD"/>
    <w:rsid w:val="003F0CE1"/>
    <w:rsid w:val="003F1484"/>
    <w:rsid w:val="003F162B"/>
    <w:rsid w:val="003F339D"/>
    <w:rsid w:val="003F3A90"/>
    <w:rsid w:val="003F464B"/>
    <w:rsid w:val="003F6238"/>
    <w:rsid w:val="003F715A"/>
    <w:rsid w:val="00404990"/>
    <w:rsid w:val="0040719F"/>
    <w:rsid w:val="00410428"/>
    <w:rsid w:val="00410D9B"/>
    <w:rsid w:val="004137BA"/>
    <w:rsid w:val="004154F8"/>
    <w:rsid w:val="004206DF"/>
    <w:rsid w:val="00421CF2"/>
    <w:rsid w:val="004221AD"/>
    <w:rsid w:val="004248D4"/>
    <w:rsid w:val="00425CF1"/>
    <w:rsid w:val="00426334"/>
    <w:rsid w:val="00434D59"/>
    <w:rsid w:val="00436A2B"/>
    <w:rsid w:val="004428DB"/>
    <w:rsid w:val="00447CD9"/>
    <w:rsid w:val="00450CBF"/>
    <w:rsid w:val="004544C1"/>
    <w:rsid w:val="00456EBE"/>
    <w:rsid w:val="004601A4"/>
    <w:rsid w:val="00460F15"/>
    <w:rsid w:val="00462A0A"/>
    <w:rsid w:val="0046394D"/>
    <w:rsid w:val="00463B78"/>
    <w:rsid w:val="0046473B"/>
    <w:rsid w:val="0046502A"/>
    <w:rsid w:val="0046513E"/>
    <w:rsid w:val="0046607A"/>
    <w:rsid w:val="00470CBE"/>
    <w:rsid w:val="00471DB5"/>
    <w:rsid w:val="00472A18"/>
    <w:rsid w:val="00473467"/>
    <w:rsid w:val="0047362C"/>
    <w:rsid w:val="00473EBB"/>
    <w:rsid w:val="004760CC"/>
    <w:rsid w:val="00480049"/>
    <w:rsid w:val="00480EBE"/>
    <w:rsid w:val="004822FF"/>
    <w:rsid w:val="00484A76"/>
    <w:rsid w:val="004852FD"/>
    <w:rsid w:val="00485A49"/>
    <w:rsid w:val="004908B5"/>
    <w:rsid w:val="00491DFE"/>
    <w:rsid w:val="0049612C"/>
    <w:rsid w:val="00497CD6"/>
    <w:rsid w:val="004A06AB"/>
    <w:rsid w:val="004A2A0E"/>
    <w:rsid w:val="004A4B3B"/>
    <w:rsid w:val="004A575D"/>
    <w:rsid w:val="004A5A01"/>
    <w:rsid w:val="004A5AA0"/>
    <w:rsid w:val="004A6D9A"/>
    <w:rsid w:val="004B05BB"/>
    <w:rsid w:val="004B1070"/>
    <w:rsid w:val="004B3D82"/>
    <w:rsid w:val="004B5291"/>
    <w:rsid w:val="004B7FCC"/>
    <w:rsid w:val="004C1003"/>
    <w:rsid w:val="004C21F4"/>
    <w:rsid w:val="004C29F5"/>
    <w:rsid w:val="004C3621"/>
    <w:rsid w:val="004D0784"/>
    <w:rsid w:val="004D2CEB"/>
    <w:rsid w:val="004D355D"/>
    <w:rsid w:val="004D70C9"/>
    <w:rsid w:val="004D7AC6"/>
    <w:rsid w:val="004E0E74"/>
    <w:rsid w:val="004E26DC"/>
    <w:rsid w:val="004E7DD0"/>
    <w:rsid w:val="004F1389"/>
    <w:rsid w:val="004F2682"/>
    <w:rsid w:val="004F4091"/>
    <w:rsid w:val="004F4B06"/>
    <w:rsid w:val="004F5499"/>
    <w:rsid w:val="00500A42"/>
    <w:rsid w:val="005021D0"/>
    <w:rsid w:val="0050281F"/>
    <w:rsid w:val="00503671"/>
    <w:rsid w:val="00503ED8"/>
    <w:rsid w:val="00510651"/>
    <w:rsid w:val="00511132"/>
    <w:rsid w:val="0051191D"/>
    <w:rsid w:val="00511BDE"/>
    <w:rsid w:val="00516704"/>
    <w:rsid w:val="00517B19"/>
    <w:rsid w:val="005225B5"/>
    <w:rsid w:val="00523C30"/>
    <w:rsid w:val="005252E5"/>
    <w:rsid w:val="00527AD4"/>
    <w:rsid w:val="00531D17"/>
    <w:rsid w:val="00531DDC"/>
    <w:rsid w:val="00532068"/>
    <w:rsid w:val="005325BD"/>
    <w:rsid w:val="00533987"/>
    <w:rsid w:val="0054188E"/>
    <w:rsid w:val="0054222B"/>
    <w:rsid w:val="0054370F"/>
    <w:rsid w:val="0054633D"/>
    <w:rsid w:val="00546CDF"/>
    <w:rsid w:val="0055004F"/>
    <w:rsid w:val="00550EF2"/>
    <w:rsid w:val="0055247F"/>
    <w:rsid w:val="00553F4F"/>
    <w:rsid w:val="005549D3"/>
    <w:rsid w:val="00555289"/>
    <w:rsid w:val="0055728E"/>
    <w:rsid w:val="00561FB0"/>
    <w:rsid w:val="005622E9"/>
    <w:rsid w:val="0056269B"/>
    <w:rsid w:val="0056511C"/>
    <w:rsid w:val="00571378"/>
    <w:rsid w:val="00572E6B"/>
    <w:rsid w:val="0057588B"/>
    <w:rsid w:val="00577C5A"/>
    <w:rsid w:val="00586186"/>
    <w:rsid w:val="0058699F"/>
    <w:rsid w:val="005901D2"/>
    <w:rsid w:val="00592861"/>
    <w:rsid w:val="005948EC"/>
    <w:rsid w:val="0059546D"/>
    <w:rsid w:val="00596DE9"/>
    <w:rsid w:val="005A19CE"/>
    <w:rsid w:val="005A4B9E"/>
    <w:rsid w:val="005A5758"/>
    <w:rsid w:val="005B3F26"/>
    <w:rsid w:val="005B6D4B"/>
    <w:rsid w:val="005C1BA7"/>
    <w:rsid w:val="005C2EC4"/>
    <w:rsid w:val="005C481B"/>
    <w:rsid w:val="005C5E85"/>
    <w:rsid w:val="005C764F"/>
    <w:rsid w:val="005C78E0"/>
    <w:rsid w:val="005D0B8A"/>
    <w:rsid w:val="005D300E"/>
    <w:rsid w:val="005E23B6"/>
    <w:rsid w:val="005E3857"/>
    <w:rsid w:val="005E3F97"/>
    <w:rsid w:val="005E461E"/>
    <w:rsid w:val="005E531C"/>
    <w:rsid w:val="005F28DF"/>
    <w:rsid w:val="005F3E25"/>
    <w:rsid w:val="005F3F20"/>
    <w:rsid w:val="005F60D1"/>
    <w:rsid w:val="005F7C30"/>
    <w:rsid w:val="006009A8"/>
    <w:rsid w:val="00600D5C"/>
    <w:rsid w:val="00604920"/>
    <w:rsid w:val="00605DDC"/>
    <w:rsid w:val="00606CAD"/>
    <w:rsid w:val="00606E3A"/>
    <w:rsid w:val="00610B2D"/>
    <w:rsid w:val="00612BD3"/>
    <w:rsid w:val="00613AEC"/>
    <w:rsid w:val="006146AA"/>
    <w:rsid w:val="00615F0E"/>
    <w:rsid w:val="00616039"/>
    <w:rsid w:val="0061758E"/>
    <w:rsid w:val="00620CA7"/>
    <w:rsid w:val="00621EA1"/>
    <w:rsid w:val="0062363D"/>
    <w:rsid w:val="00625145"/>
    <w:rsid w:val="00626E6D"/>
    <w:rsid w:val="00626FC2"/>
    <w:rsid w:val="00630588"/>
    <w:rsid w:val="00631178"/>
    <w:rsid w:val="00640A37"/>
    <w:rsid w:val="006421AE"/>
    <w:rsid w:val="00643F6D"/>
    <w:rsid w:val="00647564"/>
    <w:rsid w:val="0065038C"/>
    <w:rsid w:val="0065227C"/>
    <w:rsid w:val="00654B7E"/>
    <w:rsid w:val="00655899"/>
    <w:rsid w:val="00660067"/>
    <w:rsid w:val="00660642"/>
    <w:rsid w:val="0066081F"/>
    <w:rsid w:val="00664F22"/>
    <w:rsid w:val="006659FC"/>
    <w:rsid w:val="00665CEE"/>
    <w:rsid w:val="00665EC9"/>
    <w:rsid w:val="00667CA5"/>
    <w:rsid w:val="00670031"/>
    <w:rsid w:val="006724CD"/>
    <w:rsid w:val="00672825"/>
    <w:rsid w:val="0067337A"/>
    <w:rsid w:val="0067371C"/>
    <w:rsid w:val="006752B6"/>
    <w:rsid w:val="00675498"/>
    <w:rsid w:val="00685AAB"/>
    <w:rsid w:val="00690837"/>
    <w:rsid w:val="006A128C"/>
    <w:rsid w:val="006A1706"/>
    <w:rsid w:val="006A2355"/>
    <w:rsid w:val="006A2E83"/>
    <w:rsid w:val="006B2C19"/>
    <w:rsid w:val="006B2E1E"/>
    <w:rsid w:val="006B4341"/>
    <w:rsid w:val="006B48F9"/>
    <w:rsid w:val="006B5215"/>
    <w:rsid w:val="006B6CDC"/>
    <w:rsid w:val="006C31E1"/>
    <w:rsid w:val="006C3323"/>
    <w:rsid w:val="006D155E"/>
    <w:rsid w:val="006D465E"/>
    <w:rsid w:val="006D5C26"/>
    <w:rsid w:val="006D6404"/>
    <w:rsid w:val="006E0898"/>
    <w:rsid w:val="006E3726"/>
    <w:rsid w:val="006E3D89"/>
    <w:rsid w:val="006E725C"/>
    <w:rsid w:val="006E7B9B"/>
    <w:rsid w:val="006F1CD8"/>
    <w:rsid w:val="006F3CC0"/>
    <w:rsid w:val="006F74FD"/>
    <w:rsid w:val="006F7B5E"/>
    <w:rsid w:val="00704F8C"/>
    <w:rsid w:val="0070689E"/>
    <w:rsid w:val="00706CAF"/>
    <w:rsid w:val="00707869"/>
    <w:rsid w:val="00712D16"/>
    <w:rsid w:val="007132A9"/>
    <w:rsid w:val="0071410E"/>
    <w:rsid w:val="007143A0"/>
    <w:rsid w:val="007176E7"/>
    <w:rsid w:val="00717A31"/>
    <w:rsid w:val="00717BED"/>
    <w:rsid w:val="00720367"/>
    <w:rsid w:val="0072055F"/>
    <w:rsid w:val="00724035"/>
    <w:rsid w:val="00724AA3"/>
    <w:rsid w:val="00725781"/>
    <w:rsid w:val="007268EE"/>
    <w:rsid w:val="00726E1F"/>
    <w:rsid w:val="007323EF"/>
    <w:rsid w:val="00735CB2"/>
    <w:rsid w:val="0073624F"/>
    <w:rsid w:val="007402DF"/>
    <w:rsid w:val="007435D4"/>
    <w:rsid w:val="00743DB4"/>
    <w:rsid w:val="00746AFB"/>
    <w:rsid w:val="007471D1"/>
    <w:rsid w:val="0075083D"/>
    <w:rsid w:val="007516AD"/>
    <w:rsid w:val="007520E3"/>
    <w:rsid w:val="00752B6D"/>
    <w:rsid w:val="007559A5"/>
    <w:rsid w:val="00757821"/>
    <w:rsid w:val="007621C4"/>
    <w:rsid w:val="00766A43"/>
    <w:rsid w:val="00773863"/>
    <w:rsid w:val="00773CAB"/>
    <w:rsid w:val="007743DB"/>
    <w:rsid w:val="00777A00"/>
    <w:rsid w:val="00781055"/>
    <w:rsid w:val="00782003"/>
    <w:rsid w:val="00784010"/>
    <w:rsid w:val="00784571"/>
    <w:rsid w:val="00787B1F"/>
    <w:rsid w:val="0079040E"/>
    <w:rsid w:val="00790BC6"/>
    <w:rsid w:val="007924C6"/>
    <w:rsid w:val="007927D1"/>
    <w:rsid w:val="0079280A"/>
    <w:rsid w:val="00792F89"/>
    <w:rsid w:val="007932F2"/>
    <w:rsid w:val="00793350"/>
    <w:rsid w:val="0079470B"/>
    <w:rsid w:val="007956C7"/>
    <w:rsid w:val="007963D3"/>
    <w:rsid w:val="007965FB"/>
    <w:rsid w:val="007A1309"/>
    <w:rsid w:val="007A1412"/>
    <w:rsid w:val="007A37F8"/>
    <w:rsid w:val="007B0D8E"/>
    <w:rsid w:val="007B16E5"/>
    <w:rsid w:val="007B27FF"/>
    <w:rsid w:val="007B3F6C"/>
    <w:rsid w:val="007B53E0"/>
    <w:rsid w:val="007B5E68"/>
    <w:rsid w:val="007C7C1E"/>
    <w:rsid w:val="007D0369"/>
    <w:rsid w:val="007D1543"/>
    <w:rsid w:val="007D45AE"/>
    <w:rsid w:val="007D6150"/>
    <w:rsid w:val="007D730B"/>
    <w:rsid w:val="007E54A4"/>
    <w:rsid w:val="007E5A57"/>
    <w:rsid w:val="007E7656"/>
    <w:rsid w:val="007F09AD"/>
    <w:rsid w:val="007F0CF8"/>
    <w:rsid w:val="007F34DA"/>
    <w:rsid w:val="007F5EBC"/>
    <w:rsid w:val="007F60B6"/>
    <w:rsid w:val="007F6E67"/>
    <w:rsid w:val="007F7351"/>
    <w:rsid w:val="00800E88"/>
    <w:rsid w:val="008045CE"/>
    <w:rsid w:val="0080487B"/>
    <w:rsid w:val="008067A4"/>
    <w:rsid w:val="00807280"/>
    <w:rsid w:val="0081221E"/>
    <w:rsid w:val="00815804"/>
    <w:rsid w:val="0081692A"/>
    <w:rsid w:val="00820BF3"/>
    <w:rsid w:val="00823965"/>
    <w:rsid w:val="008335F0"/>
    <w:rsid w:val="00833958"/>
    <w:rsid w:val="008348E5"/>
    <w:rsid w:val="00834FE9"/>
    <w:rsid w:val="00835705"/>
    <w:rsid w:val="00841455"/>
    <w:rsid w:val="00841EFF"/>
    <w:rsid w:val="008436A2"/>
    <w:rsid w:val="00846FF8"/>
    <w:rsid w:val="00856CDC"/>
    <w:rsid w:val="00860D73"/>
    <w:rsid w:val="00864F9C"/>
    <w:rsid w:val="0086741A"/>
    <w:rsid w:val="00870F87"/>
    <w:rsid w:val="00872839"/>
    <w:rsid w:val="008732AD"/>
    <w:rsid w:val="00876BD0"/>
    <w:rsid w:val="00880CD4"/>
    <w:rsid w:val="008817EC"/>
    <w:rsid w:val="0088184B"/>
    <w:rsid w:val="00883883"/>
    <w:rsid w:val="0088408B"/>
    <w:rsid w:val="008856E0"/>
    <w:rsid w:val="0088664D"/>
    <w:rsid w:val="008910A9"/>
    <w:rsid w:val="00894F4E"/>
    <w:rsid w:val="008A3349"/>
    <w:rsid w:val="008B1EAD"/>
    <w:rsid w:val="008B6FFE"/>
    <w:rsid w:val="008B788D"/>
    <w:rsid w:val="008C33EB"/>
    <w:rsid w:val="008C60E3"/>
    <w:rsid w:val="008C6250"/>
    <w:rsid w:val="008D08E5"/>
    <w:rsid w:val="008D182D"/>
    <w:rsid w:val="008D32B6"/>
    <w:rsid w:val="008D4446"/>
    <w:rsid w:val="008D588B"/>
    <w:rsid w:val="008D5EA8"/>
    <w:rsid w:val="008D6265"/>
    <w:rsid w:val="008D74F2"/>
    <w:rsid w:val="008E2152"/>
    <w:rsid w:val="008E2A4A"/>
    <w:rsid w:val="008E43DE"/>
    <w:rsid w:val="008E5FD1"/>
    <w:rsid w:val="008E6075"/>
    <w:rsid w:val="008E62F7"/>
    <w:rsid w:val="008E7CD8"/>
    <w:rsid w:val="008F36C5"/>
    <w:rsid w:val="008F4C98"/>
    <w:rsid w:val="008F676A"/>
    <w:rsid w:val="00902519"/>
    <w:rsid w:val="009025B6"/>
    <w:rsid w:val="0090288A"/>
    <w:rsid w:val="00904227"/>
    <w:rsid w:val="00906D1D"/>
    <w:rsid w:val="00906F21"/>
    <w:rsid w:val="009122FC"/>
    <w:rsid w:val="00913C47"/>
    <w:rsid w:val="0091441C"/>
    <w:rsid w:val="00914564"/>
    <w:rsid w:val="009176A6"/>
    <w:rsid w:val="00917BC8"/>
    <w:rsid w:val="009200C8"/>
    <w:rsid w:val="0092493E"/>
    <w:rsid w:val="0092521E"/>
    <w:rsid w:val="00931FA0"/>
    <w:rsid w:val="00932A68"/>
    <w:rsid w:val="00936718"/>
    <w:rsid w:val="009420BB"/>
    <w:rsid w:val="00942D0B"/>
    <w:rsid w:val="00944CBF"/>
    <w:rsid w:val="009455B6"/>
    <w:rsid w:val="0095501E"/>
    <w:rsid w:val="00961DBF"/>
    <w:rsid w:val="00966FB7"/>
    <w:rsid w:val="009705C0"/>
    <w:rsid w:val="0097125D"/>
    <w:rsid w:val="00972662"/>
    <w:rsid w:val="00972DF7"/>
    <w:rsid w:val="00977375"/>
    <w:rsid w:val="00980932"/>
    <w:rsid w:val="00984161"/>
    <w:rsid w:val="00984597"/>
    <w:rsid w:val="009847DB"/>
    <w:rsid w:val="00984CCB"/>
    <w:rsid w:val="00990F85"/>
    <w:rsid w:val="0099129C"/>
    <w:rsid w:val="009921B1"/>
    <w:rsid w:val="00994EE6"/>
    <w:rsid w:val="00995E21"/>
    <w:rsid w:val="009A3DDF"/>
    <w:rsid w:val="009A59E1"/>
    <w:rsid w:val="009A5E73"/>
    <w:rsid w:val="009A6339"/>
    <w:rsid w:val="009A6B7F"/>
    <w:rsid w:val="009B47A4"/>
    <w:rsid w:val="009B4A42"/>
    <w:rsid w:val="009B6B36"/>
    <w:rsid w:val="009C0812"/>
    <w:rsid w:val="009C126C"/>
    <w:rsid w:val="009C42C7"/>
    <w:rsid w:val="009C516E"/>
    <w:rsid w:val="009C6E0F"/>
    <w:rsid w:val="009D2110"/>
    <w:rsid w:val="009D436A"/>
    <w:rsid w:val="009E3AB8"/>
    <w:rsid w:val="009E52A8"/>
    <w:rsid w:val="009E5F8A"/>
    <w:rsid w:val="009F016E"/>
    <w:rsid w:val="009F0CC1"/>
    <w:rsid w:val="009F177E"/>
    <w:rsid w:val="009F2AE6"/>
    <w:rsid w:val="00A03CB8"/>
    <w:rsid w:val="00A03FE1"/>
    <w:rsid w:val="00A058CE"/>
    <w:rsid w:val="00A05B50"/>
    <w:rsid w:val="00A07972"/>
    <w:rsid w:val="00A102FA"/>
    <w:rsid w:val="00A11183"/>
    <w:rsid w:val="00A121AA"/>
    <w:rsid w:val="00A133F7"/>
    <w:rsid w:val="00A13FF3"/>
    <w:rsid w:val="00A14EF6"/>
    <w:rsid w:val="00A159FC"/>
    <w:rsid w:val="00A15EE8"/>
    <w:rsid w:val="00A16274"/>
    <w:rsid w:val="00A17910"/>
    <w:rsid w:val="00A17C99"/>
    <w:rsid w:val="00A207F5"/>
    <w:rsid w:val="00A21781"/>
    <w:rsid w:val="00A24333"/>
    <w:rsid w:val="00A25AC2"/>
    <w:rsid w:val="00A32F01"/>
    <w:rsid w:val="00A35B0C"/>
    <w:rsid w:val="00A376F7"/>
    <w:rsid w:val="00A40363"/>
    <w:rsid w:val="00A42904"/>
    <w:rsid w:val="00A50F01"/>
    <w:rsid w:val="00A601FF"/>
    <w:rsid w:val="00A6058F"/>
    <w:rsid w:val="00A63056"/>
    <w:rsid w:val="00A631BE"/>
    <w:rsid w:val="00A64C6B"/>
    <w:rsid w:val="00A66C51"/>
    <w:rsid w:val="00A71899"/>
    <w:rsid w:val="00A8030E"/>
    <w:rsid w:val="00A8039A"/>
    <w:rsid w:val="00A807E5"/>
    <w:rsid w:val="00A851AC"/>
    <w:rsid w:val="00A85CAF"/>
    <w:rsid w:val="00A863AD"/>
    <w:rsid w:val="00A867E0"/>
    <w:rsid w:val="00A9318D"/>
    <w:rsid w:val="00A96392"/>
    <w:rsid w:val="00A975A8"/>
    <w:rsid w:val="00A976C1"/>
    <w:rsid w:val="00AA02FE"/>
    <w:rsid w:val="00AA2135"/>
    <w:rsid w:val="00AA6D4D"/>
    <w:rsid w:val="00AB46F7"/>
    <w:rsid w:val="00AB72B0"/>
    <w:rsid w:val="00AB7D9D"/>
    <w:rsid w:val="00AC0607"/>
    <w:rsid w:val="00AC08B8"/>
    <w:rsid w:val="00AC1A94"/>
    <w:rsid w:val="00AC4274"/>
    <w:rsid w:val="00AC49B3"/>
    <w:rsid w:val="00AC55AF"/>
    <w:rsid w:val="00AC6E15"/>
    <w:rsid w:val="00AC7465"/>
    <w:rsid w:val="00AD116F"/>
    <w:rsid w:val="00AD1317"/>
    <w:rsid w:val="00AD3BBA"/>
    <w:rsid w:val="00AD42CF"/>
    <w:rsid w:val="00AD6DEB"/>
    <w:rsid w:val="00AD71BC"/>
    <w:rsid w:val="00AE0A69"/>
    <w:rsid w:val="00AE1BCA"/>
    <w:rsid w:val="00AE25F9"/>
    <w:rsid w:val="00AF5C5A"/>
    <w:rsid w:val="00AF6AF5"/>
    <w:rsid w:val="00B00827"/>
    <w:rsid w:val="00B00FD5"/>
    <w:rsid w:val="00B01208"/>
    <w:rsid w:val="00B022B7"/>
    <w:rsid w:val="00B02773"/>
    <w:rsid w:val="00B02B77"/>
    <w:rsid w:val="00B0307A"/>
    <w:rsid w:val="00B0367B"/>
    <w:rsid w:val="00B102D9"/>
    <w:rsid w:val="00B14691"/>
    <w:rsid w:val="00B16607"/>
    <w:rsid w:val="00B20A2B"/>
    <w:rsid w:val="00B21152"/>
    <w:rsid w:val="00B331D8"/>
    <w:rsid w:val="00B33B53"/>
    <w:rsid w:val="00B34BFE"/>
    <w:rsid w:val="00B40541"/>
    <w:rsid w:val="00B43244"/>
    <w:rsid w:val="00B4339D"/>
    <w:rsid w:val="00B4367E"/>
    <w:rsid w:val="00B448B4"/>
    <w:rsid w:val="00B44A2B"/>
    <w:rsid w:val="00B5176C"/>
    <w:rsid w:val="00B52C71"/>
    <w:rsid w:val="00B540E2"/>
    <w:rsid w:val="00B55AFD"/>
    <w:rsid w:val="00B6057E"/>
    <w:rsid w:val="00B61623"/>
    <w:rsid w:val="00B64158"/>
    <w:rsid w:val="00B658B3"/>
    <w:rsid w:val="00B66EC5"/>
    <w:rsid w:val="00B70042"/>
    <w:rsid w:val="00B72DEB"/>
    <w:rsid w:val="00B75539"/>
    <w:rsid w:val="00B7695C"/>
    <w:rsid w:val="00B76DB2"/>
    <w:rsid w:val="00B81420"/>
    <w:rsid w:val="00B81A0D"/>
    <w:rsid w:val="00B81B5A"/>
    <w:rsid w:val="00B8320C"/>
    <w:rsid w:val="00B83291"/>
    <w:rsid w:val="00B860E5"/>
    <w:rsid w:val="00B87942"/>
    <w:rsid w:val="00B91323"/>
    <w:rsid w:val="00B91A18"/>
    <w:rsid w:val="00B9309F"/>
    <w:rsid w:val="00B936EE"/>
    <w:rsid w:val="00B94727"/>
    <w:rsid w:val="00B95BFC"/>
    <w:rsid w:val="00B963CA"/>
    <w:rsid w:val="00BA1067"/>
    <w:rsid w:val="00BA4378"/>
    <w:rsid w:val="00BA71A7"/>
    <w:rsid w:val="00BB0B47"/>
    <w:rsid w:val="00BB5710"/>
    <w:rsid w:val="00BB6360"/>
    <w:rsid w:val="00BB6777"/>
    <w:rsid w:val="00BC1B5E"/>
    <w:rsid w:val="00BC1EF1"/>
    <w:rsid w:val="00BC27C0"/>
    <w:rsid w:val="00BC507A"/>
    <w:rsid w:val="00BC609C"/>
    <w:rsid w:val="00BD0584"/>
    <w:rsid w:val="00BD0A6A"/>
    <w:rsid w:val="00BD40FF"/>
    <w:rsid w:val="00BE0638"/>
    <w:rsid w:val="00BE29EB"/>
    <w:rsid w:val="00BE4E0B"/>
    <w:rsid w:val="00BE6137"/>
    <w:rsid w:val="00BE7560"/>
    <w:rsid w:val="00BF3535"/>
    <w:rsid w:val="00BF355B"/>
    <w:rsid w:val="00BF5C9E"/>
    <w:rsid w:val="00C00FD4"/>
    <w:rsid w:val="00C04090"/>
    <w:rsid w:val="00C04F3E"/>
    <w:rsid w:val="00C05CA6"/>
    <w:rsid w:val="00C06892"/>
    <w:rsid w:val="00C069A1"/>
    <w:rsid w:val="00C07C7F"/>
    <w:rsid w:val="00C1099B"/>
    <w:rsid w:val="00C118A2"/>
    <w:rsid w:val="00C2044A"/>
    <w:rsid w:val="00C20D32"/>
    <w:rsid w:val="00C22A97"/>
    <w:rsid w:val="00C239EF"/>
    <w:rsid w:val="00C255F0"/>
    <w:rsid w:val="00C260AD"/>
    <w:rsid w:val="00C261ED"/>
    <w:rsid w:val="00C26DB7"/>
    <w:rsid w:val="00C3114B"/>
    <w:rsid w:val="00C3139C"/>
    <w:rsid w:val="00C3247D"/>
    <w:rsid w:val="00C32DA0"/>
    <w:rsid w:val="00C33D0F"/>
    <w:rsid w:val="00C34D06"/>
    <w:rsid w:val="00C35332"/>
    <w:rsid w:val="00C3609D"/>
    <w:rsid w:val="00C3673E"/>
    <w:rsid w:val="00C40DC8"/>
    <w:rsid w:val="00C42C24"/>
    <w:rsid w:val="00C47609"/>
    <w:rsid w:val="00C47D9F"/>
    <w:rsid w:val="00C5465C"/>
    <w:rsid w:val="00C5644B"/>
    <w:rsid w:val="00C56990"/>
    <w:rsid w:val="00C601EC"/>
    <w:rsid w:val="00C60479"/>
    <w:rsid w:val="00C60A4D"/>
    <w:rsid w:val="00C64A8D"/>
    <w:rsid w:val="00C64C8B"/>
    <w:rsid w:val="00C71ADC"/>
    <w:rsid w:val="00C71E60"/>
    <w:rsid w:val="00C73525"/>
    <w:rsid w:val="00C7760C"/>
    <w:rsid w:val="00C82676"/>
    <w:rsid w:val="00C86B64"/>
    <w:rsid w:val="00C94A38"/>
    <w:rsid w:val="00CA222F"/>
    <w:rsid w:val="00CA387C"/>
    <w:rsid w:val="00CA4851"/>
    <w:rsid w:val="00CA5B6C"/>
    <w:rsid w:val="00CA7C18"/>
    <w:rsid w:val="00CA7E58"/>
    <w:rsid w:val="00CB6536"/>
    <w:rsid w:val="00CC00E3"/>
    <w:rsid w:val="00CC0DA8"/>
    <w:rsid w:val="00CC1BA0"/>
    <w:rsid w:val="00CC2197"/>
    <w:rsid w:val="00CC5E34"/>
    <w:rsid w:val="00CC6D57"/>
    <w:rsid w:val="00CD2A7A"/>
    <w:rsid w:val="00CD4401"/>
    <w:rsid w:val="00CD7620"/>
    <w:rsid w:val="00CD7E25"/>
    <w:rsid w:val="00CE2394"/>
    <w:rsid w:val="00CE4EB4"/>
    <w:rsid w:val="00CE676A"/>
    <w:rsid w:val="00CF15DA"/>
    <w:rsid w:val="00CF2A6F"/>
    <w:rsid w:val="00CF3328"/>
    <w:rsid w:val="00CF4625"/>
    <w:rsid w:val="00CF7E73"/>
    <w:rsid w:val="00D0036D"/>
    <w:rsid w:val="00D012BC"/>
    <w:rsid w:val="00D07A43"/>
    <w:rsid w:val="00D11DEC"/>
    <w:rsid w:val="00D13118"/>
    <w:rsid w:val="00D15AC1"/>
    <w:rsid w:val="00D228A4"/>
    <w:rsid w:val="00D228E0"/>
    <w:rsid w:val="00D23F9C"/>
    <w:rsid w:val="00D26372"/>
    <w:rsid w:val="00D30A2E"/>
    <w:rsid w:val="00D33992"/>
    <w:rsid w:val="00D366C4"/>
    <w:rsid w:val="00D377F9"/>
    <w:rsid w:val="00D4046E"/>
    <w:rsid w:val="00D41696"/>
    <w:rsid w:val="00D45A2F"/>
    <w:rsid w:val="00D47AF2"/>
    <w:rsid w:val="00D524E6"/>
    <w:rsid w:val="00D60200"/>
    <w:rsid w:val="00D6442F"/>
    <w:rsid w:val="00D65F75"/>
    <w:rsid w:val="00D66D00"/>
    <w:rsid w:val="00D70257"/>
    <w:rsid w:val="00D74DFE"/>
    <w:rsid w:val="00D7566B"/>
    <w:rsid w:val="00D7793D"/>
    <w:rsid w:val="00D83437"/>
    <w:rsid w:val="00D854A1"/>
    <w:rsid w:val="00D8587F"/>
    <w:rsid w:val="00D91EEE"/>
    <w:rsid w:val="00D93A15"/>
    <w:rsid w:val="00D94A46"/>
    <w:rsid w:val="00D9505B"/>
    <w:rsid w:val="00D96304"/>
    <w:rsid w:val="00D96EF5"/>
    <w:rsid w:val="00D97F3A"/>
    <w:rsid w:val="00DA3365"/>
    <w:rsid w:val="00DA4154"/>
    <w:rsid w:val="00DA4D31"/>
    <w:rsid w:val="00DB0846"/>
    <w:rsid w:val="00DB0DC7"/>
    <w:rsid w:val="00DB4968"/>
    <w:rsid w:val="00DB4AA3"/>
    <w:rsid w:val="00DB4FC1"/>
    <w:rsid w:val="00DB5079"/>
    <w:rsid w:val="00DB57C9"/>
    <w:rsid w:val="00DB647E"/>
    <w:rsid w:val="00DB74C1"/>
    <w:rsid w:val="00DC0633"/>
    <w:rsid w:val="00DC1361"/>
    <w:rsid w:val="00DC2872"/>
    <w:rsid w:val="00DC3225"/>
    <w:rsid w:val="00DC53C6"/>
    <w:rsid w:val="00DC5A4E"/>
    <w:rsid w:val="00DC707B"/>
    <w:rsid w:val="00DD003C"/>
    <w:rsid w:val="00DD189A"/>
    <w:rsid w:val="00DD18C1"/>
    <w:rsid w:val="00DD2880"/>
    <w:rsid w:val="00DD5788"/>
    <w:rsid w:val="00DE0C25"/>
    <w:rsid w:val="00DE1A65"/>
    <w:rsid w:val="00DE3889"/>
    <w:rsid w:val="00DE40F3"/>
    <w:rsid w:val="00DE7C01"/>
    <w:rsid w:val="00DF0481"/>
    <w:rsid w:val="00DF2753"/>
    <w:rsid w:val="00DF3660"/>
    <w:rsid w:val="00DF65B9"/>
    <w:rsid w:val="00DF73DF"/>
    <w:rsid w:val="00E01CC6"/>
    <w:rsid w:val="00E01E9B"/>
    <w:rsid w:val="00E10A55"/>
    <w:rsid w:val="00E13DE9"/>
    <w:rsid w:val="00E171AA"/>
    <w:rsid w:val="00E176F5"/>
    <w:rsid w:val="00E17FF1"/>
    <w:rsid w:val="00E20C59"/>
    <w:rsid w:val="00E213D7"/>
    <w:rsid w:val="00E21B63"/>
    <w:rsid w:val="00E22314"/>
    <w:rsid w:val="00E2365B"/>
    <w:rsid w:val="00E2439E"/>
    <w:rsid w:val="00E26A64"/>
    <w:rsid w:val="00E26F6F"/>
    <w:rsid w:val="00E342D2"/>
    <w:rsid w:val="00E34C91"/>
    <w:rsid w:val="00E364CE"/>
    <w:rsid w:val="00E37B96"/>
    <w:rsid w:val="00E440F0"/>
    <w:rsid w:val="00E4418B"/>
    <w:rsid w:val="00E447D2"/>
    <w:rsid w:val="00E47BB8"/>
    <w:rsid w:val="00E52EF2"/>
    <w:rsid w:val="00E541C8"/>
    <w:rsid w:val="00E545C8"/>
    <w:rsid w:val="00E57800"/>
    <w:rsid w:val="00E57A57"/>
    <w:rsid w:val="00E600B0"/>
    <w:rsid w:val="00E62951"/>
    <w:rsid w:val="00E6464C"/>
    <w:rsid w:val="00E6562F"/>
    <w:rsid w:val="00E66317"/>
    <w:rsid w:val="00E6726A"/>
    <w:rsid w:val="00E7067D"/>
    <w:rsid w:val="00E70A10"/>
    <w:rsid w:val="00E72570"/>
    <w:rsid w:val="00E75A78"/>
    <w:rsid w:val="00E75DCB"/>
    <w:rsid w:val="00E80D09"/>
    <w:rsid w:val="00E80ED8"/>
    <w:rsid w:val="00E814E0"/>
    <w:rsid w:val="00E83DD8"/>
    <w:rsid w:val="00E846B2"/>
    <w:rsid w:val="00E84FCB"/>
    <w:rsid w:val="00E904DE"/>
    <w:rsid w:val="00E90BA5"/>
    <w:rsid w:val="00E916C2"/>
    <w:rsid w:val="00E926F1"/>
    <w:rsid w:val="00E92C2C"/>
    <w:rsid w:val="00E93345"/>
    <w:rsid w:val="00E93DDB"/>
    <w:rsid w:val="00EB229D"/>
    <w:rsid w:val="00EB33D8"/>
    <w:rsid w:val="00EB389C"/>
    <w:rsid w:val="00EB3C2C"/>
    <w:rsid w:val="00EC3AB5"/>
    <w:rsid w:val="00EC427D"/>
    <w:rsid w:val="00EC6C71"/>
    <w:rsid w:val="00ED1927"/>
    <w:rsid w:val="00ED2234"/>
    <w:rsid w:val="00ED2B1C"/>
    <w:rsid w:val="00ED4877"/>
    <w:rsid w:val="00ED58C3"/>
    <w:rsid w:val="00ED5F75"/>
    <w:rsid w:val="00EE147F"/>
    <w:rsid w:val="00EE1E7C"/>
    <w:rsid w:val="00EE1F76"/>
    <w:rsid w:val="00EE28B5"/>
    <w:rsid w:val="00EE541A"/>
    <w:rsid w:val="00EE734B"/>
    <w:rsid w:val="00EF107F"/>
    <w:rsid w:val="00EF3157"/>
    <w:rsid w:val="00EF65F9"/>
    <w:rsid w:val="00EF67A8"/>
    <w:rsid w:val="00F01557"/>
    <w:rsid w:val="00F01AD7"/>
    <w:rsid w:val="00F070FB"/>
    <w:rsid w:val="00F1150F"/>
    <w:rsid w:val="00F1575C"/>
    <w:rsid w:val="00F15DE1"/>
    <w:rsid w:val="00F160FE"/>
    <w:rsid w:val="00F161D1"/>
    <w:rsid w:val="00F22870"/>
    <w:rsid w:val="00F22E21"/>
    <w:rsid w:val="00F30100"/>
    <w:rsid w:val="00F32077"/>
    <w:rsid w:val="00F34804"/>
    <w:rsid w:val="00F34B72"/>
    <w:rsid w:val="00F3653F"/>
    <w:rsid w:val="00F365A6"/>
    <w:rsid w:val="00F3684E"/>
    <w:rsid w:val="00F40008"/>
    <w:rsid w:val="00F4092E"/>
    <w:rsid w:val="00F4213E"/>
    <w:rsid w:val="00F43FBE"/>
    <w:rsid w:val="00F45758"/>
    <w:rsid w:val="00F5049D"/>
    <w:rsid w:val="00F54C45"/>
    <w:rsid w:val="00F54E08"/>
    <w:rsid w:val="00F57446"/>
    <w:rsid w:val="00F67446"/>
    <w:rsid w:val="00F7081A"/>
    <w:rsid w:val="00F71685"/>
    <w:rsid w:val="00F75F7E"/>
    <w:rsid w:val="00F8143E"/>
    <w:rsid w:val="00F82690"/>
    <w:rsid w:val="00F83009"/>
    <w:rsid w:val="00F83109"/>
    <w:rsid w:val="00F84689"/>
    <w:rsid w:val="00F85226"/>
    <w:rsid w:val="00F8547F"/>
    <w:rsid w:val="00F85C9B"/>
    <w:rsid w:val="00F8685C"/>
    <w:rsid w:val="00F870EA"/>
    <w:rsid w:val="00F94B7C"/>
    <w:rsid w:val="00F97DC3"/>
    <w:rsid w:val="00FA3F8C"/>
    <w:rsid w:val="00FA6E9D"/>
    <w:rsid w:val="00FB073E"/>
    <w:rsid w:val="00FB41CD"/>
    <w:rsid w:val="00FB79AC"/>
    <w:rsid w:val="00FC3086"/>
    <w:rsid w:val="00FC31FA"/>
    <w:rsid w:val="00FC40D0"/>
    <w:rsid w:val="00FC477D"/>
    <w:rsid w:val="00FC626C"/>
    <w:rsid w:val="00FC66CD"/>
    <w:rsid w:val="00FC75AA"/>
    <w:rsid w:val="00FD298C"/>
    <w:rsid w:val="00FD787E"/>
    <w:rsid w:val="00FE0FED"/>
    <w:rsid w:val="00FE1973"/>
    <w:rsid w:val="00FE26EE"/>
    <w:rsid w:val="00FE2A0C"/>
    <w:rsid w:val="00FE4512"/>
    <w:rsid w:val="00FF4600"/>
    <w:rsid w:val="00FF6194"/>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E1569D"/>
  <w15:docId w15:val="{06872428-9D55-401C-B629-C1287E2E1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3C47"/>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DB647E"/>
    <w:pPr>
      <w:keepNext/>
      <w:keepLines/>
      <w:numPr>
        <w:ilvl w:val="2"/>
        <w:numId w:val="1"/>
      </w:numPr>
      <w:spacing w:before="200" w:after="0"/>
      <w:outlineLvl w:val="2"/>
    </w:pPr>
    <w:rPr>
      <w:rFonts w:ascii="Cambria" w:eastAsiaTheme="majorEastAsia" w:hAnsi="Cambria"/>
      <w:b/>
      <w:bCs/>
      <w:color w:val="4D52A4"/>
      <w:sz w:val="24"/>
      <w:lang w:val="en-GB" w:eastAsia="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qFormat/>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DB647E"/>
    <w:rPr>
      <w:rFonts w:ascii="Cambria" w:eastAsiaTheme="majorEastAsia" w:hAnsi="Cambria"/>
      <w:b/>
      <w:bCs/>
      <w:color w:val="4D52A4"/>
      <w:sz w:val="24"/>
      <w:lang w:val="en-GB" w:eastAsia="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olor w:val="562464" w:themeColor="text2" w:themeShade="BF"/>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i/>
      <w:iCs/>
      <w:color w:val="562464" w:themeColor="text2" w:themeShade="BF"/>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olor w:val="404040" w:themeColor="text1" w:themeTint="BF"/>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i/>
      <w:iCs/>
      <w:color w:val="404040" w:themeColor="text1" w:themeTint="BF"/>
      <w:szCs w:val="20"/>
    </w:rPr>
  </w:style>
  <w:style w:type="paragraph" w:styleId="ListParagraph">
    <w:name w:val="List Paragraph"/>
    <w:basedOn w:val="Normal"/>
    <w:link w:val="ListParagraphChar"/>
    <w:uiPriority w:val="34"/>
    <w:qFormat/>
    <w:rsid w:val="00516704"/>
    <w:pPr>
      <w:ind w:left="720"/>
      <w:contextualSpacing/>
    </w:p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styleId="Caption">
    <w:name w:val="caption"/>
    <w:basedOn w:val="Normal"/>
    <w:next w:val="Normal"/>
    <w:autoRedefine/>
    <w:uiPriority w:val="35"/>
    <w:unhideWhenUsed/>
    <w:qFormat/>
    <w:rsid w:val="00620CA7"/>
    <w:pPr>
      <w:spacing w:after="200" w:line="240" w:lineRule="auto"/>
      <w:jc w:val="center"/>
    </w:pPr>
    <w:rPr>
      <w:rFonts w:ascii="Cambria" w:hAnsi="Cambria"/>
      <w:i/>
      <w:iCs/>
      <w:color w:val="4D52A4"/>
      <w:szCs w:val="18"/>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character" w:customStyle="1" w:styleId="NoSpacingChar">
    <w:name w:val="No Spacing Char"/>
    <w:basedOn w:val="DefaultParagraphFont"/>
    <w:link w:val="NoSpacing"/>
    <w:uiPriority w:val="1"/>
    <w:rsid w:val="002031AE"/>
    <w:rPr>
      <w:rFonts w:ascii="Verdana" w:hAnsi="Verdana"/>
      <w:sz w:val="20"/>
    </w:r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qFormat/>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paragraph" w:customStyle="1" w:styleId="Stong">
    <w:name w:val="Stong"/>
    <w:basedOn w:val="Normal"/>
    <w:link w:val="StongChar"/>
    <w:rsid w:val="000462AE"/>
    <w:pPr>
      <w:spacing w:after="120" w:line="240" w:lineRule="auto"/>
    </w:p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semiHidden/>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semiHidden/>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 w:type="paragraph" w:customStyle="1" w:styleId="BodyText0">
    <w:name w:val="BodyText"/>
    <w:basedOn w:val="Normal"/>
    <w:link w:val="BodyTextChar0"/>
    <w:autoRedefine/>
    <w:qFormat/>
    <w:rsid w:val="002326B3"/>
    <w:pPr>
      <w:spacing w:after="0" w:line="276" w:lineRule="auto"/>
      <w:jc w:val="both"/>
    </w:pPr>
    <w:rPr>
      <w:rFonts w:asciiTheme="majorHAnsi" w:eastAsia="Calibri" w:hAnsiTheme="majorHAnsi" w:cstheme="minorHAnsi"/>
      <w:b/>
      <w:color w:val="auto"/>
      <w:sz w:val="24"/>
      <w:szCs w:val="24"/>
      <w:lang w:val="en-CA"/>
    </w:rPr>
  </w:style>
  <w:style w:type="character" w:customStyle="1" w:styleId="BodyTextChar0">
    <w:name w:val="BodyText Char"/>
    <w:basedOn w:val="DefaultParagraphFont"/>
    <w:link w:val="BodyText0"/>
    <w:rsid w:val="002326B3"/>
    <w:rPr>
      <w:rFonts w:asciiTheme="majorHAnsi" w:eastAsia="Calibri" w:hAnsiTheme="majorHAnsi" w:cstheme="minorHAnsi"/>
      <w:b/>
      <w:color w:val="auto"/>
      <w:sz w:val="24"/>
      <w:szCs w:val="24"/>
      <w:lang w:val="en-CA"/>
    </w:rPr>
  </w:style>
  <w:style w:type="character" w:customStyle="1" w:styleId="UnresolvedMention1">
    <w:name w:val="Unresolved Mention1"/>
    <w:basedOn w:val="DefaultParagraphFont"/>
    <w:uiPriority w:val="99"/>
    <w:semiHidden/>
    <w:unhideWhenUsed/>
    <w:rsid w:val="00F45758"/>
    <w:rPr>
      <w:color w:val="808080"/>
      <w:shd w:val="clear" w:color="auto" w:fill="E6E6E6"/>
    </w:rPr>
  </w:style>
  <w:style w:type="character" w:styleId="FollowedHyperlink">
    <w:name w:val="FollowedHyperlink"/>
    <w:basedOn w:val="DefaultParagraphFont"/>
    <w:uiPriority w:val="99"/>
    <w:semiHidden/>
    <w:unhideWhenUsed/>
    <w:rsid w:val="003F464B"/>
    <w:rPr>
      <w:color w:val="4F81BD" w:themeColor="followedHyperlink"/>
      <w:u w:val="single"/>
    </w:rPr>
  </w:style>
  <w:style w:type="character" w:customStyle="1" w:styleId="il">
    <w:name w:val="il"/>
    <w:basedOn w:val="DefaultParagraphFont"/>
    <w:rsid w:val="00C60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00353652">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51537390">
      <w:bodyDiv w:val="1"/>
      <w:marLeft w:val="0"/>
      <w:marRight w:val="0"/>
      <w:marTop w:val="0"/>
      <w:marBottom w:val="0"/>
      <w:divBdr>
        <w:top w:val="none" w:sz="0" w:space="0" w:color="auto"/>
        <w:left w:val="none" w:sz="0" w:space="0" w:color="auto"/>
        <w:bottom w:val="none" w:sz="0" w:space="0" w:color="auto"/>
        <w:right w:val="none" w:sz="0" w:space="0" w:color="auto"/>
      </w:divBdr>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595988479">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755248906">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850029479">
      <w:bodyDiv w:val="1"/>
      <w:marLeft w:val="0"/>
      <w:marRight w:val="0"/>
      <w:marTop w:val="0"/>
      <w:marBottom w:val="0"/>
      <w:divBdr>
        <w:top w:val="none" w:sz="0" w:space="0" w:color="auto"/>
        <w:left w:val="none" w:sz="0" w:space="0" w:color="auto"/>
        <w:bottom w:val="none" w:sz="0" w:space="0" w:color="auto"/>
        <w:right w:val="none" w:sz="0" w:space="0" w:color="auto"/>
      </w:divBdr>
    </w:div>
    <w:div w:id="869758402">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66424870">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598249331">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42894486">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77418674">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07240858">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097285274">
      <w:bodyDiv w:val="1"/>
      <w:marLeft w:val="0"/>
      <w:marRight w:val="0"/>
      <w:marTop w:val="0"/>
      <w:marBottom w:val="0"/>
      <w:divBdr>
        <w:top w:val="none" w:sz="0" w:space="0" w:color="auto"/>
        <w:left w:val="none" w:sz="0" w:space="0" w:color="auto"/>
        <w:bottom w:val="none" w:sz="0" w:space="0" w:color="auto"/>
        <w:right w:val="none" w:sz="0" w:space="0" w:color="auto"/>
      </w:divBdr>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karthiraj.mani@whishworks.com" TargetMode="External"/><Relationship Id="rId18" Type="http://schemas.openxmlformats.org/officeDocument/2006/relationships/hyperlink" Target="https://github.com/FatFace/IntegrationHub" TargetMode="External"/><Relationship Id="rId26" Type="http://schemas.openxmlformats.org/officeDocument/2006/relationships/hyperlink" Target="https://fatface.atlassian.net/browse/IHUB-1005"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fatface.atlassian.net/wiki/spaces/IHUB/pages/93227839/2.3+Interface+Mapping+sheets" TargetMode="External"/><Relationship Id="rId34" Type="http://schemas.openxmlformats.org/officeDocument/2006/relationships/hyperlink" Target="https://support.mulesoft.com/s/case/5003400000zPKRGAA4" TargetMode="External"/><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fatface.atlassian.net/secure/RapidBoard.jspa?rapidView=21&amp;projectKey=IHUB&amp;view=planning.nodetail&amp;epics=visible" TargetMode="External"/><Relationship Id="rId25" Type="http://schemas.openxmlformats.org/officeDocument/2006/relationships/hyperlink" Target="https://fatface.atlassian.net/wiki/download/attachments/104890369/FatFace-IHUB-Interface%20Schedule%20Catalog.xlsx?api=v2" TargetMode="External"/><Relationship Id="rId33" Type="http://schemas.openxmlformats.org/officeDocument/2006/relationships/hyperlink" Target="https://fatface.atlassian.net/wiki/download/attachments/115376129/Changing%20Order%20Export%20Job%20SFTP%20location%20in%20Demandware.docx?api=v2"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fatface.atlassian.net/wiki/spaces/IHUB/pages/93288997/2.4+SDD" TargetMode="External"/><Relationship Id="rId29" Type="http://schemas.openxmlformats.org/officeDocument/2006/relationships/hyperlink" Target="http://muledev.int.whishworks.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fatface.atlassian.net/wiki/download/attachments/91790054/FatFace_DemandwareIntegr_FFLL1_HLD.docx?api=v2" TargetMode="External"/><Relationship Id="rId32" Type="http://schemas.openxmlformats.org/officeDocument/2006/relationships/hyperlink" Target="https://fatface.atlassian.net/wiki/spaces/IHUB/pages/115605505/Supplier+Documentation"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mailto:fatface.supportteam@whishworks.com" TargetMode="External"/><Relationship Id="rId23" Type="http://schemas.openxmlformats.org/officeDocument/2006/relationships/image" Target="media/image6.png"/><Relationship Id="rId28" Type="http://schemas.openxmlformats.org/officeDocument/2006/relationships/hyperlink" Target="https://github.com/FatFace/IntegrationHub"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FatFace/IntegrationHub/tree/master/database" TargetMode="External"/><Relationship Id="rId31" Type="http://schemas.openxmlformats.org/officeDocument/2006/relationships/hyperlink" Target="http://net-tools-fatface-api.eu.cloudhub.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ougandh.golla@whishworks.com" TargetMode="External"/><Relationship Id="rId22" Type="http://schemas.openxmlformats.org/officeDocument/2006/relationships/image" Target="media/image5.png"/><Relationship Id="rId27" Type="http://schemas.openxmlformats.org/officeDocument/2006/relationships/hyperlink" Target="https://fatface.atlassian.net/browse/IHUB-1006" TargetMode="External"/><Relationship Id="rId30" Type="http://schemas.openxmlformats.org/officeDocument/2006/relationships/image" Target="media/image7.png"/><Relationship Id="rId35" Type="http://schemas.openxmlformats.org/officeDocument/2006/relationships/header" Target="header1.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Suriya\Google%20Drive\Project%20Delivery\White%20Stuff\Development\Delivery\eComm\6.%20Support%20Handover\References\WW-PD-TMP-SHD-Support%20Handover%20Document.dotx" TargetMode="External"/></Relationships>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2019E-F421-45F2-877D-CA9094A22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WW-PD-TMP-SHD-Support Handover Document.dotx</Template>
  <TotalTime>13</TotalTime>
  <Pages>19</Pages>
  <Words>4473</Words>
  <Characters>25497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Support Handover Document</vt:lpstr>
    </vt:vector>
  </TitlesOfParts>
  <Manager/>
  <Company>WHISHWORKS</Company>
  <LinksUpToDate>false</LinksUpToDate>
  <CharactersWithSpaces>29911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Handover Document</dc:title>
  <dc:subject>White Stuff eComm Integration Phase I</dc:subject>
  <dc:creator>Suriyanarayanan Jeyapal</dc:creator>
  <cp:keywords/>
  <dc:description>14-Jul-2017</dc:description>
  <cp:lastModifiedBy>Leslie Black</cp:lastModifiedBy>
  <cp:revision>3</cp:revision>
  <cp:lastPrinted>2016-01-29T11:38:00Z</cp:lastPrinted>
  <dcterms:created xsi:type="dcterms:W3CDTF">2018-01-11T13:23:00Z</dcterms:created>
  <dcterms:modified xsi:type="dcterms:W3CDTF">2018-05-02T08:29:00Z</dcterms:modified>
  <cp:category>Status 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WW/PD/REC/SHD/1/HYD01/FFLL1</vt:lpwstr>
  </property>
  <property fmtid="{D5CDD505-2E9C-101B-9397-08002B2CF9AE}" pid="3" name="Status">
    <vt:lpwstr>Restricted</vt:lpwstr>
  </property>
  <property fmtid="{D5CDD505-2E9C-101B-9397-08002B2CF9AE}" pid="4" name="Date completed">
    <vt:lpwstr>14-Jul-2017</vt:lpwstr>
  </property>
</Properties>
</file>